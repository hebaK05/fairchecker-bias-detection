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7F443" w14:textId="77777777" w:rsidR="00ED5FB5" w:rsidRDefault="00606755" w:rsidP="00ED5FB5">
      <w:pPr>
        <w:jc w:val="center"/>
        <w:rPr>
          <w:noProof/>
        </w:rPr>
      </w:pPr>
      <w:r>
        <w:rPr>
          <w:noProof/>
        </w:rPr>
        <w:drawing>
          <wp:anchor distT="0" distB="0" distL="114300" distR="114300" simplePos="0" relativeHeight="251660800" behindDoc="0" locked="0" layoutInCell="1" allowOverlap="1" wp14:anchorId="1957F69B" wp14:editId="409FEB7B">
            <wp:simplePos x="0" y="0"/>
            <wp:positionH relativeFrom="column">
              <wp:posOffset>4504055</wp:posOffset>
            </wp:positionH>
            <wp:positionV relativeFrom="paragraph">
              <wp:posOffset>-253365</wp:posOffset>
            </wp:positionV>
            <wp:extent cx="1812616" cy="609600"/>
            <wp:effectExtent l="0" t="0" r="0" b="0"/>
            <wp:wrapSquare wrapText="bothSides"/>
            <wp:docPr id="6" name="Picture 6" descr="Image search result from birmingham.ac.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search result from birmingham.ac.u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2616" cy="609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B255FA" w14:textId="77777777" w:rsidR="00ED5FB5" w:rsidRDefault="00606755" w:rsidP="00ED5FB5">
      <w:pPr>
        <w:jc w:val="center"/>
        <w:rPr>
          <w:noProof/>
        </w:rPr>
      </w:pPr>
      <w:r>
        <w:rPr>
          <w:noProof/>
        </w:rPr>
        <mc:AlternateContent>
          <mc:Choice Requires="wps">
            <w:drawing>
              <wp:anchor distT="0" distB="0" distL="114300" distR="114300" simplePos="0" relativeHeight="251656704" behindDoc="0" locked="0" layoutInCell="1" allowOverlap="1" wp14:anchorId="00DE5342" wp14:editId="4E2FA65B">
                <wp:simplePos x="0" y="0"/>
                <wp:positionH relativeFrom="column">
                  <wp:posOffset>41910</wp:posOffset>
                </wp:positionH>
                <wp:positionV relativeFrom="paragraph">
                  <wp:posOffset>13970</wp:posOffset>
                </wp:positionV>
                <wp:extent cx="6096000" cy="819150"/>
                <wp:effectExtent l="0" t="0" r="0" b="0"/>
                <wp:wrapNone/>
                <wp:docPr id="3" name="Text Box 3"/>
                <wp:cNvGraphicFramePr/>
                <a:graphic xmlns:a="http://schemas.openxmlformats.org/drawingml/2006/main">
                  <a:graphicData uri="http://schemas.microsoft.com/office/word/2010/wordprocessingShape">
                    <wps:wsp>
                      <wps:cNvSpPr txBox="1"/>
                      <wps:spPr>
                        <a:xfrm>
                          <a:off x="0" y="0"/>
                          <a:ext cx="6096000" cy="819150"/>
                        </a:xfrm>
                        <a:prstGeom prst="rect">
                          <a:avLst/>
                        </a:prstGeom>
                        <a:solidFill>
                          <a:schemeClr val="lt1"/>
                        </a:solidFill>
                        <a:ln w="6350">
                          <a:noFill/>
                        </a:ln>
                      </wps:spPr>
                      <wps:txbx>
                        <w:txbxContent>
                          <w:p w14:paraId="5D56BD70" w14:textId="77777777" w:rsidR="004A0E12" w:rsidRPr="004A0E12" w:rsidRDefault="004A0E12" w:rsidP="004A0E12">
                            <w:pPr>
                              <w:ind w:firstLine="0"/>
                              <w:jc w:val="left"/>
                              <w:rPr>
                                <w:rFonts w:cs="Arial"/>
                                <w:sz w:val="28"/>
                                <w:szCs w:val="44"/>
                              </w:rPr>
                            </w:pPr>
                            <w:r w:rsidRPr="004A0E12">
                              <w:rPr>
                                <w:rFonts w:cs="Arial"/>
                                <w:sz w:val="28"/>
                                <w:szCs w:val="44"/>
                              </w:rPr>
                              <w:t>College of Engineering and Physical Sciences</w:t>
                            </w:r>
                          </w:p>
                          <w:p w14:paraId="63AE4FCC" w14:textId="77777777" w:rsidR="004A0E12" w:rsidRPr="004A0E12" w:rsidRDefault="004A0E12" w:rsidP="004A0E12">
                            <w:pPr>
                              <w:ind w:firstLine="0"/>
                              <w:jc w:val="left"/>
                              <w:rPr>
                                <w:rFonts w:cs="Arial"/>
                                <w:sz w:val="28"/>
                                <w:szCs w:val="44"/>
                              </w:rPr>
                            </w:pPr>
                            <w:r w:rsidRPr="004A0E12">
                              <w:rPr>
                                <w:rFonts w:cs="Arial"/>
                                <w:sz w:val="28"/>
                                <w:szCs w:val="44"/>
                              </w:rPr>
                              <w:t>School of Informatics &amp; Digital Engineering, Computer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DE5342" id="_x0000_t202" coordsize="21600,21600" o:spt="202" path="m,l,21600r21600,l21600,xe">
                <v:stroke joinstyle="miter"/>
                <v:path gradientshapeok="t" o:connecttype="rect"/>
              </v:shapetype>
              <v:shape id="Text Box 3" o:spid="_x0000_s1026" type="#_x0000_t202" style="position:absolute;left:0;text-align:left;margin-left:3.3pt;margin-top:1.1pt;width:480pt;height:6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" fillcolor="white [3201]" stroked="f" strokeweight=".5pt">
                <v:textbox>
                  <w:txbxContent>
                    <w:p w14:paraId="5D56BD70" w14:textId="77777777" w:rsidR="004A0E12" w:rsidRPr="004A0E12" w:rsidRDefault="004A0E12" w:rsidP="004A0E12">
                      <w:pPr>
                        <w:ind w:firstLine="0"/>
                        <w:jc w:val="left"/>
                        <w:rPr>
                          <w:rFonts w:cs="Arial"/>
                          <w:sz w:val="28"/>
                          <w:szCs w:val="44"/>
                        </w:rPr>
                      </w:pPr>
                      <w:r w:rsidRPr="004A0E12">
                        <w:rPr>
                          <w:rFonts w:cs="Arial"/>
                          <w:sz w:val="28"/>
                          <w:szCs w:val="44"/>
                        </w:rPr>
                        <w:t>College of Engineering and Physical Sciences</w:t>
                      </w:r>
                    </w:p>
                    <w:p w14:paraId="63AE4FCC" w14:textId="77777777" w:rsidR="004A0E12" w:rsidRPr="004A0E12" w:rsidRDefault="004A0E12" w:rsidP="004A0E12">
                      <w:pPr>
                        <w:ind w:firstLine="0"/>
                        <w:jc w:val="left"/>
                        <w:rPr>
                          <w:rFonts w:cs="Arial"/>
                          <w:sz w:val="28"/>
                          <w:szCs w:val="44"/>
                        </w:rPr>
                      </w:pPr>
                      <w:r w:rsidRPr="004A0E12">
                        <w:rPr>
                          <w:rFonts w:cs="Arial"/>
                          <w:sz w:val="28"/>
                          <w:szCs w:val="44"/>
                        </w:rPr>
                        <w:t>School of Informatics &amp; Digital Engineering, Computer Science</w:t>
                      </w:r>
                    </w:p>
                  </w:txbxContent>
                </v:textbox>
              </v:shape>
            </w:pict>
          </mc:Fallback>
        </mc:AlternateContent>
      </w:r>
    </w:p>
    <w:p w14:paraId="5B993508" w14:textId="77777777" w:rsidR="00E125AE" w:rsidRDefault="00C9197A" w:rsidP="009F152B">
      <w:pPr>
        <w:pStyle w:val="Firstparagraph"/>
        <w:rPr>
          <w:noProof/>
        </w:rPr>
      </w:pPr>
      <w:r>
        <w:rPr>
          <w:noProof/>
        </w:rPr>
        <mc:AlternateContent>
          <mc:Choice Requires="wps">
            <w:drawing>
              <wp:anchor distT="0" distB="0" distL="114300" distR="114300" simplePos="0" relativeHeight="251654144" behindDoc="0" locked="0" layoutInCell="1" allowOverlap="1" wp14:anchorId="5EC7AC74" wp14:editId="40F5F21C">
                <wp:simplePos x="0" y="0"/>
                <wp:positionH relativeFrom="column">
                  <wp:posOffset>718185</wp:posOffset>
                </wp:positionH>
                <wp:positionV relativeFrom="paragraph">
                  <wp:posOffset>803910</wp:posOffset>
                </wp:positionV>
                <wp:extent cx="4686300" cy="1028700"/>
                <wp:effectExtent l="0" t="0" r="0" b="0"/>
                <wp:wrapNone/>
                <wp:docPr id="8" name="Text Box 8"/>
                <wp:cNvGraphicFramePr/>
                <a:graphic xmlns:a="http://schemas.openxmlformats.org/drawingml/2006/main">
                  <a:graphicData uri="http://schemas.microsoft.com/office/word/2010/wordprocessingShape">
                    <wps:wsp>
                      <wps:cNvSpPr txBox="1"/>
                      <wps:spPr>
                        <a:xfrm>
                          <a:off x="0" y="0"/>
                          <a:ext cx="4686300" cy="1028700"/>
                        </a:xfrm>
                        <a:prstGeom prst="rect">
                          <a:avLst/>
                        </a:prstGeom>
                        <a:solidFill>
                          <a:schemeClr val="lt1"/>
                        </a:solidFill>
                        <a:ln w="6350">
                          <a:noFill/>
                        </a:ln>
                      </wps:spPr>
                      <wps:txbx>
                        <w:txbxContent>
                          <w:p w14:paraId="51D718A3" w14:textId="77777777" w:rsidR="00C9197A" w:rsidRPr="00C9197A" w:rsidRDefault="00C9197A" w:rsidP="00C9197A">
                            <w:pPr>
                              <w:pStyle w:val="Heading-Type"/>
                            </w:pPr>
                            <w:r>
                              <w:t>Final Report or Term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EC7AC74" id="Text Box 8" o:spid="_x0000_s1027" type="#_x0000_t202" style="position:absolute;left:0;text-align:left;margin-left:56.55pt;margin-top:63.3pt;width:369pt;height:81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" fillcolor="white [3201]" stroked="f" strokeweight=".5pt">
                <v:textbox>
                  <w:txbxContent>
                    <w:p w14:paraId="51D718A3" w14:textId="77777777" w:rsidR="00C9197A" w:rsidRPr="00C9197A" w:rsidRDefault="00C9197A" w:rsidP="00C9197A">
                      <w:pPr>
                        <w:pStyle w:val="Heading-Type"/>
                      </w:pPr>
                      <w:r>
                        <w:t>Final Report or Term Report</w:t>
                      </w:r>
                    </w:p>
                  </w:txbxContent>
                </v:textbox>
              </v:shape>
            </w:pict>
          </mc:Fallback>
        </mc:AlternateContent>
      </w:r>
      <w:r w:rsidR="00654CA7">
        <w:rPr>
          <w:noProof/>
        </w:rPr>
        <mc:AlternateContent>
          <mc:Choice Requires="wps">
            <w:drawing>
              <wp:anchor distT="0" distB="0" distL="114300" distR="114300" simplePos="0" relativeHeight="251653120" behindDoc="0" locked="0" layoutInCell="1" allowOverlap="1" wp14:anchorId="4EA2BDA2" wp14:editId="76CB2D4A">
                <wp:simplePos x="0" y="0"/>
                <wp:positionH relativeFrom="column">
                  <wp:posOffset>289560</wp:posOffset>
                </wp:positionH>
                <wp:positionV relativeFrom="paragraph">
                  <wp:posOffset>2605405</wp:posOffset>
                </wp:positionV>
                <wp:extent cx="5753100" cy="1162050"/>
                <wp:effectExtent l="0" t="0" r="0" b="0"/>
                <wp:wrapNone/>
                <wp:docPr id="1" name="Text Box 1"/>
                <wp:cNvGraphicFramePr/>
                <a:graphic xmlns:a="http://schemas.openxmlformats.org/drawingml/2006/main">
                  <a:graphicData uri="http://schemas.microsoft.com/office/word/2010/wordprocessingShape">
                    <wps:wsp>
                      <wps:cNvSpPr txBox="1"/>
                      <wps:spPr>
                        <a:xfrm>
                          <a:off x="0" y="0"/>
                          <a:ext cx="5753100" cy="1162050"/>
                        </a:xfrm>
                        <a:prstGeom prst="rect">
                          <a:avLst/>
                        </a:prstGeom>
                        <a:solidFill>
                          <a:schemeClr val="lt1"/>
                        </a:solidFill>
                        <a:ln w="6350">
                          <a:noFill/>
                        </a:ln>
                      </wps:spPr>
                      <wps:txbx>
                        <w:txbxContent>
                          <w:p w14:paraId="78333CF1" w14:textId="77777777" w:rsidR="004A0E12" w:rsidRPr="00616D5F" w:rsidRDefault="004A0E12" w:rsidP="004A0E12">
                            <w:pPr>
                              <w:ind w:firstLine="0"/>
                              <w:jc w:val="center"/>
                              <w:rPr>
                                <w:rFonts w:cs="Arial"/>
                                <w:sz w:val="56"/>
                                <w:szCs w:val="72"/>
                              </w:rPr>
                            </w:pPr>
                            <w:r w:rsidRPr="00616D5F">
                              <w:rPr>
                                <w:rFonts w:cs="Arial"/>
                                <w:sz w:val="56"/>
                                <w:szCs w:val="72"/>
                              </w:rPr>
                              <w:t>Title</w:t>
                            </w:r>
                            <w:r w:rsidR="00654CA7" w:rsidRPr="00616D5F">
                              <w:rPr>
                                <w:rFonts w:cs="Arial"/>
                                <w:sz w:val="56"/>
                                <w:szCs w:val="72"/>
                              </w:rPr>
                              <w:t>: a</w:t>
                            </w:r>
                            <w:r w:rsidR="00606755" w:rsidRPr="00616D5F">
                              <w:rPr>
                                <w:rFonts w:cs="Arial"/>
                                <w:sz w:val="56"/>
                                <w:szCs w:val="72"/>
                              </w:rPr>
                              <w:t>dd a</w:t>
                            </w:r>
                            <w:r w:rsidR="00654CA7" w:rsidRPr="00616D5F">
                              <w:rPr>
                                <w:rFonts w:cs="Arial"/>
                                <w:sz w:val="56"/>
                                <w:szCs w:val="72"/>
                              </w:rPr>
                              <w:t xml:space="preserve"> few words that </w:t>
                            </w:r>
                            <w:r w:rsidR="00D17101" w:rsidRPr="00616D5F">
                              <w:rPr>
                                <w:rFonts w:cs="Arial"/>
                                <w:sz w:val="56"/>
                                <w:szCs w:val="72"/>
                              </w:rPr>
                              <w:t>informs the reader</w:t>
                            </w:r>
                            <w:r w:rsidR="00654CA7" w:rsidRPr="00616D5F">
                              <w:rPr>
                                <w:rFonts w:cs="Arial"/>
                                <w:sz w:val="56"/>
                                <w:szCs w:val="72"/>
                              </w:rPr>
                              <w:t xml:space="preserve"> </w:t>
                            </w:r>
                            <w:r w:rsidR="00D17101" w:rsidRPr="00616D5F">
                              <w:rPr>
                                <w:rFonts w:cs="Arial"/>
                                <w:sz w:val="56"/>
                                <w:szCs w:val="72"/>
                              </w:rPr>
                              <w:t>of something important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2BDA2" id="Text Box 1" o:spid="_x0000_s1028" type="#_x0000_t202" style="position:absolute;left:0;text-align:left;margin-left:22.8pt;margin-top:205.15pt;width:453pt;height:9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" fillcolor="white [3201]" stroked="f" strokeweight=".5pt">
                <v:textbox>
                  <w:txbxContent>
                    <w:p w14:paraId="78333CF1" w14:textId="77777777" w:rsidR="004A0E12" w:rsidRPr="00616D5F" w:rsidRDefault="004A0E12" w:rsidP="004A0E12">
                      <w:pPr>
                        <w:ind w:firstLine="0"/>
                        <w:jc w:val="center"/>
                        <w:rPr>
                          <w:rFonts w:cs="Arial"/>
                          <w:sz w:val="56"/>
                          <w:szCs w:val="72"/>
                        </w:rPr>
                      </w:pPr>
                      <w:r w:rsidRPr="00616D5F">
                        <w:rPr>
                          <w:rFonts w:cs="Arial"/>
                          <w:sz w:val="56"/>
                          <w:szCs w:val="72"/>
                        </w:rPr>
                        <w:t>Title</w:t>
                      </w:r>
                      <w:r w:rsidR="00654CA7" w:rsidRPr="00616D5F">
                        <w:rPr>
                          <w:rFonts w:cs="Arial"/>
                          <w:sz w:val="56"/>
                          <w:szCs w:val="72"/>
                        </w:rPr>
                        <w:t>: a</w:t>
                      </w:r>
                      <w:r w:rsidR="00606755" w:rsidRPr="00616D5F">
                        <w:rPr>
                          <w:rFonts w:cs="Arial"/>
                          <w:sz w:val="56"/>
                          <w:szCs w:val="72"/>
                        </w:rPr>
                        <w:t>dd a</w:t>
                      </w:r>
                      <w:r w:rsidR="00654CA7" w:rsidRPr="00616D5F">
                        <w:rPr>
                          <w:rFonts w:cs="Arial"/>
                          <w:sz w:val="56"/>
                          <w:szCs w:val="72"/>
                        </w:rPr>
                        <w:t xml:space="preserve"> few words that </w:t>
                      </w:r>
                      <w:r w:rsidR="00D17101" w:rsidRPr="00616D5F">
                        <w:rPr>
                          <w:rFonts w:cs="Arial"/>
                          <w:sz w:val="56"/>
                          <w:szCs w:val="72"/>
                        </w:rPr>
                        <w:t>informs the reader</w:t>
                      </w:r>
                      <w:r w:rsidR="00654CA7" w:rsidRPr="00616D5F">
                        <w:rPr>
                          <w:rFonts w:cs="Arial"/>
                          <w:sz w:val="56"/>
                          <w:szCs w:val="72"/>
                        </w:rPr>
                        <w:t xml:space="preserve"> </w:t>
                      </w:r>
                      <w:r w:rsidR="00D17101" w:rsidRPr="00616D5F">
                        <w:rPr>
                          <w:rFonts w:cs="Arial"/>
                          <w:sz w:val="56"/>
                          <w:szCs w:val="72"/>
                        </w:rPr>
                        <w:t>of something important</w:t>
                      </w:r>
                    </w:p>
                  </w:txbxContent>
                </v:textbox>
              </v:shape>
            </w:pict>
          </mc:Fallback>
        </mc:AlternateContent>
      </w:r>
      <w:r w:rsidR="004A0E12">
        <w:rPr>
          <w:noProof/>
        </w:rPr>
        <mc:AlternateContent>
          <mc:Choice Requires="wps">
            <w:drawing>
              <wp:anchor distT="0" distB="0" distL="114300" distR="114300" simplePos="0" relativeHeight="251655168" behindDoc="0" locked="0" layoutInCell="1" allowOverlap="1" wp14:anchorId="5688305A" wp14:editId="280E668A">
                <wp:simplePos x="0" y="0"/>
                <wp:positionH relativeFrom="column">
                  <wp:posOffset>794385</wp:posOffset>
                </wp:positionH>
                <wp:positionV relativeFrom="paragraph">
                  <wp:posOffset>3890010</wp:posOffset>
                </wp:positionV>
                <wp:extent cx="4686300" cy="10287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686300" cy="1028700"/>
                        </a:xfrm>
                        <a:prstGeom prst="rect">
                          <a:avLst/>
                        </a:prstGeom>
                        <a:solidFill>
                          <a:schemeClr val="lt1"/>
                        </a:solidFill>
                        <a:ln w="6350">
                          <a:noFill/>
                        </a:ln>
                      </wps:spPr>
                      <wps:txbx>
                        <w:txbxContent>
                          <w:p w14:paraId="3DF7E14F" w14:textId="77777777" w:rsidR="004A0E12" w:rsidRDefault="004A0E12" w:rsidP="004A0E12">
                            <w:pPr>
                              <w:ind w:firstLine="0"/>
                              <w:jc w:val="center"/>
                              <w:rPr>
                                <w:rFonts w:cs="Arial"/>
                                <w:sz w:val="32"/>
                                <w:szCs w:val="48"/>
                                <w:lang w:val="pt-BR"/>
                              </w:rPr>
                            </w:pPr>
                            <w:r w:rsidRPr="004A0E12">
                              <w:rPr>
                                <w:rFonts w:cs="Arial"/>
                                <w:sz w:val="32"/>
                                <w:szCs w:val="48"/>
                                <w:lang w:val="pt-BR"/>
                              </w:rPr>
                              <w:t>Author</w:t>
                            </w:r>
                          </w:p>
                          <w:p w14:paraId="698B68F7" w14:textId="3B88C4D1" w:rsidR="00D17101" w:rsidRPr="004A0E12" w:rsidRDefault="00D17101" w:rsidP="00D17101">
                            <w:pPr>
                              <w:pStyle w:val="e-mail"/>
                            </w:pPr>
                            <w:r>
                              <w:t xml:space="preserve">E-mail: </w:t>
                            </w:r>
                            <w:r w:rsidR="00BA12C2">
                              <w:t>230093849@aston.ac.uk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88305A" id="Text Box 4" o:spid="_x0000_s1029" type="#_x0000_t202" style="position:absolute;left:0;text-align:left;margin-left:62.55pt;margin-top:306.3pt;width:369pt;height:81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" fillcolor="white [3201]" stroked="f" strokeweight=".5pt">
                <v:textbox>
                  <w:txbxContent>
                    <w:p w14:paraId="3DF7E14F" w14:textId="77777777" w:rsidR="004A0E12" w:rsidRDefault="004A0E12" w:rsidP="004A0E12">
                      <w:pPr>
                        <w:ind w:firstLine="0"/>
                        <w:jc w:val="center"/>
                        <w:rPr>
                          <w:rFonts w:cs="Arial"/>
                          <w:sz w:val="32"/>
                          <w:szCs w:val="48"/>
                          <w:lang w:val="pt-BR"/>
                        </w:rPr>
                      </w:pPr>
                      <w:r w:rsidRPr="004A0E12">
                        <w:rPr>
                          <w:rFonts w:cs="Arial"/>
                          <w:sz w:val="32"/>
                          <w:szCs w:val="48"/>
                          <w:lang w:val="pt-BR"/>
                        </w:rPr>
                        <w:t>Author</w:t>
                      </w:r>
                    </w:p>
                    <w:p w14:paraId="698B68F7" w14:textId="3B88C4D1" w:rsidR="00D17101" w:rsidRPr="004A0E12" w:rsidRDefault="00D17101" w:rsidP="00D17101">
                      <w:pPr>
                        <w:pStyle w:val="e-mail"/>
                      </w:pPr>
                      <w:r>
                        <w:t xml:space="preserve">E-mail: </w:t>
                      </w:r>
                      <w:r w:rsidR="00BA12C2">
                        <w:t>230093849@aston.ac.uk</w:t>
                      </w:r>
                    </w:p>
                  </w:txbxContent>
                </v:textbox>
              </v:shape>
            </w:pict>
          </mc:Fallback>
        </mc:AlternateContent>
      </w:r>
      <w:r w:rsidR="004A0E12">
        <w:rPr>
          <w:noProof/>
        </w:rPr>
        <mc:AlternateContent>
          <mc:Choice Requires="wps">
            <w:drawing>
              <wp:anchor distT="0" distB="0" distL="114300" distR="114300" simplePos="0" relativeHeight="251656192" behindDoc="0" locked="0" layoutInCell="1" allowOverlap="1" wp14:anchorId="6037F09D" wp14:editId="4A1CC16A">
                <wp:simplePos x="0" y="0"/>
                <wp:positionH relativeFrom="column">
                  <wp:posOffset>718185</wp:posOffset>
                </wp:positionH>
                <wp:positionV relativeFrom="paragraph">
                  <wp:posOffset>6614160</wp:posOffset>
                </wp:positionV>
                <wp:extent cx="4686300" cy="1028700"/>
                <wp:effectExtent l="0" t="0" r="0" b="0"/>
                <wp:wrapNone/>
                <wp:docPr id="5" name="Text Box 5"/>
                <wp:cNvGraphicFramePr/>
                <a:graphic xmlns:a="http://schemas.openxmlformats.org/drawingml/2006/main">
                  <a:graphicData uri="http://schemas.microsoft.com/office/word/2010/wordprocessingShape">
                    <wps:wsp>
                      <wps:cNvSpPr txBox="1"/>
                      <wps:spPr>
                        <a:xfrm>
                          <a:off x="0" y="0"/>
                          <a:ext cx="4686300" cy="1028700"/>
                        </a:xfrm>
                        <a:prstGeom prst="rect">
                          <a:avLst/>
                        </a:prstGeom>
                        <a:solidFill>
                          <a:schemeClr val="lt1"/>
                        </a:solidFill>
                        <a:ln w="6350">
                          <a:noFill/>
                        </a:ln>
                      </wps:spPr>
                      <wps:txbx>
                        <w:txbxContent>
                          <w:p w14:paraId="495B34E5" w14:textId="4B7700BB" w:rsidR="004A0E12" w:rsidRPr="004A0E12" w:rsidRDefault="004A0E12" w:rsidP="004A0E12">
                            <w:pPr>
                              <w:ind w:firstLine="0"/>
                              <w:jc w:val="center"/>
                              <w:rPr>
                                <w:rFonts w:cs="Arial"/>
                                <w:sz w:val="28"/>
                                <w:szCs w:val="44"/>
                                <w:lang w:val="pt-BR"/>
                              </w:rPr>
                            </w:pPr>
                            <w:r w:rsidRPr="004A0E12">
                              <w:rPr>
                                <w:rFonts w:cs="Arial"/>
                                <w:sz w:val="28"/>
                                <w:szCs w:val="44"/>
                                <w:lang w:val="pt-BR"/>
                              </w:rPr>
                              <w:t xml:space="preserve">Supervisor: </w:t>
                            </w:r>
                            <w:r w:rsidR="00556E35">
                              <w:rPr>
                                <w:rFonts w:cs="Arial"/>
                                <w:sz w:val="28"/>
                                <w:szCs w:val="44"/>
                                <w:lang w:val="pt-BR"/>
                              </w:rPr>
                              <w:t>Dr Aniko Ekart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037F09D" id="Text Box 5" o:spid="_x0000_s1030" type="#_x0000_t202" style="position:absolute;left:0;text-align:left;margin-left:56.55pt;margin-top:520.8pt;width:369pt;height:81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" fillcolor="white [3201]" stroked="f" strokeweight=".5pt">
                <v:textbox>
                  <w:txbxContent>
                    <w:p w14:paraId="495B34E5" w14:textId="4B7700BB" w:rsidR="004A0E12" w:rsidRPr="004A0E12" w:rsidRDefault="004A0E12" w:rsidP="004A0E12">
                      <w:pPr>
                        <w:ind w:firstLine="0"/>
                        <w:jc w:val="center"/>
                        <w:rPr>
                          <w:rFonts w:cs="Arial"/>
                          <w:sz w:val="28"/>
                          <w:szCs w:val="44"/>
                          <w:lang w:val="pt-BR"/>
                        </w:rPr>
                      </w:pPr>
                      <w:r w:rsidRPr="004A0E12">
                        <w:rPr>
                          <w:rFonts w:cs="Arial"/>
                          <w:sz w:val="28"/>
                          <w:szCs w:val="44"/>
                          <w:lang w:val="pt-BR"/>
                        </w:rPr>
                        <w:t xml:space="preserve">Supervisor: </w:t>
                      </w:r>
                      <w:r w:rsidR="00556E35">
                        <w:rPr>
                          <w:rFonts w:cs="Arial"/>
                          <w:sz w:val="28"/>
                          <w:szCs w:val="44"/>
                          <w:lang w:val="pt-BR"/>
                        </w:rPr>
                        <w:t>Dr Aniko Ekart</w:t>
                      </w:r>
                    </w:p>
                  </w:txbxContent>
                </v:textbox>
              </v:shape>
            </w:pict>
          </mc:Fallback>
        </mc:AlternateContent>
      </w:r>
      <w:r w:rsidR="004A0E12">
        <w:rPr>
          <w:noProof/>
        </w:rPr>
        <mc:AlternateContent>
          <mc:Choice Requires="wps">
            <w:drawing>
              <wp:anchor distT="0" distB="0" distL="114300" distR="114300" simplePos="0" relativeHeight="251652096" behindDoc="0" locked="0" layoutInCell="1" allowOverlap="1" wp14:anchorId="7E161DC9" wp14:editId="2116F62B">
                <wp:simplePos x="0" y="0"/>
                <wp:positionH relativeFrom="column">
                  <wp:posOffset>1543050</wp:posOffset>
                </wp:positionH>
                <wp:positionV relativeFrom="paragraph">
                  <wp:posOffset>7781290</wp:posOffset>
                </wp:positionV>
                <wp:extent cx="3000375" cy="1028700"/>
                <wp:effectExtent l="0" t="0" r="9525" b="0"/>
                <wp:wrapNone/>
                <wp:docPr id="2" name="Text Box 2"/>
                <wp:cNvGraphicFramePr/>
                <a:graphic xmlns:a="http://schemas.openxmlformats.org/drawingml/2006/main">
                  <a:graphicData uri="http://schemas.microsoft.com/office/word/2010/wordprocessingShape">
                    <wps:wsp>
                      <wps:cNvSpPr txBox="1"/>
                      <wps:spPr>
                        <a:xfrm>
                          <a:off x="0" y="0"/>
                          <a:ext cx="3000375" cy="1028700"/>
                        </a:xfrm>
                        <a:prstGeom prst="rect">
                          <a:avLst/>
                        </a:prstGeom>
                        <a:solidFill>
                          <a:schemeClr val="lt1"/>
                        </a:solidFill>
                        <a:ln w="6350">
                          <a:noFill/>
                        </a:ln>
                      </wps:spPr>
                      <wps:txbx>
                        <w:txbxContent>
                          <w:p w14:paraId="3627F0DB" w14:textId="68574315" w:rsidR="004A0E12" w:rsidRPr="004A0E12" w:rsidRDefault="004A0E12" w:rsidP="004A0E12">
                            <w:pPr>
                              <w:ind w:firstLine="0"/>
                              <w:jc w:val="center"/>
                              <w:rPr>
                                <w:rFonts w:cs="Arial"/>
                                <w:sz w:val="32"/>
                                <w:szCs w:val="48"/>
                                <w:lang w:val="pt-BR"/>
                              </w:rPr>
                            </w:pPr>
                            <w:r w:rsidRPr="004A0E12">
                              <w:rPr>
                                <w:rFonts w:cs="Arial"/>
                                <w:sz w:val="32"/>
                                <w:szCs w:val="48"/>
                                <w:lang w:val="pt-BR"/>
                              </w:rPr>
                              <w:fldChar w:fldCharType="begin"/>
                            </w:r>
                            <w:r w:rsidRPr="004A0E12">
                              <w:rPr>
                                <w:rFonts w:cs="Arial"/>
                                <w:sz w:val="32"/>
                                <w:szCs w:val="48"/>
                              </w:rPr>
                              <w:instrText xml:space="preserve"> DATE  \@ "MMMM yyyy" </w:instrText>
                            </w:r>
                            <w:r w:rsidRPr="004A0E12">
                              <w:rPr>
                                <w:rFonts w:cs="Arial"/>
                                <w:sz w:val="32"/>
                                <w:szCs w:val="48"/>
                                <w:lang w:val="pt-BR"/>
                              </w:rPr>
                              <w:fldChar w:fldCharType="separate"/>
                            </w:r>
                            <w:r w:rsidR="00410610">
                              <w:rPr>
                                <w:rFonts w:cs="Arial"/>
                                <w:noProof/>
                                <w:sz w:val="32"/>
                                <w:szCs w:val="48"/>
                              </w:rPr>
                              <w:t>April 2026</w:t>
                            </w:r>
                            <w:r w:rsidRPr="004A0E12">
                              <w:rPr>
                                <w:rFonts w:cs="Arial"/>
                                <w:sz w:val="32"/>
                                <w:szCs w:val="48"/>
                                <w:lang w:val="pt-BR"/>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161DC9" id="Text Box 2" o:spid="_x0000_s1031" type="#_x0000_t202" style="position:absolute;left:0;text-align:left;margin-left:121.5pt;margin-top:612.7pt;width:236.25pt;height:81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" fillcolor="white [3201]" stroked="f" strokeweight=".5pt">
                <v:textbox>
                  <w:txbxContent>
                    <w:p w14:paraId="3627F0DB" w14:textId="68574315" w:rsidR="004A0E12" w:rsidRPr="004A0E12" w:rsidRDefault="004A0E12" w:rsidP="004A0E12">
                      <w:pPr>
                        <w:ind w:firstLine="0"/>
                        <w:jc w:val="center"/>
                        <w:rPr>
                          <w:rFonts w:cs="Arial"/>
                          <w:sz w:val="32"/>
                          <w:szCs w:val="48"/>
                          <w:lang w:val="pt-BR"/>
                        </w:rPr>
                      </w:pPr>
                      <w:r w:rsidRPr="004A0E12">
                        <w:rPr>
                          <w:rFonts w:cs="Arial"/>
                          <w:sz w:val="32"/>
                          <w:szCs w:val="48"/>
                          <w:lang w:val="pt-BR"/>
                        </w:rPr>
                        <w:fldChar w:fldCharType="begin"/>
                      </w:r>
                      <w:r w:rsidRPr="004A0E12">
                        <w:rPr>
                          <w:rFonts w:cs="Arial"/>
                          <w:sz w:val="32"/>
                          <w:szCs w:val="48"/>
                        </w:rPr>
                        <w:instrText xml:space="preserve"> DATE  \@ "MMMM yyyy" </w:instrText>
                      </w:r>
                      <w:r w:rsidRPr="004A0E12">
                        <w:rPr>
                          <w:rFonts w:cs="Arial"/>
                          <w:sz w:val="32"/>
                          <w:szCs w:val="48"/>
                          <w:lang w:val="pt-BR"/>
                        </w:rPr>
                        <w:fldChar w:fldCharType="separate"/>
                      </w:r>
                      <w:r w:rsidR="00410610">
                        <w:rPr>
                          <w:rFonts w:cs="Arial"/>
                          <w:noProof/>
                          <w:sz w:val="32"/>
                          <w:szCs w:val="48"/>
                        </w:rPr>
                        <w:t>April 2026</w:t>
                      </w:r>
                      <w:r w:rsidRPr="004A0E12">
                        <w:rPr>
                          <w:rFonts w:cs="Arial"/>
                          <w:sz w:val="32"/>
                          <w:szCs w:val="48"/>
                          <w:lang w:val="pt-BR"/>
                        </w:rPr>
                        <w:fldChar w:fldCharType="end"/>
                      </w:r>
                    </w:p>
                  </w:txbxContent>
                </v:textbox>
              </v:shape>
            </w:pict>
          </mc:Fallback>
        </mc:AlternateContent>
      </w:r>
      <w:r w:rsidR="00E125AE">
        <w:rPr>
          <w:noProof/>
        </w:rPr>
        <w:br w:type="page"/>
      </w:r>
    </w:p>
    <w:p w14:paraId="1F944C40" w14:textId="77777777" w:rsidR="009F152B" w:rsidRPr="00394C12" w:rsidRDefault="00E125AE" w:rsidP="00012355">
      <w:pPr>
        <w:ind w:firstLine="0"/>
        <w:rPr>
          <w:b/>
          <w:noProof/>
          <w:sz w:val="28"/>
          <w:szCs w:val="28"/>
        </w:rPr>
      </w:pPr>
      <w:r w:rsidRPr="00394C12">
        <w:rPr>
          <w:b/>
          <w:noProof/>
          <w:sz w:val="28"/>
          <w:szCs w:val="28"/>
        </w:rPr>
        <w:lastRenderedPageBreak/>
        <w:t>Abstract</w:t>
      </w:r>
    </w:p>
    <w:p w14:paraId="173DECA6" w14:textId="77777777" w:rsidR="00654CA7" w:rsidRDefault="00D17101" w:rsidP="00D17101">
      <w:pPr>
        <w:ind w:firstLine="0"/>
        <w:rPr>
          <w:noProof/>
        </w:rPr>
      </w:pPr>
      <w:r>
        <w:rPr>
          <w:noProof/>
        </w:rPr>
        <w:t xml:space="preserve">Write </w:t>
      </w:r>
      <w:r w:rsidR="00654CA7">
        <w:rPr>
          <w:noProof/>
        </w:rPr>
        <w:t>150-200 words that resumes what you did</w:t>
      </w:r>
      <w:r w:rsidR="007C5F0A">
        <w:rPr>
          <w:noProof/>
        </w:rPr>
        <w:t>. I</w:t>
      </w:r>
      <w:r w:rsidR="00012355">
        <w:rPr>
          <w:noProof/>
        </w:rPr>
        <w:t xml:space="preserve">t should have </w:t>
      </w:r>
      <w:r w:rsidR="007C5F0A">
        <w:rPr>
          <w:noProof/>
        </w:rPr>
        <w:t>a</w:t>
      </w:r>
      <w:r w:rsidR="00012355">
        <w:rPr>
          <w:noProof/>
        </w:rPr>
        <w:t xml:space="preserve"> </w:t>
      </w:r>
      <w:r w:rsidR="00012355" w:rsidRPr="007C5F0A">
        <w:rPr>
          <w:b/>
          <w:bCs/>
          <w:noProof/>
        </w:rPr>
        <w:t>single</w:t>
      </w:r>
      <w:r w:rsidR="00012355">
        <w:rPr>
          <w:noProof/>
        </w:rPr>
        <w:t xml:space="preserve"> paragraph detailing objective, methods, results, and conclusions</w:t>
      </w:r>
      <w:r w:rsidR="007C5F0A">
        <w:rPr>
          <w:noProof/>
        </w:rPr>
        <w:t xml:space="preserve"> without references/citations</w:t>
      </w:r>
      <w:r w:rsidR="00012355">
        <w:rPr>
          <w:noProof/>
        </w:rPr>
        <w:t>.</w:t>
      </w:r>
      <w:r>
        <w:rPr>
          <w:noProof/>
        </w:rPr>
        <w:t xml:space="preserve"> The title </w:t>
      </w:r>
      <w:r w:rsidR="003927D7">
        <w:rPr>
          <w:noProof/>
        </w:rPr>
        <w:t xml:space="preserve">has </w:t>
      </w:r>
      <w:r>
        <w:rPr>
          <w:noProof/>
        </w:rPr>
        <w:t xml:space="preserve">captured the attention of your reader, </w:t>
      </w:r>
      <w:r w:rsidR="003927D7">
        <w:rPr>
          <w:noProof/>
        </w:rPr>
        <w:t xml:space="preserve">now </w:t>
      </w:r>
      <w:r>
        <w:rPr>
          <w:noProof/>
        </w:rPr>
        <w:t xml:space="preserve">the abstract will be responsible for making the reader </w:t>
      </w:r>
      <w:r w:rsidRPr="003927D7">
        <w:rPr>
          <w:i/>
          <w:iCs/>
          <w:noProof/>
        </w:rPr>
        <w:t>wanting to read</w:t>
      </w:r>
      <w:r>
        <w:rPr>
          <w:noProof/>
        </w:rPr>
        <w:t xml:space="preserve"> your </w:t>
      </w:r>
      <w:r w:rsidR="003927D7">
        <w:rPr>
          <w:noProof/>
        </w:rPr>
        <w:t>work</w:t>
      </w:r>
      <w:r>
        <w:rPr>
          <w:noProof/>
        </w:rPr>
        <w:t>. So it should describe all that you did in those few words: problem, solution, results, and perspectives.</w:t>
      </w:r>
      <w:r w:rsidR="00012355">
        <w:rPr>
          <w:noProof/>
        </w:rPr>
        <w:t xml:space="preserve"> </w:t>
      </w:r>
      <w:r w:rsidR="00012355" w:rsidRPr="00012355">
        <w:rPr>
          <w:i/>
          <w:iCs/>
          <w:noProof/>
        </w:rPr>
        <w:t>Methods</w:t>
      </w:r>
      <w:r w:rsidR="00012355">
        <w:rPr>
          <w:noProof/>
        </w:rPr>
        <w:t xml:space="preserve"> should </w:t>
      </w:r>
      <w:r>
        <w:rPr>
          <w:noProof/>
        </w:rPr>
        <w:t xml:space="preserve">inform the reader about how you performed the study, detailing </w:t>
      </w:r>
      <w:r w:rsidR="00012355">
        <w:rPr>
          <w:noProof/>
        </w:rPr>
        <w:t>the steps you took</w:t>
      </w:r>
      <w:r>
        <w:rPr>
          <w:noProof/>
        </w:rPr>
        <w:t xml:space="preserve"> and the methodological choices of your design</w:t>
      </w:r>
      <w:r w:rsidR="00012355">
        <w:rPr>
          <w:noProof/>
        </w:rPr>
        <w:t xml:space="preserve">, so others may follow your steps and </w:t>
      </w:r>
      <w:r w:rsidR="00CF3355">
        <w:rPr>
          <w:noProof/>
        </w:rPr>
        <w:t xml:space="preserve">either </w:t>
      </w:r>
      <w:r w:rsidR="00012355">
        <w:rPr>
          <w:noProof/>
        </w:rPr>
        <w:t>reproduce</w:t>
      </w:r>
      <w:r w:rsidR="00CF3355">
        <w:rPr>
          <w:noProof/>
        </w:rPr>
        <w:t xml:space="preserve">, </w:t>
      </w:r>
      <w:r w:rsidR="00012355">
        <w:rPr>
          <w:noProof/>
        </w:rPr>
        <w:t>replicate</w:t>
      </w:r>
      <w:r w:rsidR="00CF3355">
        <w:rPr>
          <w:noProof/>
        </w:rPr>
        <w:t xml:space="preserve">, or </w:t>
      </w:r>
      <w:r w:rsidR="00012355">
        <w:rPr>
          <w:noProof/>
        </w:rPr>
        <w:t>repeat your results.</w:t>
      </w:r>
    </w:p>
    <w:p w14:paraId="3DAC5507" w14:textId="77777777" w:rsidR="00654CA7" w:rsidRDefault="00654CA7" w:rsidP="00012355">
      <w:pPr>
        <w:ind w:firstLine="0"/>
        <w:rPr>
          <w:noProof/>
        </w:rPr>
      </w:pPr>
    </w:p>
    <w:p w14:paraId="1746B447" w14:textId="77777777" w:rsidR="00654CA7" w:rsidRDefault="00012355" w:rsidP="00012355">
      <w:pPr>
        <w:ind w:firstLine="0"/>
        <w:rPr>
          <w:noProof/>
        </w:rPr>
      </w:pPr>
      <w:r w:rsidRPr="00D17101">
        <w:rPr>
          <w:noProof/>
          <w:highlight w:val="yellow"/>
        </w:rPr>
        <w:t>Alternatively</w:t>
      </w:r>
      <w:r>
        <w:rPr>
          <w:noProof/>
        </w:rPr>
        <w:t>, y</w:t>
      </w:r>
      <w:r w:rsidR="00654CA7">
        <w:rPr>
          <w:noProof/>
        </w:rPr>
        <w:t>ou could use this format</w:t>
      </w:r>
      <w:r w:rsidR="00D17101">
        <w:rPr>
          <w:noProof/>
        </w:rPr>
        <w:t xml:space="preserve"> (also between 150-200 words)</w:t>
      </w:r>
      <w:r w:rsidR="00654CA7">
        <w:rPr>
          <w:noProof/>
        </w:rPr>
        <w:t>:</w:t>
      </w:r>
    </w:p>
    <w:p w14:paraId="0E7ECD41" w14:textId="77777777" w:rsidR="00654CA7" w:rsidRDefault="00654CA7" w:rsidP="00654CA7">
      <w:pPr>
        <w:ind w:firstLine="0"/>
      </w:pPr>
      <w:r w:rsidRPr="00654CA7">
        <w:rPr>
          <w:b/>
          <w:bCs/>
          <w:noProof/>
        </w:rPr>
        <w:t>Objective:</w:t>
      </w:r>
      <w:r>
        <w:rPr>
          <w:noProof/>
        </w:rPr>
        <w:t xml:space="preserve"> </w:t>
      </w:r>
      <w:r>
        <w:t xml:space="preserve">Lorem ipsum dolor sit amet, consectetur adipiscing elit, sed do eiusmod tempor incididunt ut labore et dolore magna aliqua. </w:t>
      </w:r>
    </w:p>
    <w:p w14:paraId="3194F8B4" w14:textId="77777777" w:rsidR="00654CA7" w:rsidRPr="00616D5F" w:rsidRDefault="00654CA7" w:rsidP="00654CA7">
      <w:pPr>
        <w:ind w:firstLine="0"/>
        <w:rPr>
          <w:lang w:val="pt-BR"/>
        </w:rPr>
      </w:pPr>
      <w:r w:rsidRPr="00616D5F">
        <w:rPr>
          <w:b/>
          <w:bCs/>
          <w:lang w:val="pt-BR"/>
        </w:rPr>
        <w:t>Methods:</w:t>
      </w:r>
      <w:r w:rsidRPr="00616D5F">
        <w:rPr>
          <w:lang w:val="pt-BR"/>
        </w:rPr>
        <w:t xml:space="preserve"> Ut enim ad minim veniam, quis nostrud exercitation ullamco laboris nisi ut aliquip ex ea commodo consequat. </w:t>
      </w:r>
    </w:p>
    <w:p w14:paraId="3B15CCCF" w14:textId="77777777" w:rsidR="00654CA7" w:rsidRDefault="00654CA7" w:rsidP="00654CA7">
      <w:pPr>
        <w:ind w:firstLine="0"/>
      </w:pPr>
      <w:r w:rsidRPr="00654CA7">
        <w:rPr>
          <w:b/>
          <w:bCs/>
        </w:rPr>
        <w:t>Results:</w:t>
      </w:r>
      <w:r>
        <w:t xml:space="preserve"> Duis aute irure dolor in reprehenderit in voluptate velit esse cillum dolore eu fugiat nulla pariatur. </w:t>
      </w:r>
    </w:p>
    <w:p w14:paraId="4E5EFC9C" w14:textId="77777777" w:rsidR="00654CA7" w:rsidRDefault="00654CA7" w:rsidP="00654CA7">
      <w:pPr>
        <w:ind w:firstLine="0"/>
      </w:pPr>
      <w:r w:rsidRPr="00654CA7">
        <w:rPr>
          <w:b/>
          <w:bCs/>
        </w:rPr>
        <w:t>Conclusions:</w:t>
      </w:r>
      <w:r>
        <w:t xml:space="preserve"> Excepteur sint occaecat cupidatat non proident, sunt in culpa qui officia deserunt mollit anim id est laborum.</w:t>
      </w:r>
    </w:p>
    <w:p w14:paraId="2D0DDD97" w14:textId="77777777" w:rsidR="005057CE" w:rsidRDefault="005057CE" w:rsidP="00654CA7">
      <w:pPr>
        <w:ind w:firstLine="0"/>
      </w:pPr>
    </w:p>
    <w:p w14:paraId="07FAB96F" w14:textId="77777777" w:rsidR="005057CE" w:rsidRDefault="005057CE" w:rsidP="00654CA7">
      <w:pPr>
        <w:ind w:firstLine="0"/>
      </w:pPr>
      <w:r w:rsidRPr="005057CE">
        <w:rPr>
          <w:b/>
          <w:bCs/>
        </w:rPr>
        <w:t>Keywords:</w:t>
      </w:r>
      <w:r>
        <w:t xml:space="preserve"> topic1, topic2, topic3, topic4, topic5.</w:t>
      </w:r>
    </w:p>
    <w:p w14:paraId="38A8870E" w14:textId="77777777" w:rsidR="00696122" w:rsidRDefault="00696122">
      <w:pPr>
        <w:spacing w:before="0" w:after="0" w:line="240" w:lineRule="auto"/>
        <w:ind w:firstLine="0"/>
        <w:jc w:val="left"/>
        <w:rPr>
          <w:noProof/>
        </w:rPr>
      </w:pPr>
      <w:r>
        <w:rPr>
          <w:noProof/>
        </w:rPr>
        <w:br w:type="page"/>
      </w:r>
    </w:p>
    <w:p w14:paraId="3451F29D" w14:textId="77777777" w:rsidR="00696122" w:rsidRPr="00394C12" w:rsidRDefault="00696122" w:rsidP="00696122">
      <w:pPr>
        <w:pStyle w:val="Headingtitle"/>
      </w:pPr>
      <w:r>
        <w:lastRenderedPageBreak/>
        <w:t>List of Acronyms</w:t>
      </w:r>
    </w:p>
    <w:p w14:paraId="46D5324C" w14:textId="77777777" w:rsidR="00696122" w:rsidRDefault="00696122" w:rsidP="00696122">
      <w:pPr>
        <w:ind w:firstLine="0"/>
        <w:rPr>
          <w:noProof/>
        </w:rPr>
      </w:pPr>
      <w:r>
        <w:rPr>
          <w:noProof/>
        </w:rPr>
        <w:t>TCP/IP</w:t>
      </w:r>
      <w:r>
        <w:rPr>
          <w:noProof/>
        </w:rPr>
        <w:tab/>
      </w:r>
      <w:r>
        <w:rPr>
          <w:noProof/>
        </w:rPr>
        <w:tab/>
        <w:t>Transfer Control Protocol/Internet Protocol</w:t>
      </w:r>
    </w:p>
    <w:p w14:paraId="7BF76F76" w14:textId="77777777" w:rsidR="00696122" w:rsidRDefault="00696122" w:rsidP="00696122">
      <w:pPr>
        <w:ind w:firstLine="0"/>
        <w:rPr>
          <w:noProof/>
        </w:rPr>
      </w:pPr>
      <w:r>
        <w:rPr>
          <w:noProof/>
        </w:rPr>
        <w:t>RAM</w:t>
      </w:r>
      <w:r>
        <w:rPr>
          <w:noProof/>
        </w:rPr>
        <w:tab/>
      </w:r>
      <w:r>
        <w:rPr>
          <w:noProof/>
        </w:rPr>
        <w:tab/>
        <w:t>Random Access Memory</w:t>
      </w:r>
    </w:p>
    <w:p w14:paraId="5E7C0A9C" w14:textId="77777777" w:rsidR="00696122" w:rsidRDefault="00696122">
      <w:pPr>
        <w:spacing w:before="0" w:after="0" w:line="240" w:lineRule="auto"/>
        <w:ind w:firstLine="0"/>
        <w:jc w:val="left"/>
        <w:rPr>
          <w:noProof/>
        </w:rPr>
      </w:pPr>
      <w:r>
        <w:rPr>
          <w:noProof/>
        </w:rPr>
        <w:br w:type="page"/>
      </w:r>
    </w:p>
    <w:p w14:paraId="57AFEF8B" w14:textId="77777777" w:rsidR="00AB5F43" w:rsidRDefault="00AB5F43" w:rsidP="00AB5F43">
      <w:pPr>
        <w:pStyle w:val="Headingtitle"/>
      </w:pPr>
      <w:r w:rsidRPr="00EF13A5">
        <w:rPr>
          <w:highlight w:val="yellow"/>
        </w:rPr>
        <w:lastRenderedPageBreak/>
        <mc:AlternateContent>
          <mc:Choice Requires="wps">
            <w:drawing>
              <wp:anchor distT="0" distB="0" distL="114300" distR="114300" simplePos="0" relativeHeight="251662848" behindDoc="0" locked="0" layoutInCell="1" allowOverlap="1" wp14:anchorId="40418D50" wp14:editId="2DD7197E">
                <wp:simplePos x="0" y="0"/>
                <wp:positionH relativeFrom="column">
                  <wp:posOffset>2699385</wp:posOffset>
                </wp:positionH>
                <wp:positionV relativeFrom="paragraph">
                  <wp:posOffset>3795395</wp:posOffset>
                </wp:positionV>
                <wp:extent cx="3248025" cy="1028700"/>
                <wp:effectExtent l="0" t="0" r="9525" b="0"/>
                <wp:wrapNone/>
                <wp:docPr id="9" name="Text Box 9"/>
                <wp:cNvGraphicFramePr/>
                <a:graphic xmlns:a="http://schemas.openxmlformats.org/drawingml/2006/main">
                  <a:graphicData uri="http://schemas.microsoft.com/office/word/2010/wordprocessingShape">
                    <wps:wsp>
                      <wps:cNvSpPr txBox="1"/>
                      <wps:spPr>
                        <a:xfrm>
                          <a:off x="0" y="0"/>
                          <a:ext cx="3248025" cy="1028700"/>
                        </a:xfrm>
                        <a:prstGeom prst="rect">
                          <a:avLst/>
                        </a:prstGeom>
                        <a:solidFill>
                          <a:schemeClr val="lt1"/>
                        </a:solidFill>
                        <a:ln w="6350">
                          <a:noFill/>
                        </a:ln>
                      </wps:spPr>
                      <wps:txbx>
                        <w:txbxContent>
                          <w:p w14:paraId="5031114D" w14:textId="77777777" w:rsidR="00AB5F43" w:rsidRDefault="00AB5F43" w:rsidP="00AB5F43">
                            <w:pPr>
                              <w:ind w:firstLine="0"/>
                              <w:jc w:val="center"/>
                              <w:rPr>
                                <w:i/>
                                <w:iCs/>
                                <w:noProof/>
                              </w:rPr>
                            </w:pPr>
                            <w:r>
                              <w:rPr>
                                <w:i/>
                                <w:iCs/>
                                <w:noProof/>
                              </w:rPr>
                              <w:t>I dedicate t</w:t>
                            </w:r>
                            <w:r w:rsidRPr="00696122">
                              <w:rPr>
                                <w:i/>
                                <w:iCs/>
                                <w:noProof/>
                              </w:rPr>
                              <w:t>his work.</w:t>
                            </w:r>
                          </w:p>
                          <w:p w14:paraId="05718B6C" w14:textId="77777777" w:rsidR="00AB5F43" w:rsidRDefault="00AB5F43" w:rsidP="00AB5F43">
                            <w:pPr>
                              <w:ind w:firstLine="0"/>
                              <w:jc w:val="center"/>
                              <w:rPr>
                                <w:i/>
                                <w:iCs/>
                                <w:noProof/>
                              </w:rPr>
                            </w:pPr>
                          </w:p>
                          <w:p w14:paraId="6FFE568B" w14:textId="77777777" w:rsidR="00AB5F43" w:rsidRPr="00616D5F" w:rsidRDefault="00AB5F43" w:rsidP="00AB5F43">
                            <w:pPr>
                              <w:ind w:firstLine="0"/>
                              <w:jc w:val="center"/>
                              <w:rPr>
                                <w:rFonts w:cs="Arial"/>
                                <w:i/>
                                <w:iCs/>
                                <w:sz w:val="28"/>
                                <w:szCs w:val="44"/>
                              </w:rPr>
                            </w:pPr>
                            <w:r>
                              <w:rPr>
                                <w:i/>
                                <w:iCs/>
                                <w:noProof/>
                              </w:rPr>
                              <w:t>(remove this if Acknowledgements or Preface)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0418D50" id="Text Box 9" o:spid="_x0000_s1032" type="#_x0000_t202" style="position:absolute;left:0;text-align:left;margin-left:212.55pt;margin-top:298.85pt;width:255.75pt;height:81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" fillcolor="white [3201]" stroked="f" strokeweight=".5pt">
                <v:textbox>
                  <w:txbxContent>
                    <w:p w14:paraId="5031114D" w14:textId="77777777" w:rsidR="00AB5F43" w:rsidRDefault="00AB5F43" w:rsidP="00AB5F43">
                      <w:pPr>
                        <w:ind w:firstLine="0"/>
                        <w:jc w:val="center"/>
                        <w:rPr>
                          <w:i/>
                          <w:iCs/>
                          <w:noProof/>
                        </w:rPr>
                      </w:pPr>
                      <w:r>
                        <w:rPr>
                          <w:i/>
                          <w:iCs/>
                          <w:noProof/>
                        </w:rPr>
                        <w:t>I dedicate t</w:t>
                      </w:r>
                      <w:r w:rsidRPr="00696122">
                        <w:rPr>
                          <w:i/>
                          <w:iCs/>
                          <w:noProof/>
                        </w:rPr>
                        <w:t>his work.</w:t>
                      </w:r>
                    </w:p>
                    <w:p w14:paraId="05718B6C" w14:textId="77777777" w:rsidR="00AB5F43" w:rsidRDefault="00AB5F43" w:rsidP="00AB5F43">
                      <w:pPr>
                        <w:ind w:firstLine="0"/>
                        <w:jc w:val="center"/>
                        <w:rPr>
                          <w:i/>
                          <w:iCs/>
                          <w:noProof/>
                        </w:rPr>
                      </w:pPr>
                    </w:p>
                    <w:p w14:paraId="6FFE568B" w14:textId="77777777" w:rsidR="00AB5F43" w:rsidRPr="00616D5F" w:rsidRDefault="00AB5F43" w:rsidP="00AB5F43">
                      <w:pPr>
                        <w:ind w:firstLine="0"/>
                        <w:jc w:val="center"/>
                        <w:rPr>
                          <w:rFonts w:cs="Arial"/>
                          <w:i/>
                          <w:iCs/>
                          <w:sz w:val="28"/>
                          <w:szCs w:val="44"/>
                        </w:rPr>
                      </w:pPr>
                      <w:r>
                        <w:rPr>
                          <w:i/>
                          <w:iCs/>
                          <w:noProof/>
                        </w:rPr>
                        <w:t>(remove this if Acknowledgements or Preface)</w:t>
                      </w:r>
                    </w:p>
                  </w:txbxContent>
                </v:textbox>
              </v:shape>
            </w:pict>
          </mc:Fallback>
        </mc:AlternateContent>
      </w:r>
      <w:r w:rsidRPr="00EF13A5">
        <w:t>Dedication | Acknowledgements | Preface</w:t>
      </w:r>
      <w:r>
        <w:t xml:space="preserve"> </w:t>
      </w:r>
      <w:r w:rsidRPr="00696122">
        <w:rPr>
          <w:highlight w:val="yellow"/>
        </w:rPr>
        <w:t>(each optional – choose one)</w:t>
      </w:r>
    </w:p>
    <w:p w14:paraId="13857E6A" w14:textId="77777777" w:rsidR="00AB5F43" w:rsidRDefault="00AB5F43" w:rsidP="00AB5F43">
      <w:r>
        <w:t>List your acknowledgements here (except for partial Term Reporting – save it for the final version).</w:t>
      </w:r>
    </w:p>
    <w:p w14:paraId="034F76F6" w14:textId="77777777" w:rsidR="00AB5F43" w:rsidRDefault="00AB5F43" w:rsidP="00AB5F43">
      <w:r>
        <w:t>Create single pages for each type you want to add (either dedication, acknowledgements, or preface).</w:t>
      </w:r>
    </w:p>
    <w:p w14:paraId="1A9375AA" w14:textId="77777777" w:rsidR="00696122" w:rsidRDefault="00696122" w:rsidP="00696122">
      <w:pPr>
        <w:pStyle w:val="Headingtitle"/>
        <w:sectPr w:rsidR="00696122" w:rsidSect="004A0E12">
          <w:footerReference w:type="even" r:id="rId12"/>
          <w:pgSz w:w="11906" w:h="16838" w:code="9"/>
          <w:pgMar w:top="1134" w:right="1134" w:bottom="1134" w:left="1134" w:header="1701" w:footer="1701" w:gutter="0"/>
          <w:cols w:space="708"/>
          <w:docGrid w:linePitch="360"/>
        </w:sectPr>
      </w:pPr>
    </w:p>
    <w:sdt>
      <w:sdtPr>
        <w:rPr>
          <w:rFonts w:asciiTheme="minorHAnsi" w:eastAsia="Times New Roman" w:hAnsiTheme="minorHAnsi" w:cs="Times New Roman"/>
          <w:b w:val="0"/>
          <w:bCs w:val="0"/>
          <w:noProof/>
          <w:sz w:val="24"/>
          <w:szCs w:val="24"/>
          <w:lang w:val="en-GB"/>
        </w:rPr>
        <w:id w:val="-257911386"/>
        <w:docPartObj>
          <w:docPartGallery w:val="Table of Contents"/>
          <w:docPartUnique/>
        </w:docPartObj>
      </w:sdtPr>
      <w:sdtEndPr>
        <w:rPr>
          <w:rFonts w:ascii="Arial" w:hAnsi="Arial"/>
          <w:sz w:val="21"/>
        </w:rPr>
      </w:sdtEndPr>
      <w:sdtContent>
        <w:p w14:paraId="2615BA60" w14:textId="77777777" w:rsidR="00E125AE" w:rsidRPr="00D3620F" w:rsidRDefault="004B51AA" w:rsidP="00D464EE">
          <w:pPr>
            <w:pStyle w:val="TOCHeading"/>
          </w:pPr>
          <w:r w:rsidRPr="00D3620F">
            <w:t xml:space="preserve">Table of </w:t>
          </w:r>
          <w:r w:rsidR="00E125AE" w:rsidRPr="00D3620F">
            <w:t>Content</w:t>
          </w:r>
          <w:r w:rsidR="00660607" w:rsidRPr="00D3620F">
            <w:t>s</w:t>
          </w:r>
        </w:p>
        <w:p w14:paraId="6ADA5D42" w14:textId="0C438829" w:rsidR="00EE536F" w:rsidRDefault="00394C12">
          <w:pPr>
            <w:pStyle w:val="TOC1"/>
            <w:rPr>
              <w:rFonts w:eastAsiaTheme="minorEastAsia" w:cstheme="minorBidi"/>
              <w:b w:val="0"/>
              <w:noProof/>
              <w:kern w:val="2"/>
              <w:lang w:eastAsia="en-GB"/>
              <w14:ligatures w14:val="standardContextual"/>
            </w:rPr>
          </w:pPr>
          <w:r>
            <w:fldChar w:fldCharType="begin"/>
          </w:r>
          <w:r>
            <w:instrText xml:space="preserve"> TOC \o "1-3" </w:instrText>
          </w:r>
          <w:r>
            <w:fldChar w:fldCharType="separate"/>
          </w:r>
          <w:r w:rsidR="00EE536F">
            <w:rPr>
              <w:noProof/>
            </w:rPr>
            <w:t>1</w:t>
          </w:r>
          <w:r w:rsidR="00EE536F">
            <w:rPr>
              <w:rFonts w:eastAsiaTheme="minorEastAsia" w:cstheme="minorBidi"/>
              <w:b w:val="0"/>
              <w:noProof/>
              <w:kern w:val="2"/>
              <w:lang w:eastAsia="en-GB"/>
              <w14:ligatures w14:val="standardContextual"/>
            </w:rPr>
            <w:tab/>
          </w:r>
          <w:r w:rsidR="00EE536F">
            <w:rPr>
              <w:noProof/>
            </w:rPr>
            <w:t>Introduction</w:t>
          </w:r>
          <w:r w:rsidR="00EE536F">
            <w:rPr>
              <w:noProof/>
            </w:rPr>
            <w:tab/>
          </w:r>
          <w:r w:rsidR="00EE536F">
            <w:rPr>
              <w:noProof/>
            </w:rPr>
            <w:fldChar w:fldCharType="begin"/>
          </w:r>
          <w:r w:rsidR="00EE536F">
            <w:rPr>
              <w:noProof/>
            </w:rPr>
            <w:instrText xml:space="preserve"> PAGEREF _Toc227459130 \h </w:instrText>
          </w:r>
          <w:r w:rsidR="00EE536F">
            <w:rPr>
              <w:noProof/>
            </w:rPr>
          </w:r>
          <w:r w:rsidR="00EE536F">
            <w:rPr>
              <w:noProof/>
            </w:rPr>
            <w:fldChar w:fldCharType="separate"/>
          </w:r>
          <w:r w:rsidR="00410610">
            <w:rPr>
              <w:noProof/>
            </w:rPr>
            <w:t>7</w:t>
          </w:r>
          <w:r w:rsidR="00EE536F">
            <w:rPr>
              <w:noProof/>
            </w:rPr>
            <w:fldChar w:fldCharType="end"/>
          </w:r>
        </w:p>
        <w:p w14:paraId="56389B6B" w14:textId="30129DF6" w:rsidR="00EE536F" w:rsidRDefault="00EE536F">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1.1</w:t>
          </w:r>
          <w:r>
            <w:rPr>
              <w:rFonts w:eastAsiaTheme="minorEastAsia" w:cstheme="minorBidi"/>
              <w:b w:val="0"/>
              <w:noProof/>
              <w:kern w:val="2"/>
              <w:sz w:val="24"/>
              <w:szCs w:val="24"/>
              <w:lang w:eastAsia="en-GB"/>
              <w14:ligatures w14:val="standardContextual"/>
            </w:rPr>
            <w:tab/>
          </w:r>
          <w:r>
            <w:rPr>
              <w:noProof/>
            </w:rPr>
            <w:t>Motivation</w:t>
          </w:r>
          <w:r>
            <w:rPr>
              <w:noProof/>
            </w:rPr>
            <w:tab/>
          </w:r>
          <w:r>
            <w:rPr>
              <w:noProof/>
            </w:rPr>
            <w:fldChar w:fldCharType="begin"/>
          </w:r>
          <w:r>
            <w:rPr>
              <w:noProof/>
            </w:rPr>
            <w:instrText xml:space="preserve"> PAGEREF _Toc227459131 \h </w:instrText>
          </w:r>
          <w:r>
            <w:rPr>
              <w:noProof/>
            </w:rPr>
          </w:r>
          <w:r>
            <w:rPr>
              <w:noProof/>
            </w:rPr>
            <w:fldChar w:fldCharType="separate"/>
          </w:r>
          <w:r w:rsidR="00410610">
            <w:rPr>
              <w:noProof/>
            </w:rPr>
            <w:t>8</w:t>
          </w:r>
          <w:r>
            <w:rPr>
              <w:noProof/>
            </w:rPr>
            <w:fldChar w:fldCharType="end"/>
          </w:r>
        </w:p>
        <w:p w14:paraId="54AF4E2F" w14:textId="7D5E7CB7" w:rsidR="00EE536F" w:rsidRDefault="00EE536F">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1.2</w:t>
          </w:r>
          <w:r>
            <w:rPr>
              <w:rFonts w:eastAsiaTheme="minorEastAsia" w:cstheme="minorBidi"/>
              <w:b w:val="0"/>
              <w:noProof/>
              <w:kern w:val="2"/>
              <w:sz w:val="24"/>
              <w:szCs w:val="24"/>
              <w:lang w:eastAsia="en-GB"/>
              <w14:ligatures w14:val="standardContextual"/>
            </w:rPr>
            <w:tab/>
          </w:r>
          <w:r>
            <w:rPr>
              <w:noProof/>
            </w:rPr>
            <w:t>Organisation</w:t>
          </w:r>
          <w:r>
            <w:rPr>
              <w:noProof/>
            </w:rPr>
            <w:tab/>
          </w:r>
          <w:r>
            <w:rPr>
              <w:noProof/>
            </w:rPr>
            <w:fldChar w:fldCharType="begin"/>
          </w:r>
          <w:r>
            <w:rPr>
              <w:noProof/>
            </w:rPr>
            <w:instrText xml:space="preserve"> PAGEREF _Toc227459132 \h </w:instrText>
          </w:r>
          <w:r>
            <w:rPr>
              <w:noProof/>
            </w:rPr>
          </w:r>
          <w:r>
            <w:rPr>
              <w:noProof/>
            </w:rPr>
            <w:fldChar w:fldCharType="separate"/>
          </w:r>
          <w:r w:rsidR="00410610">
            <w:rPr>
              <w:noProof/>
            </w:rPr>
            <w:t>8</w:t>
          </w:r>
          <w:r>
            <w:rPr>
              <w:noProof/>
            </w:rPr>
            <w:fldChar w:fldCharType="end"/>
          </w:r>
        </w:p>
        <w:p w14:paraId="645733A5" w14:textId="2CA26E72" w:rsidR="00EE536F" w:rsidRDefault="00EE536F">
          <w:pPr>
            <w:pStyle w:val="TOC1"/>
            <w:rPr>
              <w:rFonts w:eastAsiaTheme="minorEastAsia" w:cstheme="minorBidi"/>
              <w:b w:val="0"/>
              <w:noProof/>
              <w:kern w:val="2"/>
              <w:lang w:eastAsia="en-GB"/>
              <w14:ligatures w14:val="standardContextual"/>
            </w:rPr>
          </w:pPr>
          <w:r>
            <w:rPr>
              <w:noProof/>
            </w:rPr>
            <w:t>2</w:t>
          </w:r>
          <w:r>
            <w:rPr>
              <w:rFonts w:eastAsiaTheme="minorEastAsia" w:cstheme="minorBidi"/>
              <w:b w:val="0"/>
              <w:noProof/>
              <w:kern w:val="2"/>
              <w:lang w:eastAsia="en-GB"/>
              <w14:ligatures w14:val="standardContextual"/>
            </w:rPr>
            <w:tab/>
          </w:r>
          <w:r>
            <w:rPr>
              <w:noProof/>
            </w:rPr>
            <w:t>Related work</w:t>
          </w:r>
          <w:r>
            <w:rPr>
              <w:noProof/>
            </w:rPr>
            <w:tab/>
          </w:r>
          <w:r>
            <w:rPr>
              <w:noProof/>
            </w:rPr>
            <w:fldChar w:fldCharType="begin"/>
          </w:r>
          <w:r>
            <w:rPr>
              <w:noProof/>
            </w:rPr>
            <w:instrText xml:space="preserve"> PAGEREF _Toc227459133 \h </w:instrText>
          </w:r>
          <w:r>
            <w:rPr>
              <w:noProof/>
            </w:rPr>
          </w:r>
          <w:r>
            <w:rPr>
              <w:noProof/>
            </w:rPr>
            <w:fldChar w:fldCharType="separate"/>
          </w:r>
          <w:r w:rsidR="00410610">
            <w:rPr>
              <w:noProof/>
            </w:rPr>
            <w:t>9</w:t>
          </w:r>
          <w:r>
            <w:rPr>
              <w:noProof/>
            </w:rPr>
            <w:fldChar w:fldCharType="end"/>
          </w:r>
        </w:p>
        <w:p w14:paraId="0065213A" w14:textId="6BC7C778" w:rsidR="00EE536F" w:rsidRDefault="00EE536F">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2.1</w:t>
          </w:r>
          <w:r>
            <w:rPr>
              <w:rFonts w:eastAsiaTheme="minorEastAsia" w:cstheme="minorBidi"/>
              <w:b w:val="0"/>
              <w:noProof/>
              <w:kern w:val="2"/>
              <w:sz w:val="24"/>
              <w:szCs w:val="24"/>
              <w:lang w:eastAsia="en-GB"/>
              <w14:ligatures w14:val="standardContextual"/>
            </w:rPr>
            <w:tab/>
          </w:r>
          <w:r>
            <w:rPr>
              <w:noProof/>
            </w:rPr>
            <w:t>Bias In Machine Learning</w:t>
          </w:r>
          <w:r>
            <w:rPr>
              <w:noProof/>
            </w:rPr>
            <w:tab/>
          </w:r>
          <w:r>
            <w:rPr>
              <w:noProof/>
            </w:rPr>
            <w:fldChar w:fldCharType="begin"/>
          </w:r>
          <w:r>
            <w:rPr>
              <w:noProof/>
            </w:rPr>
            <w:instrText xml:space="preserve"> PAGEREF _Toc227459134 \h </w:instrText>
          </w:r>
          <w:r>
            <w:rPr>
              <w:noProof/>
            </w:rPr>
          </w:r>
          <w:r>
            <w:rPr>
              <w:noProof/>
            </w:rPr>
            <w:fldChar w:fldCharType="separate"/>
          </w:r>
          <w:r w:rsidR="00410610">
            <w:rPr>
              <w:noProof/>
            </w:rPr>
            <w:t>9</w:t>
          </w:r>
          <w:r>
            <w:rPr>
              <w:noProof/>
            </w:rPr>
            <w:fldChar w:fldCharType="end"/>
          </w:r>
        </w:p>
        <w:p w14:paraId="42B87135" w14:textId="22CE7061" w:rsidR="00EE536F" w:rsidRDefault="00EE536F">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2.2</w:t>
          </w:r>
          <w:r>
            <w:rPr>
              <w:rFonts w:eastAsiaTheme="minorEastAsia" w:cstheme="minorBidi"/>
              <w:b w:val="0"/>
              <w:noProof/>
              <w:kern w:val="2"/>
              <w:sz w:val="24"/>
              <w:szCs w:val="24"/>
              <w:lang w:eastAsia="en-GB"/>
              <w14:ligatures w14:val="standardContextual"/>
            </w:rPr>
            <w:tab/>
          </w:r>
          <w:r>
            <w:rPr>
              <w:noProof/>
            </w:rPr>
            <w:t>Fiarness Metrics</w:t>
          </w:r>
          <w:r>
            <w:rPr>
              <w:noProof/>
            </w:rPr>
            <w:tab/>
          </w:r>
          <w:r>
            <w:rPr>
              <w:noProof/>
            </w:rPr>
            <w:fldChar w:fldCharType="begin"/>
          </w:r>
          <w:r>
            <w:rPr>
              <w:noProof/>
            </w:rPr>
            <w:instrText xml:space="preserve"> PAGEREF _Toc227459135 \h </w:instrText>
          </w:r>
          <w:r>
            <w:rPr>
              <w:noProof/>
            </w:rPr>
          </w:r>
          <w:r>
            <w:rPr>
              <w:noProof/>
            </w:rPr>
            <w:fldChar w:fldCharType="separate"/>
          </w:r>
          <w:r w:rsidR="00410610">
            <w:rPr>
              <w:noProof/>
            </w:rPr>
            <w:t>9</w:t>
          </w:r>
          <w:r>
            <w:rPr>
              <w:noProof/>
            </w:rPr>
            <w:fldChar w:fldCharType="end"/>
          </w:r>
        </w:p>
        <w:p w14:paraId="38DBCE81" w14:textId="4EBA779F" w:rsidR="00EE536F" w:rsidRDefault="00EE536F">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2.3</w:t>
          </w:r>
          <w:r>
            <w:rPr>
              <w:rFonts w:eastAsiaTheme="minorEastAsia" w:cstheme="minorBidi"/>
              <w:b w:val="0"/>
              <w:noProof/>
              <w:kern w:val="2"/>
              <w:sz w:val="24"/>
              <w:szCs w:val="24"/>
              <w:lang w:eastAsia="en-GB"/>
              <w14:ligatures w14:val="standardContextual"/>
            </w:rPr>
            <w:tab/>
          </w:r>
          <w:r>
            <w:rPr>
              <w:noProof/>
            </w:rPr>
            <w:t>Bias Mitigation Techniques</w:t>
          </w:r>
          <w:r>
            <w:rPr>
              <w:noProof/>
            </w:rPr>
            <w:tab/>
          </w:r>
          <w:r>
            <w:rPr>
              <w:noProof/>
            </w:rPr>
            <w:fldChar w:fldCharType="begin"/>
          </w:r>
          <w:r>
            <w:rPr>
              <w:noProof/>
            </w:rPr>
            <w:instrText xml:space="preserve"> PAGEREF _Toc227459136 \h </w:instrText>
          </w:r>
          <w:r>
            <w:rPr>
              <w:noProof/>
            </w:rPr>
          </w:r>
          <w:r>
            <w:rPr>
              <w:noProof/>
            </w:rPr>
            <w:fldChar w:fldCharType="separate"/>
          </w:r>
          <w:r w:rsidR="00410610">
            <w:rPr>
              <w:noProof/>
            </w:rPr>
            <w:t>10</w:t>
          </w:r>
          <w:r>
            <w:rPr>
              <w:noProof/>
            </w:rPr>
            <w:fldChar w:fldCharType="end"/>
          </w:r>
        </w:p>
        <w:p w14:paraId="638E0154" w14:textId="2E2A7950" w:rsidR="00EE536F" w:rsidRDefault="00EE536F">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2.4</w:t>
          </w:r>
          <w:r>
            <w:rPr>
              <w:rFonts w:eastAsiaTheme="minorEastAsia" w:cstheme="minorBidi"/>
              <w:b w:val="0"/>
              <w:noProof/>
              <w:kern w:val="2"/>
              <w:sz w:val="24"/>
              <w:szCs w:val="24"/>
              <w:lang w:eastAsia="en-GB"/>
              <w14:ligatures w14:val="standardContextual"/>
            </w:rPr>
            <w:tab/>
          </w:r>
          <w:r>
            <w:rPr>
              <w:noProof/>
            </w:rPr>
            <w:t>Existing Bias Detection Tools</w:t>
          </w:r>
          <w:r>
            <w:rPr>
              <w:noProof/>
            </w:rPr>
            <w:tab/>
          </w:r>
          <w:r>
            <w:rPr>
              <w:noProof/>
            </w:rPr>
            <w:fldChar w:fldCharType="begin"/>
          </w:r>
          <w:r>
            <w:rPr>
              <w:noProof/>
            </w:rPr>
            <w:instrText xml:space="preserve"> PAGEREF _Toc227459137 \h </w:instrText>
          </w:r>
          <w:r>
            <w:rPr>
              <w:noProof/>
            </w:rPr>
          </w:r>
          <w:r>
            <w:rPr>
              <w:noProof/>
            </w:rPr>
            <w:fldChar w:fldCharType="separate"/>
          </w:r>
          <w:r w:rsidR="00410610">
            <w:rPr>
              <w:noProof/>
            </w:rPr>
            <w:t>11</w:t>
          </w:r>
          <w:r>
            <w:rPr>
              <w:noProof/>
            </w:rPr>
            <w:fldChar w:fldCharType="end"/>
          </w:r>
        </w:p>
        <w:p w14:paraId="59D5E4E2" w14:textId="055C4672" w:rsidR="00EE536F" w:rsidRDefault="00EE536F">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2.5</w:t>
          </w:r>
          <w:r>
            <w:rPr>
              <w:rFonts w:eastAsiaTheme="minorEastAsia" w:cstheme="minorBidi"/>
              <w:b w:val="0"/>
              <w:noProof/>
              <w:kern w:val="2"/>
              <w:sz w:val="24"/>
              <w:szCs w:val="24"/>
              <w:lang w:eastAsia="en-GB"/>
              <w14:ligatures w14:val="standardContextual"/>
            </w:rPr>
            <w:tab/>
          </w:r>
          <w:r>
            <w:rPr>
              <w:noProof/>
            </w:rPr>
            <w:t>Research Gap</w:t>
          </w:r>
          <w:r>
            <w:rPr>
              <w:noProof/>
            </w:rPr>
            <w:tab/>
          </w:r>
          <w:r>
            <w:rPr>
              <w:noProof/>
            </w:rPr>
            <w:fldChar w:fldCharType="begin"/>
          </w:r>
          <w:r>
            <w:rPr>
              <w:noProof/>
            </w:rPr>
            <w:instrText xml:space="preserve"> PAGEREF _Toc227459138 \h </w:instrText>
          </w:r>
          <w:r>
            <w:rPr>
              <w:noProof/>
            </w:rPr>
          </w:r>
          <w:r>
            <w:rPr>
              <w:noProof/>
            </w:rPr>
            <w:fldChar w:fldCharType="separate"/>
          </w:r>
          <w:r w:rsidR="00410610">
            <w:rPr>
              <w:noProof/>
            </w:rPr>
            <w:t>12</w:t>
          </w:r>
          <w:r>
            <w:rPr>
              <w:noProof/>
            </w:rPr>
            <w:fldChar w:fldCharType="end"/>
          </w:r>
        </w:p>
        <w:p w14:paraId="7DBA851E" w14:textId="71166BE2" w:rsidR="00EE536F" w:rsidRDefault="00EE536F">
          <w:pPr>
            <w:pStyle w:val="TOC1"/>
            <w:rPr>
              <w:rFonts w:eastAsiaTheme="minorEastAsia" w:cstheme="minorBidi"/>
              <w:b w:val="0"/>
              <w:noProof/>
              <w:kern w:val="2"/>
              <w:lang w:eastAsia="en-GB"/>
              <w14:ligatures w14:val="standardContextual"/>
            </w:rPr>
          </w:pPr>
          <w:r>
            <w:rPr>
              <w:noProof/>
            </w:rPr>
            <w:t>3</w:t>
          </w:r>
          <w:r>
            <w:rPr>
              <w:rFonts w:eastAsiaTheme="minorEastAsia" w:cstheme="minorBidi"/>
              <w:b w:val="0"/>
              <w:noProof/>
              <w:kern w:val="2"/>
              <w:lang w:eastAsia="en-GB"/>
              <w14:ligatures w14:val="standardContextual"/>
            </w:rPr>
            <w:tab/>
          </w:r>
          <w:r>
            <w:rPr>
              <w:noProof/>
            </w:rPr>
            <w:t>Methodology and Design</w:t>
          </w:r>
          <w:r>
            <w:rPr>
              <w:noProof/>
            </w:rPr>
            <w:tab/>
          </w:r>
          <w:r>
            <w:rPr>
              <w:noProof/>
            </w:rPr>
            <w:fldChar w:fldCharType="begin"/>
          </w:r>
          <w:r>
            <w:rPr>
              <w:noProof/>
            </w:rPr>
            <w:instrText xml:space="preserve"> PAGEREF _Toc227459139 \h </w:instrText>
          </w:r>
          <w:r>
            <w:rPr>
              <w:noProof/>
            </w:rPr>
          </w:r>
          <w:r>
            <w:rPr>
              <w:noProof/>
            </w:rPr>
            <w:fldChar w:fldCharType="separate"/>
          </w:r>
          <w:r w:rsidR="00410610">
            <w:rPr>
              <w:noProof/>
            </w:rPr>
            <w:t>14</w:t>
          </w:r>
          <w:r>
            <w:rPr>
              <w:noProof/>
            </w:rPr>
            <w:fldChar w:fldCharType="end"/>
          </w:r>
        </w:p>
        <w:p w14:paraId="7791D9FD" w14:textId="1BCED51E" w:rsidR="00EE536F" w:rsidRDefault="00EE536F">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3.1</w:t>
          </w:r>
          <w:r>
            <w:rPr>
              <w:rFonts w:eastAsiaTheme="minorEastAsia" w:cstheme="minorBidi"/>
              <w:b w:val="0"/>
              <w:noProof/>
              <w:kern w:val="2"/>
              <w:sz w:val="24"/>
              <w:szCs w:val="24"/>
              <w:lang w:eastAsia="en-GB"/>
              <w14:ligatures w14:val="standardContextual"/>
            </w:rPr>
            <w:tab/>
          </w:r>
          <w:r>
            <w:rPr>
              <w:noProof/>
            </w:rPr>
            <w:t>Project Management Methodology</w:t>
          </w:r>
          <w:r>
            <w:rPr>
              <w:noProof/>
            </w:rPr>
            <w:tab/>
          </w:r>
          <w:r>
            <w:rPr>
              <w:noProof/>
            </w:rPr>
            <w:fldChar w:fldCharType="begin"/>
          </w:r>
          <w:r>
            <w:rPr>
              <w:noProof/>
            </w:rPr>
            <w:instrText xml:space="preserve"> PAGEREF _Toc227459140 \h </w:instrText>
          </w:r>
          <w:r>
            <w:rPr>
              <w:noProof/>
            </w:rPr>
          </w:r>
          <w:r>
            <w:rPr>
              <w:noProof/>
            </w:rPr>
            <w:fldChar w:fldCharType="separate"/>
          </w:r>
          <w:r w:rsidR="00410610">
            <w:rPr>
              <w:noProof/>
            </w:rPr>
            <w:t>14</w:t>
          </w:r>
          <w:r>
            <w:rPr>
              <w:noProof/>
            </w:rPr>
            <w:fldChar w:fldCharType="end"/>
          </w:r>
        </w:p>
        <w:p w14:paraId="3164B61F" w14:textId="7501924A" w:rsidR="00EE536F" w:rsidRDefault="00EE536F">
          <w:pPr>
            <w:pStyle w:val="TOC1"/>
            <w:rPr>
              <w:rFonts w:eastAsiaTheme="minorEastAsia" w:cstheme="minorBidi"/>
              <w:b w:val="0"/>
              <w:noProof/>
              <w:kern w:val="2"/>
              <w:lang w:eastAsia="en-GB"/>
              <w14:ligatures w14:val="standardContextual"/>
            </w:rPr>
          </w:pPr>
          <w:r>
            <w:rPr>
              <w:noProof/>
            </w:rPr>
            <w:t>4</w:t>
          </w:r>
          <w:r>
            <w:rPr>
              <w:rFonts w:eastAsiaTheme="minorEastAsia" w:cstheme="minorBidi"/>
              <w:b w:val="0"/>
              <w:noProof/>
              <w:kern w:val="2"/>
              <w:lang w:eastAsia="en-GB"/>
              <w14:ligatures w14:val="standardContextual"/>
            </w:rPr>
            <w:tab/>
          </w:r>
          <w:r>
            <w:rPr>
              <w:noProof/>
            </w:rPr>
            <w:t>Results</w:t>
          </w:r>
          <w:r>
            <w:rPr>
              <w:noProof/>
            </w:rPr>
            <w:tab/>
          </w:r>
          <w:r>
            <w:rPr>
              <w:noProof/>
            </w:rPr>
            <w:fldChar w:fldCharType="begin"/>
          </w:r>
          <w:r>
            <w:rPr>
              <w:noProof/>
            </w:rPr>
            <w:instrText xml:space="preserve"> PAGEREF _Toc227459141 \h </w:instrText>
          </w:r>
          <w:r>
            <w:rPr>
              <w:noProof/>
            </w:rPr>
          </w:r>
          <w:r>
            <w:rPr>
              <w:noProof/>
            </w:rPr>
            <w:fldChar w:fldCharType="separate"/>
          </w:r>
          <w:r w:rsidR="00410610">
            <w:rPr>
              <w:noProof/>
            </w:rPr>
            <w:t>24</w:t>
          </w:r>
          <w:r>
            <w:rPr>
              <w:noProof/>
            </w:rPr>
            <w:fldChar w:fldCharType="end"/>
          </w:r>
        </w:p>
        <w:p w14:paraId="7FAB9CCC" w14:textId="79A50D28" w:rsidR="00EE536F" w:rsidRDefault="00EE536F">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4.1</w:t>
          </w:r>
          <w:r>
            <w:rPr>
              <w:rFonts w:eastAsiaTheme="minorEastAsia" w:cstheme="minorBidi"/>
              <w:b w:val="0"/>
              <w:noProof/>
              <w:kern w:val="2"/>
              <w:sz w:val="24"/>
              <w:szCs w:val="24"/>
              <w:lang w:eastAsia="en-GB"/>
              <w14:ligatures w14:val="standardContextual"/>
            </w:rPr>
            <w:tab/>
          </w:r>
          <w:r>
            <w:rPr>
              <w:noProof/>
            </w:rPr>
            <w:t>Heading 2</w:t>
          </w:r>
          <w:r>
            <w:rPr>
              <w:noProof/>
            </w:rPr>
            <w:tab/>
          </w:r>
          <w:r>
            <w:rPr>
              <w:noProof/>
            </w:rPr>
            <w:fldChar w:fldCharType="begin"/>
          </w:r>
          <w:r>
            <w:rPr>
              <w:noProof/>
            </w:rPr>
            <w:instrText xml:space="preserve"> PAGEREF _Toc227459142 \h </w:instrText>
          </w:r>
          <w:r>
            <w:rPr>
              <w:noProof/>
            </w:rPr>
          </w:r>
          <w:r>
            <w:rPr>
              <w:noProof/>
            </w:rPr>
            <w:fldChar w:fldCharType="separate"/>
          </w:r>
          <w:r w:rsidR="00410610">
            <w:rPr>
              <w:noProof/>
            </w:rPr>
            <w:t>30</w:t>
          </w:r>
          <w:r>
            <w:rPr>
              <w:noProof/>
            </w:rPr>
            <w:fldChar w:fldCharType="end"/>
          </w:r>
        </w:p>
        <w:p w14:paraId="75AB40A2" w14:textId="4F36442F" w:rsidR="00EE536F" w:rsidRDefault="00EE536F">
          <w:pPr>
            <w:pStyle w:val="TOC3"/>
            <w:tabs>
              <w:tab w:val="left" w:pos="1470"/>
              <w:tab w:val="right" w:leader="dot" w:pos="9628"/>
            </w:tabs>
            <w:rPr>
              <w:rFonts w:eastAsiaTheme="minorEastAsia" w:cstheme="minorBidi"/>
              <w:noProof/>
              <w:kern w:val="2"/>
              <w:sz w:val="24"/>
              <w:szCs w:val="24"/>
              <w:lang w:eastAsia="en-GB"/>
              <w14:ligatures w14:val="standardContextual"/>
            </w:rPr>
          </w:pPr>
          <w:r>
            <w:rPr>
              <w:noProof/>
            </w:rPr>
            <w:t>4.1.1</w:t>
          </w:r>
          <w:r>
            <w:rPr>
              <w:rFonts w:eastAsiaTheme="minorEastAsia" w:cstheme="minorBidi"/>
              <w:noProof/>
              <w:kern w:val="2"/>
              <w:sz w:val="24"/>
              <w:szCs w:val="24"/>
              <w:lang w:eastAsia="en-GB"/>
              <w14:ligatures w14:val="standardContextual"/>
            </w:rPr>
            <w:tab/>
          </w:r>
          <w:r>
            <w:rPr>
              <w:noProof/>
            </w:rPr>
            <w:t>Heading 3</w:t>
          </w:r>
          <w:r>
            <w:rPr>
              <w:noProof/>
            </w:rPr>
            <w:tab/>
          </w:r>
          <w:r>
            <w:rPr>
              <w:noProof/>
            </w:rPr>
            <w:fldChar w:fldCharType="begin"/>
          </w:r>
          <w:r>
            <w:rPr>
              <w:noProof/>
            </w:rPr>
            <w:instrText xml:space="preserve"> PAGEREF _Toc227459143 \h </w:instrText>
          </w:r>
          <w:r>
            <w:rPr>
              <w:noProof/>
            </w:rPr>
          </w:r>
          <w:r>
            <w:rPr>
              <w:noProof/>
            </w:rPr>
            <w:fldChar w:fldCharType="separate"/>
          </w:r>
          <w:r w:rsidR="00410610">
            <w:rPr>
              <w:noProof/>
            </w:rPr>
            <w:t>31</w:t>
          </w:r>
          <w:r>
            <w:rPr>
              <w:noProof/>
            </w:rPr>
            <w:fldChar w:fldCharType="end"/>
          </w:r>
        </w:p>
        <w:p w14:paraId="45DB70E0" w14:textId="63C63288" w:rsidR="00EE536F" w:rsidRDefault="00EE536F">
          <w:pPr>
            <w:pStyle w:val="TOC1"/>
            <w:rPr>
              <w:rFonts w:eastAsiaTheme="minorEastAsia" w:cstheme="minorBidi"/>
              <w:b w:val="0"/>
              <w:noProof/>
              <w:kern w:val="2"/>
              <w:lang w:eastAsia="en-GB"/>
              <w14:ligatures w14:val="standardContextual"/>
            </w:rPr>
          </w:pPr>
          <w:r>
            <w:rPr>
              <w:noProof/>
            </w:rPr>
            <w:t>5</w:t>
          </w:r>
          <w:r>
            <w:rPr>
              <w:rFonts w:eastAsiaTheme="minorEastAsia" w:cstheme="minorBidi"/>
              <w:b w:val="0"/>
              <w:noProof/>
              <w:kern w:val="2"/>
              <w:lang w:eastAsia="en-GB"/>
              <w14:ligatures w14:val="standardContextual"/>
            </w:rPr>
            <w:tab/>
          </w:r>
          <w:r>
            <w:rPr>
              <w:noProof/>
            </w:rPr>
            <w:t>Conclusion (or Final considerations)</w:t>
          </w:r>
          <w:r>
            <w:rPr>
              <w:noProof/>
            </w:rPr>
            <w:tab/>
          </w:r>
          <w:r>
            <w:rPr>
              <w:noProof/>
            </w:rPr>
            <w:fldChar w:fldCharType="begin"/>
          </w:r>
          <w:r>
            <w:rPr>
              <w:noProof/>
            </w:rPr>
            <w:instrText xml:space="preserve"> PAGEREF _Toc227459144 \h </w:instrText>
          </w:r>
          <w:r>
            <w:rPr>
              <w:noProof/>
            </w:rPr>
          </w:r>
          <w:r>
            <w:rPr>
              <w:noProof/>
            </w:rPr>
            <w:fldChar w:fldCharType="separate"/>
          </w:r>
          <w:r w:rsidR="00410610">
            <w:rPr>
              <w:noProof/>
            </w:rPr>
            <w:t>32</w:t>
          </w:r>
          <w:r>
            <w:rPr>
              <w:noProof/>
            </w:rPr>
            <w:fldChar w:fldCharType="end"/>
          </w:r>
        </w:p>
        <w:p w14:paraId="0E861C1E" w14:textId="5DB9A4D0" w:rsidR="00EE536F" w:rsidRDefault="00EE536F">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5.1</w:t>
          </w:r>
          <w:r>
            <w:rPr>
              <w:rFonts w:eastAsiaTheme="minorEastAsia" w:cstheme="minorBidi"/>
              <w:b w:val="0"/>
              <w:noProof/>
              <w:kern w:val="2"/>
              <w:sz w:val="24"/>
              <w:szCs w:val="24"/>
              <w:lang w:eastAsia="en-GB"/>
              <w14:ligatures w14:val="standardContextual"/>
            </w:rPr>
            <w:tab/>
          </w:r>
          <w:r>
            <w:rPr>
              <w:noProof/>
            </w:rPr>
            <w:t>Future work</w:t>
          </w:r>
          <w:r>
            <w:rPr>
              <w:noProof/>
            </w:rPr>
            <w:tab/>
          </w:r>
          <w:r>
            <w:rPr>
              <w:noProof/>
            </w:rPr>
            <w:fldChar w:fldCharType="begin"/>
          </w:r>
          <w:r>
            <w:rPr>
              <w:noProof/>
            </w:rPr>
            <w:instrText xml:space="preserve"> PAGEREF _Toc227459145 \h </w:instrText>
          </w:r>
          <w:r>
            <w:rPr>
              <w:noProof/>
            </w:rPr>
          </w:r>
          <w:r>
            <w:rPr>
              <w:noProof/>
            </w:rPr>
            <w:fldChar w:fldCharType="separate"/>
          </w:r>
          <w:r w:rsidR="00410610">
            <w:rPr>
              <w:noProof/>
            </w:rPr>
            <w:t>32</w:t>
          </w:r>
          <w:r>
            <w:rPr>
              <w:noProof/>
            </w:rPr>
            <w:fldChar w:fldCharType="end"/>
          </w:r>
        </w:p>
        <w:p w14:paraId="49F15D1A" w14:textId="07F224F3" w:rsidR="00EE536F" w:rsidRDefault="00EE536F">
          <w:pPr>
            <w:pStyle w:val="TOC1"/>
            <w:rPr>
              <w:rFonts w:eastAsiaTheme="minorEastAsia" w:cstheme="minorBidi"/>
              <w:b w:val="0"/>
              <w:noProof/>
              <w:kern w:val="2"/>
              <w:lang w:eastAsia="en-GB"/>
              <w14:ligatures w14:val="standardContextual"/>
            </w:rPr>
          </w:pPr>
          <w:r>
            <w:rPr>
              <w:noProof/>
            </w:rPr>
            <w:t>References</w:t>
          </w:r>
          <w:r>
            <w:rPr>
              <w:noProof/>
            </w:rPr>
            <w:tab/>
          </w:r>
          <w:r>
            <w:rPr>
              <w:noProof/>
            </w:rPr>
            <w:fldChar w:fldCharType="begin"/>
          </w:r>
          <w:r>
            <w:rPr>
              <w:noProof/>
            </w:rPr>
            <w:instrText xml:space="preserve"> PAGEREF _Toc227459146 \h </w:instrText>
          </w:r>
          <w:r>
            <w:rPr>
              <w:noProof/>
            </w:rPr>
          </w:r>
          <w:r>
            <w:rPr>
              <w:noProof/>
            </w:rPr>
            <w:fldChar w:fldCharType="separate"/>
          </w:r>
          <w:r w:rsidR="00410610">
            <w:rPr>
              <w:noProof/>
            </w:rPr>
            <w:t>33</w:t>
          </w:r>
          <w:r>
            <w:rPr>
              <w:noProof/>
            </w:rPr>
            <w:fldChar w:fldCharType="end"/>
          </w:r>
        </w:p>
        <w:p w14:paraId="4B8D7CBF" w14:textId="24F8BFAA" w:rsidR="00EE536F" w:rsidRDefault="00EE536F">
          <w:pPr>
            <w:pStyle w:val="TOC1"/>
            <w:rPr>
              <w:rFonts w:eastAsiaTheme="minorEastAsia" w:cstheme="minorBidi"/>
              <w:b w:val="0"/>
              <w:noProof/>
              <w:kern w:val="2"/>
              <w:lang w:eastAsia="en-GB"/>
              <w14:ligatures w14:val="standardContextual"/>
            </w:rPr>
          </w:pPr>
          <w:r>
            <w:rPr>
              <w:noProof/>
            </w:rPr>
            <w:t>6</w:t>
          </w:r>
          <w:r>
            <w:rPr>
              <w:rFonts w:eastAsiaTheme="minorEastAsia" w:cstheme="minorBidi"/>
              <w:b w:val="0"/>
              <w:noProof/>
              <w:kern w:val="2"/>
              <w:lang w:eastAsia="en-GB"/>
              <w14:ligatures w14:val="standardContextual"/>
            </w:rPr>
            <w:tab/>
          </w:r>
          <w:r>
            <w:rPr>
              <w:noProof/>
            </w:rPr>
            <w:t>Appendices</w:t>
          </w:r>
          <w:r>
            <w:rPr>
              <w:noProof/>
            </w:rPr>
            <w:tab/>
          </w:r>
          <w:r>
            <w:rPr>
              <w:noProof/>
            </w:rPr>
            <w:fldChar w:fldCharType="begin"/>
          </w:r>
          <w:r>
            <w:rPr>
              <w:noProof/>
            </w:rPr>
            <w:instrText xml:space="preserve"> PAGEREF _Toc227459147 \h </w:instrText>
          </w:r>
          <w:r>
            <w:rPr>
              <w:noProof/>
            </w:rPr>
          </w:r>
          <w:r>
            <w:rPr>
              <w:noProof/>
            </w:rPr>
            <w:fldChar w:fldCharType="separate"/>
          </w:r>
          <w:r w:rsidR="00410610">
            <w:rPr>
              <w:noProof/>
            </w:rPr>
            <w:t>34</w:t>
          </w:r>
          <w:r>
            <w:rPr>
              <w:noProof/>
            </w:rPr>
            <w:fldChar w:fldCharType="end"/>
          </w:r>
        </w:p>
        <w:p w14:paraId="0DF77E1C" w14:textId="5442EDCF" w:rsidR="00EE536F" w:rsidRDefault="00EE536F">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6.1</w:t>
          </w:r>
          <w:r>
            <w:rPr>
              <w:rFonts w:eastAsiaTheme="minorEastAsia" w:cstheme="minorBidi"/>
              <w:b w:val="0"/>
              <w:noProof/>
              <w:kern w:val="2"/>
              <w:sz w:val="24"/>
              <w:szCs w:val="24"/>
              <w:lang w:eastAsia="en-GB"/>
              <w14:ligatures w14:val="standardContextual"/>
            </w:rPr>
            <w:tab/>
          </w:r>
          <w:r>
            <w:rPr>
              <w:noProof/>
            </w:rPr>
            <w:t>Appendix 1: SDLC details</w:t>
          </w:r>
          <w:r>
            <w:rPr>
              <w:noProof/>
            </w:rPr>
            <w:tab/>
          </w:r>
          <w:r>
            <w:rPr>
              <w:noProof/>
            </w:rPr>
            <w:fldChar w:fldCharType="begin"/>
          </w:r>
          <w:r>
            <w:rPr>
              <w:noProof/>
            </w:rPr>
            <w:instrText xml:space="preserve"> PAGEREF _Toc227459148 \h </w:instrText>
          </w:r>
          <w:r>
            <w:rPr>
              <w:noProof/>
            </w:rPr>
          </w:r>
          <w:r>
            <w:rPr>
              <w:noProof/>
            </w:rPr>
            <w:fldChar w:fldCharType="separate"/>
          </w:r>
          <w:r w:rsidR="00410610">
            <w:rPr>
              <w:noProof/>
            </w:rPr>
            <w:t>34</w:t>
          </w:r>
          <w:r>
            <w:rPr>
              <w:noProof/>
            </w:rPr>
            <w:fldChar w:fldCharType="end"/>
          </w:r>
        </w:p>
        <w:p w14:paraId="6AADC007" w14:textId="6021FA60" w:rsidR="00EE536F" w:rsidRDefault="00EE536F">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6.2</w:t>
          </w:r>
          <w:r>
            <w:rPr>
              <w:rFonts w:eastAsiaTheme="minorEastAsia" w:cstheme="minorBidi"/>
              <w:b w:val="0"/>
              <w:noProof/>
              <w:kern w:val="2"/>
              <w:sz w:val="24"/>
              <w:szCs w:val="24"/>
              <w:lang w:eastAsia="en-GB"/>
              <w14:ligatures w14:val="standardContextual"/>
            </w:rPr>
            <w:tab/>
          </w:r>
          <w:r>
            <w:rPr>
              <w:noProof/>
            </w:rPr>
            <w:t>Appendix 2: Code</w:t>
          </w:r>
          <w:r>
            <w:rPr>
              <w:noProof/>
            </w:rPr>
            <w:tab/>
          </w:r>
          <w:r>
            <w:rPr>
              <w:noProof/>
            </w:rPr>
            <w:fldChar w:fldCharType="begin"/>
          </w:r>
          <w:r>
            <w:rPr>
              <w:noProof/>
            </w:rPr>
            <w:instrText xml:space="preserve"> PAGEREF _Toc227459149 \h </w:instrText>
          </w:r>
          <w:r>
            <w:rPr>
              <w:noProof/>
            </w:rPr>
          </w:r>
          <w:r>
            <w:rPr>
              <w:noProof/>
            </w:rPr>
            <w:fldChar w:fldCharType="separate"/>
          </w:r>
          <w:r w:rsidR="00410610">
            <w:rPr>
              <w:noProof/>
            </w:rPr>
            <w:t>34</w:t>
          </w:r>
          <w:r>
            <w:rPr>
              <w:noProof/>
            </w:rPr>
            <w:fldChar w:fldCharType="end"/>
          </w:r>
        </w:p>
        <w:p w14:paraId="26ACADCD" w14:textId="162B8908" w:rsidR="00EE536F" w:rsidRDefault="00EE536F">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6.3</w:t>
          </w:r>
          <w:r>
            <w:rPr>
              <w:rFonts w:eastAsiaTheme="minorEastAsia" w:cstheme="minorBidi"/>
              <w:b w:val="0"/>
              <w:noProof/>
              <w:kern w:val="2"/>
              <w:sz w:val="24"/>
              <w:szCs w:val="24"/>
              <w:lang w:eastAsia="en-GB"/>
              <w14:ligatures w14:val="standardContextual"/>
            </w:rPr>
            <w:tab/>
          </w:r>
          <w:r>
            <w:rPr>
              <w:noProof/>
            </w:rPr>
            <w:t>Appendix 3: Meetings with supervisor</w:t>
          </w:r>
          <w:r>
            <w:rPr>
              <w:noProof/>
            </w:rPr>
            <w:tab/>
          </w:r>
          <w:r>
            <w:rPr>
              <w:noProof/>
            </w:rPr>
            <w:fldChar w:fldCharType="begin"/>
          </w:r>
          <w:r>
            <w:rPr>
              <w:noProof/>
            </w:rPr>
            <w:instrText xml:space="preserve"> PAGEREF _Toc227459150 \h </w:instrText>
          </w:r>
          <w:r>
            <w:rPr>
              <w:noProof/>
            </w:rPr>
          </w:r>
          <w:r>
            <w:rPr>
              <w:noProof/>
            </w:rPr>
            <w:fldChar w:fldCharType="separate"/>
          </w:r>
          <w:r w:rsidR="00410610">
            <w:rPr>
              <w:noProof/>
            </w:rPr>
            <w:t>34</w:t>
          </w:r>
          <w:r>
            <w:rPr>
              <w:noProof/>
            </w:rPr>
            <w:fldChar w:fldCharType="end"/>
          </w:r>
        </w:p>
        <w:p w14:paraId="32E97D65" w14:textId="49946278" w:rsidR="00E125AE" w:rsidRDefault="00394C12" w:rsidP="00696122">
          <w:pPr>
            <w:pStyle w:val="TableofContents-items"/>
          </w:pPr>
          <w:r>
            <w:fldChar w:fldCharType="end"/>
          </w:r>
        </w:p>
      </w:sdtContent>
    </w:sdt>
    <w:p w14:paraId="427C4F0D" w14:textId="77777777" w:rsidR="00E125AE" w:rsidRDefault="00E125AE" w:rsidP="00E125AE">
      <w:pPr>
        <w:rPr>
          <w:noProof/>
        </w:rPr>
      </w:pPr>
    </w:p>
    <w:p w14:paraId="35F18AE0" w14:textId="77777777" w:rsidR="00D464EE" w:rsidRDefault="00931741">
      <w:pPr>
        <w:spacing w:line="240" w:lineRule="auto"/>
        <w:ind w:firstLine="0"/>
        <w:jc w:val="left"/>
        <w:rPr>
          <w:noProof/>
        </w:rPr>
      </w:pPr>
      <w:r w:rsidRPr="00931741">
        <w:rPr>
          <w:noProof/>
          <w:highlight w:val="yellow"/>
        </w:rPr>
        <w:t>(after updating the table of contents, re-apply Style “Table of Contents – items”)</w:t>
      </w:r>
      <w:r w:rsidRPr="00931741">
        <w:rPr>
          <w:noProof/>
          <w:color w:val="FF0000"/>
        </w:rPr>
        <w:t xml:space="preserve"> – remove this</w:t>
      </w:r>
      <w:r w:rsidR="00D464EE">
        <w:rPr>
          <w:noProof/>
        </w:rPr>
        <w:br w:type="page"/>
      </w:r>
    </w:p>
    <w:p w14:paraId="04C99155" w14:textId="37AE4BDD" w:rsidR="00203D8C" w:rsidRPr="00203D8C" w:rsidRDefault="00660607" w:rsidP="00203D8C">
      <w:pPr>
        <w:pStyle w:val="TOCHeading"/>
        <w:rPr>
          <w:noProof/>
        </w:rPr>
      </w:pPr>
      <w:r>
        <w:rPr>
          <w:noProof/>
        </w:rPr>
        <w:lastRenderedPageBreak/>
        <w:t>List</w:t>
      </w:r>
      <w:r w:rsidR="00D464EE">
        <w:rPr>
          <w:noProof/>
        </w:rPr>
        <w:t xml:space="preserve"> of Figures</w:t>
      </w:r>
    </w:p>
    <w:p w14:paraId="03977A6E" w14:textId="3300EA16" w:rsidR="00AB5F43" w:rsidRDefault="00D464EE">
      <w:pPr>
        <w:pStyle w:val="TableofFigures"/>
        <w:tabs>
          <w:tab w:val="right" w:leader="dot" w:pos="9628"/>
        </w:tabs>
        <w:rPr>
          <w:rFonts w:asciiTheme="minorHAnsi" w:eastAsiaTheme="minorEastAsia" w:hAnsiTheme="minorHAnsi" w:cstheme="minorBidi"/>
          <w:noProof/>
          <w:sz w:val="22"/>
          <w:szCs w:val="22"/>
          <w:lang w:eastAsia="en-GB"/>
        </w:rPr>
      </w:pPr>
      <w:r>
        <w:rPr>
          <w:noProof/>
        </w:rPr>
        <w:fldChar w:fldCharType="begin"/>
      </w:r>
      <w:r>
        <w:rPr>
          <w:noProof/>
        </w:rPr>
        <w:instrText xml:space="preserve"> TOC \h \z \c "Figure" </w:instrText>
      </w:r>
      <w:r>
        <w:rPr>
          <w:noProof/>
        </w:rPr>
        <w:fldChar w:fldCharType="separate"/>
      </w:r>
      <w:hyperlink w:anchor="_Toc118029961" w:history="1">
        <w:r w:rsidR="00AB5F43" w:rsidRPr="004A1348">
          <w:rPr>
            <w:rStyle w:val="Hyperlink"/>
            <w:noProof/>
          </w:rPr>
          <w:t xml:space="preserve">Figure 1: A panda sleeping. This is called the </w:t>
        </w:r>
        <w:r w:rsidR="00AB5F43" w:rsidRPr="004A1348">
          <w:rPr>
            <w:rStyle w:val="Hyperlink"/>
            <w:i/>
            <w:iCs/>
            <w:noProof/>
          </w:rPr>
          <w:t>‘caption’</w:t>
        </w:r>
        <w:r w:rsidR="00AB5F43" w:rsidRPr="004A1348">
          <w:rPr>
            <w:rStyle w:val="Hyperlink"/>
            <w:noProof/>
          </w:rPr>
          <w:t xml:space="preserve"> of a figure.</w:t>
        </w:r>
        <w:r w:rsidR="00AB5F43">
          <w:rPr>
            <w:noProof/>
            <w:webHidden/>
          </w:rPr>
          <w:tab/>
        </w:r>
        <w:r w:rsidR="00AB5F43">
          <w:rPr>
            <w:noProof/>
            <w:webHidden/>
          </w:rPr>
          <w:fldChar w:fldCharType="begin"/>
        </w:r>
        <w:r w:rsidR="00AB5F43">
          <w:rPr>
            <w:noProof/>
            <w:webHidden/>
          </w:rPr>
          <w:instrText xml:space="preserve"> PAGEREF _Toc118029961 \h </w:instrText>
        </w:r>
        <w:r w:rsidR="00AB5F43">
          <w:rPr>
            <w:noProof/>
            <w:webHidden/>
          </w:rPr>
          <w:fldChar w:fldCharType="separate"/>
        </w:r>
        <w:r w:rsidR="00410610">
          <w:rPr>
            <w:b/>
            <w:bCs/>
            <w:noProof/>
            <w:webHidden/>
            <w:lang w:val="en-US"/>
          </w:rPr>
          <w:t>Error! Bookmark not defined.</w:t>
        </w:r>
        <w:r w:rsidR="00AB5F43">
          <w:rPr>
            <w:noProof/>
            <w:webHidden/>
          </w:rPr>
          <w:fldChar w:fldCharType="end"/>
        </w:r>
      </w:hyperlink>
    </w:p>
    <w:p w14:paraId="65408807" w14:textId="77777777" w:rsidR="00E125AE" w:rsidRDefault="00D464EE" w:rsidP="00E125AE">
      <w:pPr>
        <w:rPr>
          <w:noProof/>
        </w:rPr>
      </w:pPr>
      <w:r>
        <w:rPr>
          <w:noProof/>
        </w:rPr>
        <w:fldChar w:fldCharType="end"/>
      </w:r>
      <w:r w:rsidR="00E125AE">
        <w:rPr>
          <w:noProof/>
        </w:rPr>
        <w:br w:type="page"/>
      </w:r>
    </w:p>
    <w:p w14:paraId="77AF6BFA" w14:textId="77777777" w:rsidR="00E125AE" w:rsidRDefault="004A0E12" w:rsidP="00E125AE">
      <w:pPr>
        <w:pStyle w:val="Heading1"/>
        <w:rPr>
          <w:noProof/>
        </w:rPr>
      </w:pPr>
      <w:bookmarkStart w:id="0" w:name="_Toc227459130"/>
      <w:r>
        <w:rPr>
          <w:noProof/>
        </w:rPr>
        <w:lastRenderedPageBreak/>
        <w:t>Introduction</w:t>
      </w:r>
      <w:bookmarkEnd w:id="0"/>
    </w:p>
    <w:p w14:paraId="646AECDA" w14:textId="77777777" w:rsidR="00FA62E1" w:rsidRPr="00FA62E1" w:rsidRDefault="00FA62E1" w:rsidP="00FA62E1">
      <w:pPr>
        <w:pStyle w:val="Firstparagraph"/>
      </w:pPr>
    </w:p>
    <w:p w14:paraId="7764C6FF" w14:textId="77777777" w:rsidR="003034AB" w:rsidRDefault="007814A0" w:rsidP="003034AB">
      <w:pPr>
        <w:pStyle w:val="Firstparagraph"/>
      </w:pPr>
      <w:r>
        <w:t xml:space="preserve">Decisions </w:t>
      </w:r>
      <w:r w:rsidR="00DF3768">
        <w:t xml:space="preserve">such as job application </w:t>
      </w:r>
      <w:r>
        <w:t xml:space="preserve">rejections, reoffending </w:t>
      </w:r>
      <w:r w:rsidR="00160BFC">
        <w:t xml:space="preserve">risk </w:t>
      </w:r>
      <w:r>
        <w:t>assessment</w:t>
      </w:r>
      <w:r w:rsidR="00431AE7">
        <w:t>s</w:t>
      </w:r>
      <w:r>
        <w:t xml:space="preserve"> </w:t>
      </w:r>
      <w:r w:rsidR="00431AE7">
        <w:t xml:space="preserve">and bank loan denials </w:t>
      </w:r>
      <w:r w:rsidR="007A0422">
        <w:t xml:space="preserve">often appear definitive and impartial, however </w:t>
      </w:r>
      <w:r w:rsidR="00A77145">
        <w:t xml:space="preserve">it is frequently unclear </w:t>
      </w:r>
      <w:r w:rsidR="00EF387D">
        <w:t xml:space="preserve">wheather the process was </w:t>
      </w:r>
      <w:r w:rsidR="00875CD9">
        <w:t xml:space="preserve">fair or </w:t>
      </w:r>
      <w:r w:rsidR="00A77145">
        <w:t xml:space="preserve">if a machine learning algorithm affected these </w:t>
      </w:r>
      <w:r w:rsidR="00EF387D">
        <w:t>results</w:t>
      </w:r>
      <w:r w:rsidR="00875CD9">
        <w:t>.</w:t>
      </w:r>
      <w:r w:rsidR="00971344">
        <w:t xml:space="preserve"> Artificial systems are increasingly used in </w:t>
      </w:r>
      <w:r w:rsidR="00D51015">
        <w:t xml:space="preserve">areas with elevated risks such </w:t>
      </w:r>
      <w:r w:rsidR="00CA6D76">
        <w:t xml:space="preserve">as </w:t>
      </w:r>
      <w:r w:rsidR="00D51015">
        <w:t xml:space="preserve">recruiting, </w:t>
      </w:r>
      <w:r w:rsidR="00CA6D76">
        <w:t>healthcare, credit scoring and criminal justice</w:t>
      </w:r>
      <w:r w:rsidR="00D21198">
        <w:t xml:space="preserve"> which sign</w:t>
      </w:r>
      <w:r w:rsidR="00B53AC6">
        <w:t xml:space="preserve">ificantly </w:t>
      </w:r>
      <w:r w:rsidR="00D21198">
        <w:t>impact individuals</w:t>
      </w:r>
      <w:r w:rsidR="00B53AC6">
        <w:t>’</w:t>
      </w:r>
      <w:r w:rsidR="00D21198">
        <w:t xml:space="preserve"> lives</w:t>
      </w:r>
      <w:r w:rsidR="00CA6D76">
        <w:t xml:space="preserve">. </w:t>
      </w:r>
      <w:r w:rsidR="002B53D6">
        <w:t xml:space="preserve">Although the systems used are </w:t>
      </w:r>
      <w:r w:rsidR="006958F9">
        <w:t xml:space="preserve">considered neutral and </w:t>
      </w:r>
      <w:r w:rsidR="00ED7077">
        <w:t>reliable</w:t>
      </w:r>
      <w:r w:rsidR="006958F9">
        <w:t xml:space="preserve">, their performance </w:t>
      </w:r>
      <w:r w:rsidR="000A7746">
        <w:t xml:space="preserve">is dependent on the data used for training. Historical data </w:t>
      </w:r>
      <w:r w:rsidR="00ED7077">
        <w:t xml:space="preserve">is </w:t>
      </w:r>
      <w:r w:rsidR="00B00D8C">
        <w:t xml:space="preserve">commonly used to train data, which </w:t>
      </w:r>
      <w:r w:rsidR="00CC722F">
        <w:t xml:space="preserve">often reflects social inequalities; as a result, machine learning models can </w:t>
      </w:r>
      <w:r w:rsidR="005D30B1">
        <w:t xml:space="preserve">imitate and reinforce these biased patterns </w:t>
      </w:r>
      <w:r w:rsidR="00E727E9">
        <w:t xml:space="preserve">and result in unfair outcomes for specific demographic groups. </w:t>
      </w:r>
    </w:p>
    <w:p w14:paraId="6D96DCB6" w14:textId="77777777" w:rsidR="00C76A7F" w:rsidRPr="00C76A7F" w:rsidRDefault="00C76A7F" w:rsidP="00C76A7F"/>
    <w:p w14:paraId="6C3385F2" w14:textId="2CFE4F64" w:rsidR="001B13A7" w:rsidRDefault="00C00267" w:rsidP="003034AB">
      <w:pPr>
        <w:pStyle w:val="Firstparagraph"/>
      </w:pPr>
      <w:r>
        <w:t xml:space="preserve">This issue has </w:t>
      </w:r>
      <w:r w:rsidR="00783856">
        <w:t>legitimate</w:t>
      </w:r>
      <w:r>
        <w:t xml:space="preserve"> real-world consequences </w:t>
      </w:r>
      <w:r w:rsidR="00C76A7F">
        <w:t xml:space="preserve">that affect society at both the individual and organisational levels. For example, Amazon's internal recruitment tool was found to </w:t>
      </w:r>
      <w:r w:rsidR="000A4ECE">
        <w:t xml:space="preserve">disadvantage female candidates </w:t>
      </w:r>
      <w:r w:rsidR="00B52150">
        <w:t xml:space="preserve">by </w:t>
      </w:r>
      <w:r w:rsidR="00DA64B7">
        <w:t xml:space="preserve">imitating </w:t>
      </w:r>
      <w:r w:rsidR="001A3E78">
        <w:t>male-dominated hiring patterns</w:t>
      </w:r>
      <w:r w:rsidR="003C2DE4">
        <w:t xml:space="preserve">, which was </w:t>
      </w:r>
      <w:r w:rsidR="00637F5E">
        <w:t xml:space="preserve">discontinued after this bias was detected (Dastin, 2018). </w:t>
      </w:r>
      <w:r w:rsidR="000B6BDE">
        <w:t xml:space="preserve">Additionally, the COMPAS recidivism tool </w:t>
      </w:r>
      <w:r w:rsidR="008F12FA">
        <w:t xml:space="preserve">applied in the criminal justice system in the United States, </w:t>
      </w:r>
      <w:r w:rsidR="004007FD">
        <w:t>was found to produce nearly twice as many false positive</w:t>
      </w:r>
      <w:r w:rsidR="00EC4EE7">
        <w:t xml:space="preserve"> rates</w:t>
      </w:r>
      <w:r w:rsidR="004007FD">
        <w:t xml:space="preserve"> for</w:t>
      </w:r>
      <w:r w:rsidR="00EC4EE7">
        <w:t xml:space="preserve"> Black defendants as it did for white defendants (Angwin et al. 2016), clearly </w:t>
      </w:r>
      <w:r w:rsidR="002945E6">
        <w:t xml:space="preserve">highlighting the racial bias within </w:t>
      </w:r>
      <w:r w:rsidR="00874CDC">
        <w:t>credible systems which may have lasting</w:t>
      </w:r>
      <w:r w:rsidR="009B55DA">
        <w:t xml:space="preserve"> </w:t>
      </w:r>
      <w:r w:rsidR="00874CDC">
        <w:t xml:space="preserve">impacts on </w:t>
      </w:r>
      <w:r w:rsidR="009B55DA">
        <w:t xml:space="preserve">individuals’ lives. </w:t>
      </w:r>
      <w:r w:rsidR="00970B92">
        <w:t xml:space="preserve">Both the mentioned cases demonstrate </w:t>
      </w:r>
      <w:r w:rsidR="000B1BF5">
        <w:t xml:space="preserve">the persistent risk of bias in artificial intelligence </w:t>
      </w:r>
      <w:r w:rsidR="008561DB">
        <w:t xml:space="preserve">in machine learning systems trained on </w:t>
      </w:r>
      <w:r w:rsidR="002C4805">
        <w:t xml:space="preserve">existing social disparities. </w:t>
      </w:r>
    </w:p>
    <w:p w14:paraId="6648C0C8" w14:textId="77777777" w:rsidR="00DE3120" w:rsidRDefault="00DE3120" w:rsidP="00DE3120">
      <w:pPr>
        <w:ind w:firstLine="0"/>
      </w:pPr>
    </w:p>
    <w:p w14:paraId="5CA54402" w14:textId="7E5E46A5" w:rsidR="00DE3120" w:rsidRDefault="00DE3120" w:rsidP="00DE3120">
      <w:pPr>
        <w:ind w:firstLine="0"/>
      </w:pPr>
      <w:r>
        <w:t xml:space="preserve">Although </w:t>
      </w:r>
      <w:r w:rsidR="00392B35">
        <w:t xml:space="preserve">tools to detect and </w:t>
      </w:r>
      <w:r w:rsidR="00AB21D1">
        <w:t xml:space="preserve">correct algorithmic bias are available, their use in </w:t>
      </w:r>
      <w:r w:rsidR="004F1A1C">
        <w:t xml:space="preserve">everyday life is very limited. To assess </w:t>
      </w:r>
      <w:r w:rsidR="00DB65BC">
        <w:t xml:space="preserve">differences </w:t>
      </w:r>
      <w:r w:rsidR="00252856">
        <w:t>across demographic groups</w:t>
      </w:r>
      <w:r w:rsidR="00661696">
        <w:t>, researchers have developed fairness metrics such as demographic parity, equal</w:t>
      </w:r>
      <w:r w:rsidR="00542CCC">
        <w:t xml:space="preserve"> opportunity and equalised odds</w:t>
      </w:r>
      <w:r w:rsidR="003941DA">
        <w:t xml:space="preserve">. Frameworks such as IBM’s AI Fairness 360 provide </w:t>
      </w:r>
      <w:r w:rsidR="00BA0C41">
        <w:t xml:space="preserve">strong </w:t>
      </w:r>
      <w:r w:rsidR="00687D4D">
        <w:t>detection and mitigation abilities (Bellamy et al., 2019), however these tools re</w:t>
      </w:r>
      <w:r w:rsidR="0077264B">
        <w:t xml:space="preserve">ly on programming skills and </w:t>
      </w:r>
      <w:r w:rsidR="00CA1877">
        <w:t xml:space="preserve">an understanding on maching learning pipelines, which non-technical </w:t>
      </w:r>
      <w:r w:rsidR="00CB1A9F">
        <w:t xml:space="preserve">users </w:t>
      </w:r>
      <w:r w:rsidR="00332C6A">
        <w:t>lack</w:t>
      </w:r>
      <w:r w:rsidR="00A26BA7">
        <w:t>. As a result</w:t>
      </w:r>
      <w:r w:rsidR="00845D99">
        <w:t xml:space="preserve">, HR experts responsible for hiring applications or </w:t>
      </w:r>
      <w:r w:rsidR="00DC5F7B">
        <w:t>bank managers determining loan acceptance</w:t>
      </w:r>
      <w:r w:rsidR="00CF2D7A">
        <w:t>s</w:t>
      </w:r>
      <w:r w:rsidR="00DD7DAA">
        <w:t>,</w:t>
      </w:r>
      <w:r w:rsidR="00CF2D7A">
        <w:t xml:space="preserve"> are unable to </w:t>
      </w:r>
      <w:r w:rsidR="004C58A7">
        <w:t>assess fairness</w:t>
      </w:r>
      <w:r w:rsidR="00316941">
        <w:t xml:space="preserve"> using </w:t>
      </w:r>
      <w:r w:rsidR="00AD030F">
        <w:t xml:space="preserve">these </w:t>
      </w:r>
      <w:r w:rsidR="00316941">
        <w:t xml:space="preserve">technical </w:t>
      </w:r>
      <w:r w:rsidR="00AD030F">
        <w:t xml:space="preserve">tools. </w:t>
      </w:r>
      <w:r w:rsidR="004A55FE">
        <w:t xml:space="preserve">This leads to fairness evaluations that are typically </w:t>
      </w:r>
      <w:r w:rsidR="00DD7DAA">
        <w:t xml:space="preserve">insufficient or </w:t>
      </w:r>
      <w:r w:rsidR="009758FD">
        <w:t>overlooked, even when advanced techniques are available. Ferr</w:t>
      </w:r>
      <w:r w:rsidR="00EE33EC">
        <w:t>a</w:t>
      </w:r>
      <w:r w:rsidR="009758FD">
        <w:t xml:space="preserve">ra et al. </w:t>
      </w:r>
      <w:r w:rsidR="00DE2163">
        <w:t xml:space="preserve">discovered in a survey of 117 industry </w:t>
      </w:r>
      <w:r w:rsidR="00C71E9E">
        <w:t>professionals, that fairness is often ignore</w:t>
      </w:r>
      <w:r w:rsidR="007B76DA">
        <w:t>d</w:t>
      </w:r>
      <w:r w:rsidR="00C71E9E">
        <w:t xml:space="preserve"> through system development</w:t>
      </w:r>
      <w:r w:rsidR="007B76DA">
        <w:t>, compared to accuracy and security which are prioritised</w:t>
      </w:r>
      <w:r w:rsidR="00EE33EC">
        <w:t xml:space="preserve"> (Ferrara et al. 20</w:t>
      </w:r>
      <w:r w:rsidR="00EC214B">
        <w:t>2</w:t>
      </w:r>
      <w:r w:rsidR="00EE33EC">
        <w:t>3)</w:t>
      </w:r>
      <w:r w:rsidR="00D73D3C">
        <w:t xml:space="preserve">. This is usually due to </w:t>
      </w:r>
      <w:r w:rsidR="00115CD2">
        <w:t xml:space="preserve">the significant gap </w:t>
      </w:r>
      <w:r w:rsidR="005F4ACA">
        <w:t xml:space="preserve">between </w:t>
      </w:r>
      <w:r w:rsidR="00EE33EC">
        <w:t xml:space="preserve">technical </w:t>
      </w:r>
      <w:r w:rsidR="00141D33">
        <w:t xml:space="preserve">ability and practical application, rather than a lack of </w:t>
      </w:r>
      <w:r w:rsidR="00B82B83">
        <w:t>organisational concern.</w:t>
      </w:r>
    </w:p>
    <w:p w14:paraId="03B53C1D" w14:textId="77777777" w:rsidR="006A46E3" w:rsidRDefault="006A46E3" w:rsidP="00DE3120">
      <w:pPr>
        <w:ind w:firstLine="0"/>
      </w:pPr>
    </w:p>
    <w:p w14:paraId="1A7A613C" w14:textId="4A57138F" w:rsidR="00EA46E4" w:rsidRDefault="00F51EEE" w:rsidP="00EA46E4">
      <w:pPr>
        <w:ind w:firstLine="0"/>
      </w:pPr>
      <w:r>
        <w:t>This project addresses the gap mentioned, by</w:t>
      </w:r>
      <w:r w:rsidR="008470E9">
        <w:t xml:space="preserve"> delivering a web-based bias detection tool accessible </w:t>
      </w:r>
      <w:r w:rsidR="007F0A4A">
        <w:t>for non-technical users. It allows users to upload a CSV dataset or select</w:t>
      </w:r>
      <w:r w:rsidR="002D2DC9">
        <w:t xml:space="preserve"> a</w:t>
      </w:r>
      <w:r w:rsidR="00605005">
        <w:t xml:space="preserve"> popular sets alr</w:t>
      </w:r>
      <w:r w:rsidR="002D2DC9">
        <w:t>eady available</w:t>
      </w:r>
      <w:r w:rsidR="00372EFB">
        <w:t>, then</w:t>
      </w:r>
      <w:r w:rsidR="002D2DC9">
        <w:t xml:space="preserve"> the user can </w:t>
      </w:r>
      <w:r w:rsidR="00A935E9">
        <w:t>select the outcome and sensitive attribute of interest</w:t>
      </w:r>
      <w:r w:rsidR="009829B2">
        <w:t xml:space="preserve">. The tool </w:t>
      </w:r>
      <w:r w:rsidR="00646AFE">
        <w:t xml:space="preserve">internally </w:t>
      </w:r>
      <w:r w:rsidR="009829B2">
        <w:t>trains a decision tree classifier</w:t>
      </w:r>
      <w:r w:rsidR="00646AFE">
        <w:t xml:space="preserve">, generates predictions and analyses </w:t>
      </w:r>
      <w:r w:rsidR="00C80ED4">
        <w:t>fairness metrics</w:t>
      </w:r>
      <w:r w:rsidR="00464DA2">
        <w:t xml:space="preserve">, displaying </w:t>
      </w:r>
      <w:r w:rsidR="00B12416">
        <w:t xml:space="preserve">the findings </w:t>
      </w:r>
      <w:r w:rsidR="00105B3E">
        <w:t>simply and clearly with visualisations. The tool also</w:t>
      </w:r>
      <w:r w:rsidR="004708A3">
        <w:t xml:space="preserve"> </w:t>
      </w:r>
      <w:r w:rsidR="00137198">
        <w:t xml:space="preserve">includes a comparison of before and after mitigation </w:t>
      </w:r>
      <w:r w:rsidR="00C84129">
        <w:t>techniques are applied, demonstrating the changes in fairness when</w:t>
      </w:r>
      <w:r w:rsidR="0006183A">
        <w:t xml:space="preserve"> </w:t>
      </w:r>
      <w:r w:rsidR="005F2333">
        <w:t>reweighing</w:t>
      </w:r>
      <w:r w:rsidR="00C84129">
        <w:t xml:space="preserve"> </w:t>
      </w:r>
      <w:r w:rsidR="00D12F8F">
        <w:t>is used</w:t>
      </w:r>
      <w:r w:rsidR="00B47194">
        <w:t>, making the trade-offs between fairness and performance clear.</w:t>
      </w:r>
      <w:r w:rsidR="00813BAC">
        <w:t xml:space="preserve"> The evaluation uses </w:t>
      </w:r>
      <w:r w:rsidR="00197079">
        <w:t>three</w:t>
      </w:r>
      <w:r w:rsidR="00813BAC">
        <w:t xml:space="preserve"> real-world datasets</w:t>
      </w:r>
      <w:r w:rsidR="00EA46E4">
        <w:t xml:space="preserve">: UCI Adult </w:t>
      </w:r>
      <w:r w:rsidR="00EA46E4">
        <w:lastRenderedPageBreak/>
        <w:t xml:space="preserve">Income, </w:t>
      </w:r>
      <w:r w:rsidR="00EA46E4" w:rsidRPr="00EA46E4">
        <w:t xml:space="preserve">COMPAS Recidivism, German Credit, and </w:t>
      </w:r>
      <w:proofErr w:type="gramStart"/>
      <w:r w:rsidR="00EA46E4" w:rsidRPr="00EA46E4">
        <w:t>Heart Disease</w:t>
      </w:r>
      <w:proofErr w:type="gramEnd"/>
      <w:r w:rsidR="00EA46E4" w:rsidRPr="00EA46E4">
        <w:t xml:space="preserve">. </w:t>
      </w:r>
      <w:r w:rsidR="00966EF8">
        <w:t xml:space="preserve">The </w:t>
      </w:r>
      <w:r w:rsidR="001D114D" w:rsidRPr="001D114D">
        <w:t>EU AI Act (2024)</w:t>
      </w:r>
      <w:r w:rsidR="001D114D">
        <w:t xml:space="preserve"> requires bias auditing </w:t>
      </w:r>
      <w:r w:rsidR="00A63DC2">
        <w:t xml:space="preserve">for highly risky systems in </w:t>
      </w:r>
      <w:r w:rsidR="00447C97">
        <w:t xml:space="preserve">credit scoring, recruitment and criminal justice, which consequently makes </w:t>
      </w:r>
      <w:r w:rsidR="00676596">
        <w:t>easily accessible fairness tools a legal requirement.</w:t>
      </w:r>
    </w:p>
    <w:p w14:paraId="49E90A0D" w14:textId="19E28F18" w:rsidR="004845F6" w:rsidRPr="00670005" w:rsidRDefault="004845F6" w:rsidP="00670005">
      <w:pPr>
        <w:spacing w:before="0" w:after="0" w:line="240" w:lineRule="auto"/>
        <w:ind w:firstLine="0"/>
        <w:jc w:val="left"/>
        <w:rPr>
          <w:rFonts w:cs="Arial"/>
          <w:sz w:val="24"/>
          <w:lang w:eastAsia="en-GB"/>
        </w:rPr>
      </w:pPr>
    </w:p>
    <w:p w14:paraId="5137628E" w14:textId="77777777" w:rsidR="00E125AE" w:rsidRDefault="00931741" w:rsidP="00E125AE">
      <w:pPr>
        <w:pStyle w:val="Heading2"/>
        <w:rPr>
          <w:noProof/>
        </w:rPr>
      </w:pPr>
      <w:bookmarkStart w:id="1" w:name="_Toc227459131"/>
      <w:r>
        <w:rPr>
          <w:noProof/>
        </w:rPr>
        <w:t>Motivation</w:t>
      </w:r>
      <w:bookmarkEnd w:id="1"/>
    </w:p>
    <w:p w14:paraId="4C54149D" w14:textId="64CB9355" w:rsidR="00475AA5" w:rsidRPr="00475AA5" w:rsidRDefault="00D73180" w:rsidP="00AC174B">
      <w:pPr>
        <w:ind w:firstLine="0"/>
      </w:pPr>
      <w:r>
        <w:t xml:space="preserve">Studying computer science </w:t>
      </w:r>
      <w:r w:rsidR="00880C19">
        <w:t xml:space="preserve">involves not only the </w:t>
      </w:r>
      <w:r w:rsidR="006A08C4">
        <w:t xml:space="preserve">development of </w:t>
      </w:r>
      <w:r w:rsidR="00E53BFB">
        <w:t xml:space="preserve">systems, but also </w:t>
      </w:r>
      <w:r w:rsidR="004A66B5">
        <w:t>a detailed evaluation of their</w:t>
      </w:r>
      <w:r w:rsidR="00426BDC">
        <w:t xml:space="preserve"> </w:t>
      </w:r>
      <w:r w:rsidR="00896149">
        <w:t>weaknesses</w:t>
      </w:r>
      <w:r w:rsidR="00426BDC">
        <w:t>.</w:t>
      </w:r>
      <w:r w:rsidR="00737295">
        <w:t xml:space="preserve"> </w:t>
      </w:r>
      <w:r w:rsidR="00475AA5" w:rsidRPr="00475AA5">
        <w:t xml:space="preserve">For example, a hiring tool that </w:t>
      </w:r>
      <w:r w:rsidR="00475AA5">
        <w:t>denies</w:t>
      </w:r>
      <w:r w:rsidR="00475AA5" w:rsidRPr="00475AA5">
        <w:t xml:space="preserve"> qualified applicants does not leave </w:t>
      </w:r>
      <w:r w:rsidR="009B147B">
        <w:t>a</w:t>
      </w:r>
      <w:r w:rsidR="00A804B6">
        <w:t xml:space="preserve"> documented</w:t>
      </w:r>
      <w:r w:rsidR="009B147B">
        <w:t xml:space="preserve"> explanation for their rejection</w:t>
      </w:r>
      <w:r w:rsidR="00475AA5" w:rsidRPr="00475AA5">
        <w:t xml:space="preserve">, and a credit scoring </w:t>
      </w:r>
      <w:r w:rsidR="003342C3">
        <w:t>model</w:t>
      </w:r>
      <w:r w:rsidR="00475AA5" w:rsidRPr="00475AA5">
        <w:t xml:space="preserve"> that unfairly rejects applications does not reveal its </w:t>
      </w:r>
      <w:r w:rsidR="003342C3">
        <w:t>discriminatory behaviour</w:t>
      </w:r>
      <w:r w:rsidR="00475AA5" w:rsidRPr="00475AA5">
        <w:t xml:space="preserve">. </w:t>
      </w:r>
      <w:r w:rsidR="003E3A92">
        <w:t xml:space="preserve">Unfortunately, this harm </w:t>
      </w:r>
      <w:r w:rsidR="009B0ADC">
        <w:t xml:space="preserve">tends to remain unnoticed </w:t>
      </w:r>
      <w:r w:rsidR="009D1FA3">
        <w:t xml:space="preserve">by both </w:t>
      </w:r>
      <w:r w:rsidR="002B666A">
        <w:t xml:space="preserve">affected </w:t>
      </w:r>
      <w:r w:rsidR="007B0ECA">
        <w:t>individuals</w:t>
      </w:r>
      <w:r w:rsidR="002B666A">
        <w:t xml:space="preserve"> and organisations involved. </w:t>
      </w:r>
      <w:r w:rsidR="0099042A">
        <w:t xml:space="preserve">This project is based on the idea </w:t>
      </w:r>
      <w:r w:rsidR="00737C09">
        <w:t xml:space="preserve">that revealing bias within systems is key </w:t>
      </w:r>
      <w:r w:rsidR="007B0ECA">
        <w:t>to</w:t>
      </w:r>
      <w:r w:rsidR="00737C09">
        <w:t xml:space="preserve"> </w:t>
      </w:r>
      <w:r w:rsidR="007B0ECA">
        <w:t>correcting them for the future.</w:t>
      </w:r>
      <w:r w:rsidR="005A3805">
        <w:t xml:space="preserve"> Rather than </w:t>
      </w:r>
      <w:r w:rsidR="00EE50D0">
        <w:t>creating new fairness metrics or algorithms, the project uses current fairness techniques</w:t>
      </w:r>
      <w:r w:rsidR="007271AD">
        <w:t xml:space="preserve"> and focuses on enhancing their usability for professionals </w:t>
      </w:r>
      <w:r w:rsidR="00167C33">
        <w:t>who use AI systems in real-world settings, regardless of their technical abilities.</w:t>
      </w:r>
    </w:p>
    <w:p w14:paraId="2DA48013" w14:textId="50A7A7B9" w:rsidR="00D73180" w:rsidRPr="00D73180" w:rsidRDefault="00426BDC" w:rsidP="00D73180">
      <w:r>
        <w:t xml:space="preserve"> </w:t>
      </w:r>
    </w:p>
    <w:p w14:paraId="501EF529" w14:textId="77777777" w:rsidR="00E125AE" w:rsidRDefault="00931741" w:rsidP="00931741">
      <w:pPr>
        <w:pStyle w:val="Heading2"/>
        <w:rPr>
          <w:noProof/>
        </w:rPr>
      </w:pPr>
      <w:bookmarkStart w:id="2" w:name="_Toc227459132"/>
      <w:r>
        <w:rPr>
          <w:noProof/>
        </w:rPr>
        <w:t>Organisation</w:t>
      </w:r>
      <w:bookmarkEnd w:id="2"/>
    </w:p>
    <w:p w14:paraId="4AB2C8F5" w14:textId="5D8261C7" w:rsidR="00F97A0E" w:rsidRPr="00F97A0E" w:rsidRDefault="00A50053" w:rsidP="00F97A0E">
      <w:pPr>
        <w:ind w:firstLine="0"/>
        <w:rPr>
          <w:noProof/>
        </w:rPr>
      </w:pPr>
      <w:r>
        <w:rPr>
          <w:noProof/>
        </w:rPr>
        <w:t>The remaining sections of this report are structured as fol</w:t>
      </w:r>
      <w:r w:rsidR="00B25D9D">
        <w:rPr>
          <w:noProof/>
        </w:rPr>
        <w:t xml:space="preserve">lows. </w:t>
      </w:r>
      <w:r w:rsidR="003949AF">
        <w:rPr>
          <w:noProof/>
        </w:rPr>
        <w:t>S</w:t>
      </w:r>
      <w:r w:rsidR="00ED5F71">
        <w:rPr>
          <w:noProof/>
        </w:rPr>
        <w:t xml:space="preserve">ection 2 reviews related research </w:t>
      </w:r>
      <w:r w:rsidR="002F794D">
        <w:rPr>
          <w:noProof/>
        </w:rPr>
        <w:t xml:space="preserve">on </w:t>
      </w:r>
      <w:r w:rsidR="002F794D" w:rsidRPr="002F794D">
        <w:rPr>
          <w:noProof/>
        </w:rPr>
        <w:t>algorithmic bias, fairness metrics, and current tools</w:t>
      </w:r>
      <w:r w:rsidR="0066437F">
        <w:rPr>
          <w:noProof/>
        </w:rPr>
        <w:t xml:space="preserve"> while outlining key findings which influenced design decisions for this project. </w:t>
      </w:r>
      <w:r w:rsidR="005A3291">
        <w:rPr>
          <w:noProof/>
        </w:rPr>
        <w:t xml:space="preserve">Section 3 </w:t>
      </w:r>
      <w:r w:rsidR="002F794D" w:rsidRPr="002F794D">
        <w:rPr>
          <w:noProof/>
        </w:rPr>
        <w:t xml:space="preserve"> </w:t>
      </w:r>
      <w:r w:rsidR="005A3291">
        <w:rPr>
          <w:noProof/>
        </w:rPr>
        <w:t xml:space="preserve">discusses the </w:t>
      </w:r>
      <w:r w:rsidR="00FF38A3">
        <w:rPr>
          <w:noProof/>
        </w:rPr>
        <w:t xml:space="preserve">design of the tool </w:t>
      </w:r>
      <w:r w:rsidR="00C0122A">
        <w:rPr>
          <w:noProof/>
        </w:rPr>
        <w:t>and performance</w:t>
      </w:r>
      <w:r w:rsidR="0026580E">
        <w:rPr>
          <w:noProof/>
        </w:rPr>
        <w:t xml:space="preserve">, </w:t>
      </w:r>
      <w:r w:rsidR="00B55B2E">
        <w:rPr>
          <w:noProof/>
        </w:rPr>
        <w:t xml:space="preserve">detailing its architecture, model selection and dataset choices. </w:t>
      </w:r>
      <w:r w:rsidR="00F97A0E" w:rsidRPr="00F97A0E">
        <w:rPr>
          <w:noProof/>
        </w:rPr>
        <w:t xml:space="preserve">Section 4 displays and </w:t>
      </w:r>
      <w:r w:rsidR="00F97A0E">
        <w:rPr>
          <w:noProof/>
        </w:rPr>
        <w:t>analyses</w:t>
      </w:r>
      <w:r w:rsidR="00F97A0E" w:rsidRPr="00F97A0E">
        <w:rPr>
          <w:noProof/>
        </w:rPr>
        <w:t xml:space="preserve"> the evaluation findings from all  datasets</w:t>
      </w:r>
      <w:r w:rsidR="00F97A0E">
        <w:rPr>
          <w:noProof/>
        </w:rPr>
        <w:t xml:space="preserve">, and finally, Section 5 summarises the </w:t>
      </w:r>
      <w:r w:rsidR="0019324D">
        <w:rPr>
          <w:noProof/>
        </w:rPr>
        <w:t>results, limitations</w:t>
      </w:r>
      <w:r w:rsidR="00AC174B">
        <w:rPr>
          <w:noProof/>
        </w:rPr>
        <w:t xml:space="preserve"> and recommendations for future research.</w:t>
      </w:r>
      <w:r w:rsidR="003949AF">
        <w:rPr>
          <w:noProof/>
        </w:rPr>
        <w:t xml:space="preserve">  !!!!!!!!!!!!!!!</w:t>
      </w:r>
    </w:p>
    <w:p w14:paraId="204FD476" w14:textId="47D4334C" w:rsidR="002F794D" w:rsidRDefault="002F794D" w:rsidP="002F794D">
      <w:pPr>
        <w:ind w:firstLine="0"/>
        <w:rPr>
          <w:noProof/>
        </w:rPr>
      </w:pPr>
    </w:p>
    <w:p w14:paraId="37D98C26" w14:textId="424CEFF0" w:rsidR="00012355" w:rsidRDefault="00012355">
      <w:pPr>
        <w:spacing w:line="240" w:lineRule="auto"/>
        <w:ind w:firstLine="0"/>
        <w:jc w:val="left"/>
        <w:rPr>
          <w:noProof/>
        </w:rPr>
      </w:pPr>
    </w:p>
    <w:p w14:paraId="12CE6CC0" w14:textId="77777777" w:rsidR="0048128E" w:rsidRDefault="0048128E">
      <w:pPr>
        <w:spacing w:line="240" w:lineRule="auto"/>
        <w:ind w:firstLine="0"/>
        <w:jc w:val="left"/>
        <w:rPr>
          <w:noProof/>
        </w:rPr>
      </w:pPr>
    </w:p>
    <w:p w14:paraId="61246A22" w14:textId="77777777" w:rsidR="0048128E" w:rsidRDefault="0048128E">
      <w:pPr>
        <w:spacing w:line="240" w:lineRule="auto"/>
        <w:ind w:firstLine="0"/>
        <w:jc w:val="left"/>
        <w:rPr>
          <w:noProof/>
        </w:rPr>
      </w:pPr>
    </w:p>
    <w:p w14:paraId="1F856821" w14:textId="77777777" w:rsidR="0048128E" w:rsidRDefault="0048128E">
      <w:pPr>
        <w:spacing w:line="240" w:lineRule="auto"/>
        <w:ind w:firstLine="0"/>
        <w:jc w:val="left"/>
        <w:rPr>
          <w:noProof/>
        </w:rPr>
      </w:pPr>
    </w:p>
    <w:p w14:paraId="54B3A12D" w14:textId="77777777" w:rsidR="0048128E" w:rsidRDefault="0048128E">
      <w:pPr>
        <w:spacing w:line="240" w:lineRule="auto"/>
        <w:ind w:firstLine="0"/>
        <w:jc w:val="left"/>
        <w:rPr>
          <w:noProof/>
        </w:rPr>
      </w:pPr>
    </w:p>
    <w:p w14:paraId="34587A16" w14:textId="77777777" w:rsidR="0048128E" w:rsidRDefault="0048128E">
      <w:pPr>
        <w:spacing w:line="240" w:lineRule="auto"/>
        <w:ind w:firstLine="0"/>
        <w:jc w:val="left"/>
        <w:rPr>
          <w:noProof/>
        </w:rPr>
      </w:pPr>
    </w:p>
    <w:p w14:paraId="7BFFB53A" w14:textId="77777777" w:rsidR="0048128E" w:rsidRDefault="0048128E">
      <w:pPr>
        <w:spacing w:line="240" w:lineRule="auto"/>
        <w:ind w:firstLine="0"/>
        <w:jc w:val="left"/>
        <w:rPr>
          <w:noProof/>
        </w:rPr>
      </w:pPr>
    </w:p>
    <w:p w14:paraId="17586127" w14:textId="77777777" w:rsidR="0048128E" w:rsidRDefault="0048128E">
      <w:pPr>
        <w:spacing w:line="240" w:lineRule="auto"/>
        <w:ind w:firstLine="0"/>
        <w:jc w:val="left"/>
        <w:rPr>
          <w:noProof/>
        </w:rPr>
      </w:pPr>
    </w:p>
    <w:p w14:paraId="626614B7" w14:textId="77777777" w:rsidR="0048128E" w:rsidRDefault="0048128E">
      <w:pPr>
        <w:spacing w:line="240" w:lineRule="auto"/>
        <w:ind w:firstLine="0"/>
        <w:jc w:val="left"/>
        <w:rPr>
          <w:noProof/>
        </w:rPr>
      </w:pPr>
    </w:p>
    <w:p w14:paraId="3761A863" w14:textId="77777777" w:rsidR="0048128E" w:rsidRDefault="0048128E">
      <w:pPr>
        <w:spacing w:line="240" w:lineRule="auto"/>
        <w:ind w:firstLine="0"/>
        <w:jc w:val="left"/>
        <w:rPr>
          <w:noProof/>
        </w:rPr>
      </w:pPr>
    </w:p>
    <w:p w14:paraId="4C5CD526" w14:textId="77777777" w:rsidR="0048128E" w:rsidRDefault="0048128E">
      <w:pPr>
        <w:spacing w:line="240" w:lineRule="auto"/>
        <w:ind w:firstLine="0"/>
        <w:jc w:val="left"/>
        <w:rPr>
          <w:noProof/>
        </w:rPr>
      </w:pPr>
    </w:p>
    <w:p w14:paraId="5B2FDED0" w14:textId="77777777" w:rsidR="0048128E" w:rsidRDefault="0048128E">
      <w:pPr>
        <w:spacing w:line="240" w:lineRule="auto"/>
        <w:ind w:firstLine="0"/>
        <w:jc w:val="left"/>
        <w:rPr>
          <w:noProof/>
        </w:rPr>
      </w:pPr>
    </w:p>
    <w:p w14:paraId="0717BCA1" w14:textId="77777777" w:rsidR="0048128E" w:rsidRDefault="0048128E">
      <w:pPr>
        <w:spacing w:line="240" w:lineRule="auto"/>
        <w:ind w:firstLine="0"/>
        <w:jc w:val="left"/>
        <w:rPr>
          <w:noProof/>
        </w:rPr>
      </w:pPr>
    </w:p>
    <w:p w14:paraId="12BFFC72" w14:textId="77777777" w:rsidR="0048128E" w:rsidRDefault="0048128E">
      <w:pPr>
        <w:spacing w:line="240" w:lineRule="auto"/>
        <w:ind w:firstLine="0"/>
        <w:jc w:val="left"/>
        <w:rPr>
          <w:noProof/>
        </w:rPr>
      </w:pPr>
    </w:p>
    <w:p w14:paraId="2FE26CF7" w14:textId="77777777" w:rsidR="00012355" w:rsidRDefault="00012355" w:rsidP="00012355">
      <w:pPr>
        <w:pStyle w:val="Heading1"/>
        <w:rPr>
          <w:noProof/>
        </w:rPr>
      </w:pPr>
      <w:bookmarkStart w:id="3" w:name="_Toc227459133"/>
      <w:r w:rsidRPr="00012355">
        <w:rPr>
          <w:noProof/>
        </w:rPr>
        <w:lastRenderedPageBreak/>
        <w:t>Related work</w:t>
      </w:r>
      <w:bookmarkEnd w:id="3"/>
    </w:p>
    <w:p w14:paraId="6ED48B51" w14:textId="352E87F8" w:rsidR="00336B8B" w:rsidRPr="00336B8B" w:rsidRDefault="00B9516F" w:rsidP="00336B8B">
      <w:pPr>
        <w:pStyle w:val="Firstparagraph"/>
      </w:pPr>
      <w:r>
        <w:t xml:space="preserve">This section </w:t>
      </w:r>
      <w:r w:rsidR="00860B7B">
        <w:t xml:space="preserve">reviews </w:t>
      </w:r>
      <w:r w:rsidR="00B81BE2">
        <w:t>the literature</w:t>
      </w:r>
      <w:r w:rsidR="000E68AE">
        <w:t>, which w</w:t>
      </w:r>
      <w:r w:rsidR="00B81BE2">
        <w:t>as</w:t>
      </w:r>
      <w:r w:rsidR="000E68AE">
        <w:t xml:space="preserve"> used in the design and development of th</w:t>
      </w:r>
      <w:r w:rsidR="00BE4201">
        <w:t>is project’s</w:t>
      </w:r>
      <w:r w:rsidR="000E68AE">
        <w:t xml:space="preserve"> bias detection tool</w:t>
      </w:r>
      <w:r w:rsidR="00BE4201">
        <w:t xml:space="preserve">. Key research findings </w:t>
      </w:r>
      <w:r w:rsidR="00BD65DC">
        <w:t>are discussed</w:t>
      </w:r>
      <w:r w:rsidR="00810C04">
        <w:t xml:space="preserve">, as they influenced decisions such as the datasets selected, fairness metrics and the </w:t>
      </w:r>
      <w:r w:rsidR="0099787B">
        <w:t>prioritisation</w:t>
      </w:r>
      <w:r w:rsidR="00810C04">
        <w:t xml:space="preserve"> o</w:t>
      </w:r>
      <w:r w:rsidR="0099787B">
        <w:t xml:space="preserve">f usability. </w:t>
      </w:r>
    </w:p>
    <w:p w14:paraId="13BE4D07" w14:textId="77777777" w:rsidR="00AC174B" w:rsidRPr="00AC174B" w:rsidRDefault="00AC174B" w:rsidP="00AC174B">
      <w:pPr>
        <w:pStyle w:val="Firstparagraph"/>
      </w:pPr>
    </w:p>
    <w:p w14:paraId="32709261" w14:textId="6ABA9F39" w:rsidR="00C87D32" w:rsidRPr="00C87D32" w:rsidRDefault="00401C48" w:rsidP="00C87D32">
      <w:pPr>
        <w:pStyle w:val="Heading2"/>
        <w:rPr>
          <w:noProof/>
        </w:rPr>
      </w:pPr>
      <w:bookmarkStart w:id="4" w:name="_Toc227459134"/>
      <w:r>
        <w:rPr>
          <w:noProof/>
        </w:rPr>
        <w:t>Bias In Machine Learning</w:t>
      </w:r>
      <w:bookmarkEnd w:id="4"/>
    </w:p>
    <w:p w14:paraId="7797027F" w14:textId="4540C7E1" w:rsidR="003E2426" w:rsidRDefault="00917CB6" w:rsidP="00E71A4E">
      <w:pPr>
        <w:pStyle w:val="Firstparagraph"/>
      </w:pPr>
      <w:r>
        <w:t>Algorithmic</w:t>
      </w:r>
      <w:r w:rsidR="007D5D30">
        <w:t xml:space="preserve"> bias is an issue which</w:t>
      </w:r>
      <w:r w:rsidR="006C6741">
        <w:t xml:space="preserve"> can appear at any stage of the machine learning proces</w:t>
      </w:r>
      <w:r w:rsidR="00CD610C">
        <w:t xml:space="preserve">s, which is why </w:t>
      </w:r>
      <w:r w:rsidR="00CC763D">
        <w:t xml:space="preserve">continuous prevention techniques should be </w:t>
      </w:r>
      <w:r>
        <w:t xml:space="preserve">applied as early as possible. According to research, bias can be caused </w:t>
      </w:r>
      <w:r w:rsidR="00D01862">
        <w:t xml:space="preserve">by historical bias in training data, sampling bias from </w:t>
      </w:r>
      <w:r w:rsidR="000D1063">
        <w:t xml:space="preserve">unrepresentative datasets or bias </w:t>
      </w:r>
      <w:r w:rsidR="00946082">
        <w:t>in</w:t>
      </w:r>
      <w:r w:rsidR="006726B8">
        <w:t>troduced during optimisation processes (Mehrabi et al.</w:t>
      </w:r>
      <w:r w:rsidR="00707A5D">
        <w:t>, 2021</w:t>
      </w:r>
      <w:r w:rsidR="006726B8">
        <w:t xml:space="preserve">). </w:t>
      </w:r>
      <w:r w:rsidR="00920B4E">
        <w:t xml:space="preserve">Some researchers argue that bias actually </w:t>
      </w:r>
      <w:r w:rsidR="00785AF1">
        <w:t xml:space="preserve">emerges during initial </w:t>
      </w:r>
      <w:r w:rsidR="000E12B4">
        <w:t xml:space="preserve">stages, including </w:t>
      </w:r>
      <w:r w:rsidR="00785AF1">
        <w:t>data collection</w:t>
      </w:r>
      <w:r w:rsidR="000E12B4">
        <w:t xml:space="preserve">, feature </w:t>
      </w:r>
      <w:r w:rsidR="00BB556B">
        <w:t>selection,</w:t>
      </w:r>
      <w:r w:rsidR="000E12B4">
        <w:t xml:space="preserve"> and </w:t>
      </w:r>
      <w:r w:rsidR="00BC5EC1">
        <w:t>model implementation</w:t>
      </w:r>
      <w:r w:rsidR="006C6D4D">
        <w:t>, instead of a particular point</w:t>
      </w:r>
      <w:r w:rsidR="003F2918">
        <w:t xml:space="preserve">. </w:t>
      </w:r>
      <w:r w:rsidR="00ED6F8F">
        <w:t xml:space="preserve">Considering this concept, this project </w:t>
      </w:r>
      <w:r w:rsidR="009B126B">
        <w:t xml:space="preserve">measures the fairness of the </w:t>
      </w:r>
      <w:r w:rsidR="00122BBB">
        <w:t>model's</w:t>
      </w:r>
      <w:r w:rsidR="009B126B">
        <w:t xml:space="preserve"> results across demographic groups</w:t>
      </w:r>
      <w:r w:rsidR="00355EB0">
        <w:t>, rather than focusing on bias at a</w:t>
      </w:r>
      <w:r w:rsidR="00122BBB">
        <w:t xml:space="preserve"> singl</w:t>
      </w:r>
      <w:r w:rsidR="00355EB0">
        <w:t xml:space="preserve">e stage. </w:t>
      </w:r>
    </w:p>
    <w:p w14:paraId="586B7E78" w14:textId="10ED3856" w:rsidR="00012A9C" w:rsidRDefault="00F17EE7" w:rsidP="003E2426">
      <w:pPr>
        <w:ind w:firstLine="0"/>
      </w:pPr>
      <w:r>
        <w:t xml:space="preserve">Proxy variables present challenging obstacles </w:t>
      </w:r>
      <w:r w:rsidR="00283156">
        <w:t xml:space="preserve">in algorithmic fairness. </w:t>
      </w:r>
      <w:r w:rsidR="007B725D">
        <w:t xml:space="preserve">The removal of </w:t>
      </w:r>
      <w:r w:rsidR="001F4CA8">
        <w:t xml:space="preserve">sensitive attributes such as race, gender or age </w:t>
      </w:r>
      <w:r w:rsidR="002D070A">
        <w:t xml:space="preserve">fails to prevent discrimination, due to </w:t>
      </w:r>
      <w:r w:rsidR="00F00266">
        <w:t>related features still possibly storing th</w:t>
      </w:r>
      <w:r w:rsidR="00110547">
        <w:t>is information and resulting in biased outcomes</w:t>
      </w:r>
      <w:r w:rsidR="006610D7">
        <w:t xml:space="preserve"> in models that appear </w:t>
      </w:r>
      <w:r w:rsidR="003F693F">
        <w:t xml:space="preserve">fair </w:t>
      </w:r>
      <w:r w:rsidR="003F693F" w:rsidRPr="003F693F">
        <w:t>(Barocas and Selbst, 2016)</w:t>
      </w:r>
      <w:r w:rsidR="00110547">
        <w:t>.</w:t>
      </w:r>
      <w:r w:rsidR="00B83C5B">
        <w:t xml:space="preserve"> </w:t>
      </w:r>
      <w:r w:rsidR="00012A9C" w:rsidRPr="00012A9C">
        <w:t xml:space="preserve">This impact is known as </w:t>
      </w:r>
      <w:r w:rsidR="00012A9C">
        <w:t xml:space="preserve">the </w:t>
      </w:r>
      <w:r w:rsidR="00012A9C" w:rsidRPr="00012A9C">
        <w:t xml:space="preserve">disparate effect, which demonstrates that simply removing protected attributes does not </w:t>
      </w:r>
      <w:r w:rsidR="008B12BF">
        <w:t>eliminate</w:t>
      </w:r>
      <w:r w:rsidR="00012A9C">
        <w:t xml:space="preserve"> the risk of bias</w:t>
      </w:r>
      <w:r w:rsidR="00012A9C" w:rsidRPr="00012A9C">
        <w:t>. Therefore, the project's tool includes the sensitive attribute in its analysis, to ensure fairness is directly measured rather than assuming it by removing certain details.</w:t>
      </w:r>
    </w:p>
    <w:p w14:paraId="3E864F60" w14:textId="77777777" w:rsidR="00F20957" w:rsidRDefault="00F20957" w:rsidP="003E2426">
      <w:pPr>
        <w:ind w:firstLine="0"/>
      </w:pPr>
    </w:p>
    <w:p w14:paraId="1F3A8A0B" w14:textId="692FBE08" w:rsidR="0089071C" w:rsidRDefault="00E71A4E" w:rsidP="003E2426">
      <w:pPr>
        <w:ind w:firstLine="0"/>
      </w:pPr>
      <w:r>
        <w:t>Real</w:t>
      </w:r>
      <w:r w:rsidR="00AA57BB">
        <w:t>-life examples highlight the</w:t>
      </w:r>
      <w:r w:rsidR="00F20957">
        <w:t xml:space="preserve"> </w:t>
      </w:r>
      <w:r w:rsidR="00B1149F">
        <w:t>negative impacts of algorithmic bias</w:t>
      </w:r>
      <w:r w:rsidR="0089071C">
        <w:t xml:space="preserve">, as mentioned </w:t>
      </w:r>
      <w:r w:rsidR="005F3FAF">
        <w:t>in</w:t>
      </w:r>
      <w:r w:rsidR="000D3823">
        <w:t xml:space="preserve"> cases in section 1.</w:t>
      </w:r>
      <w:r w:rsidR="00A5621B">
        <w:t xml:space="preserve"> Both the Adult Income and COMPAS datasets </w:t>
      </w:r>
      <w:r w:rsidR="00536556">
        <w:t xml:space="preserve">were carefully </w:t>
      </w:r>
      <w:r w:rsidR="00FB740D">
        <w:t>selected</w:t>
      </w:r>
      <w:r w:rsidR="00536556">
        <w:t xml:space="preserve"> to </w:t>
      </w:r>
      <w:r w:rsidR="00C52278">
        <w:t>evaluate this project because their documented patterns are readily available</w:t>
      </w:r>
      <w:r w:rsidR="00D872F0">
        <w:t xml:space="preserve"> </w:t>
      </w:r>
      <w:r w:rsidR="009B5084">
        <w:t>in the literature</w:t>
      </w:r>
      <w:r w:rsidR="0071419C">
        <w:t xml:space="preserve">. The tool’s findings </w:t>
      </w:r>
      <w:r w:rsidR="00E96695">
        <w:t xml:space="preserve">will be compared </w:t>
      </w:r>
      <w:r w:rsidR="00C546D7">
        <w:t xml:space="preserve">against </w:t>
      </w:r>
      <w:r w:rsidR="008F7A25">
        <w:t>these established results to determine the effectiveness and accuracy of the tool</w:t>
      </w:r>
      <w:r w:rsidR="008477F1">
        <w:t>.</w:t>
      </w:r>
    </w:p>
    <w:p w14:paraId="630607D9" w14:textId="19D26BD4" w:rsidR="000D757A" w:rsidRDefault="00DA4251" w:rsidP="000D757A">
      <w:pPr>
        <w:pStyle w:val="Heading2"/>
      </w:pPr>
      <w:bookmarkStart w:id="5" w:name="_Toc227459135"/>
      <w:r>
        <w:t>Fiarness Metrics</w:t>
      </w:r>
      <w:bookmarkEnd w:id="5"/>
    </w:p>
    <w:p w14:paraId="4F578552" w14:textId="77777777" w:rsidR="00407659" w:rsidRPr="00407659" w:rsidRDefault="00407659" w:rsidP="00407659">
      <w:pPr>
        <w:pStyle w:val="Firstparagraph"/>
      </w:pPr>
    </w:p>
    <w:p w14:paraId="26061C97" w14:textId="79A393AB" w:rsidR="007C503A" w:rsidRDefault="002443DD" w:rsidP="007C503A">
      <w:pPr>
        <w:pStyle w:val="Firstparagraph"/>
      </w:pPr>
      <w:r>
        <w:t>The concept of f</w:t>
      </w:r>
      <w:r w:rsidR="00EA4478">
        <w:t xml:space="preserve">airness in machine learning </w:t>
      </w:r>
      <w:r w:rsidR="005F3FAF">
        <w:t>varies according to its definition</w:t>
      </w:r>
      <w:r w:rsidR="00FD6AE8">
        <w:t xml:space="preserve">, </w:t>
      </w:r>
      <w:r w:rsidR="00B0532F">
        <w:t>as</w:t>
      </w:r>
      <w:r w:rsidR="00FD6AE8">
        <w:t xml:space="preserve"> the </w:t>
      </w:r>
      <w:r w:rsidR="00633801">
        <w:t>fairness metrics selected impact how bias is identified and understood</w:t>
      </w:r>
      <w:r w:rsidR="00B0532F">
        <w:t xml:space="preserve">. This demonstrates how </w:t>
      </w:r>
      <w:r w:rsidR="00F06FA3">
        <w:t xml:space="preserve">the selection of fairness metrics is a </w:t>
      </w:r>
      <w:r w:rsidR="00FF654E">
        <w:t xml:space="preserve">strategic decision with legal and organisational </w:t>
      </w:r>
      <w:r w:rsidR="00151BE2">
        <w:t xml:space="preserve">implications, </w:t>
      </w:r>
      <w:proofErr w:type="gramStart"/>
      <w:r w:rsidR="00151BE2">
        <w:t>not only technical</w:t>
      </w:r>
      <w:proofErr w:type="gramEnd"/>
      <w:r w:rsidR="00151BE2">
        <w:t xml:space="preserve"> (</w:t>
      </w:r>
      <w:proofErr w:type="spellStart"/>
      <w:r w:rsidR="00151BE2">
        <w:t>Pessach</w:t>
      </w:r>
      <w:proofErr w:type="spellEnd"/>
      <w:r w:rsidR="00151BE2">
        <w:t xml:space="preserve"> and Shmu</w:t>
      </w:r>
      <w:r w:rsidR="00C44E47">
        <w:t>e</w:t>
      </w:r>
      <w:r w:rsidR="00151BE2">
        <w:t xml:space="preserve">li, 2022). </w:t>
      </w:r>
      <w:r w:rsidR="00BB2C23">
        <w:t xml:space="preserve">Understanding these </w:t>
      </w:r>
      <w:r w:rsidR="004A6B8B">
        <w:t>options</w:t>
      </w:r>
      <w:r w:rsidR="00BC2913">
        <w:t xml:space="preserve"> influences the choice of metrics used for this project.</w:t>
      </w:r>
    </w:p>
    <w:p w14:paraId="46826E9E" w14:textId="77777777" w:rsidR="00524F33" w:rsidRPr="00524F33" w:rsidRDefault="00524F33" w:rsidP="00524F33"/>
    <w:p w14:paraId="0CB83023" w14:textId="401D4D67" w:rsidR="00DA16BE" w:rsidRDefault="00097683" w:rsidP="00CE3A2B">
      <w:pPr>
        <w:ind w:firstLine="0"/>
      </w:pPr>
      <w:r>
        <w:t xml:space="preserve">The tool </w:t>
      </w:r>
      <w:r w:rsidR="00524F33">
        <w:t>uses three key fairness metrics, including Demographic parity</w:t>
      </w:r>
      <w:r w:rsidR="0064081F">
        <w:t>,</w:t>
      </w:r>
      <w:r w:rsidR="00524F33">
        <w:t xml:space="preserve"> which </w:t>
      </w:r>
      <w:r w:rsidR="0064081F">
        <w:t xml:space="preserve">measures if </w:t>
      </w:r>
      <w:r w:rsidR="00CD7AB6">
        <w:t xml:space="preserve">the model assigns positive predictions for different groups at </w:t>
      </w:r>
      <w:r w:rsidR="00C55204">
        <w:t xml:space="preserve">the same rate. This measure was </w:t>
      </w:r>
      <w:r w:rsidR="00920B71">
        <w:t>used due to its accessibility to non-technical users</w:t>
      </w:r>
      <w:r w:rsidR="00D400E7">
        <w:t xml:space="preserve">, and is also consistent with legal standards, such as the 80% rule in employment and credit regulation </w:t>
      </w:r>
      <w:r w:rsidR="006D4450" w:rsidRPr="006D4450">
        <w:t>(Pessach and Shmueli, 2022)</w:t>
      </w:r>
      <w:r w:rsidR="006D4450">
        <w:t xml:space="preserve">. Another metric used was Equal opportunity, which </w:t>
      </w:r>
      <w:r w:rsidR="008B6437">
        <w:t xml:space="preserve">involves testing </w:t>
      </w:r>
      <w:r w:rsidR="003A35A5">
        <w:t>whether</w:t>
      </w:r>
      <w:r w:rsidR="008B6437">
        <w:t xml:space="preserve"> the model </w:t>
      </w:r>
      <w:r w:rsidR="000C5B9B">
        <w:t xml:space="preserve">finds individuals </w:t>
      </w:r>
      <w:r w:rsidR="00AC26A9">
        <w:t xml:space="preserve">who </w:t>
      </w:r>
      <w:r w:rsidR="002B6B00">
        <w:t xml:space="preserve">get favourable outcomes equally across groups (Hardt et al., 2016). This is </w:t>
      </w:r>
      <w:r w:rsidR="00D26242">
        <w:t>particularly important</w:t>
      </w:r>
      <w:r w:rsidR="00632D4D">
        <w:t xml:space="preserve"> within hiring and loan approvals, </w:t>
      </w:r>
      <w:r w:rsidR="0066150D">
        <w:t xml:space="preserve">as eligible individuals from minority groups </w:t>
      </w:r>
      <w:r w:rsidR="00632CBF">
        <w:t xml:space="preserve">are overlooked, creating serious long-term harm. </w:t>
      </w:r>
      <w:r w:rsidR="00003801">
        <w:t xml:space="preserve">Finally, </w:t>
      </w:r>
      <w:r w:rsidR="00003801">
        <w:lastRenderedPageBreak/>
        <w:t xml:space="preserve">Equalised odds </w:t>
      </w:r>
      <w:r w:rsidR="00244208">
        <w:t xml:space="preserve">were used to </w:t>
      </w:r>
      <w:r w:rsidR="00C33387">
        <w:t>ensure t</w:t>
      </w:r>
      <w:r w:rsidR="00D5728D">
        <w:t xml:space="preserve">hat both the </w:t>
      </w:r>
      <w:r w:rsidR="00CE3A2B">
        <w:t>i</w:t>
      </w:r>
      <w:r w:rsidR="00CE3A2B" w:rsidRPr="00CE3A2B">
        <w:t>dentification of eligible people and the distribution of model mistakes are balanced across groups (Hardt et al., 2016).</w:t>
      </w:r>
    </w:p>
    <w:p w14:paraId="1321CEBF" w14:textId="77777777" w:rsidR="008C3953" w:rsidRDefault="008C3953" w:rsidP="00CE3A2B">
      <w:pPr>
        <w:ind w:firstLine="0"/>
      </w:pPr>
    </w:p>
    <w:p w14:paraId="54B6203D" w14:textId="31BA500B" w:rsidR="00155DA4" w:rsidRDefault="00DA16BE" w:rsidP="00C542DB">
      <w:pPr>
        <w:ind w:firstLine="0"/>
      </w:pPr>
      <w:r>
        <w:t>All three metrics are incorporated</w:t>
      </w:r>
      <w:r w:rsidR="00322C71">
        <w:t xml:space="preserve"> due to their mathematical incompatibility</w:t>
      </w:r>
      <w:r w:rsidR="00945010">
        <w:t xml:space="preserve">. </w:t>
      </w:r>
      <w:r w:rsidR="00946D99">
        <w:t>It is usually impossible t</w:t>
      </w:r>
      <w:r w:rsidR="0061072B">
        <w:t>o meet all three criteria simultaneously</w:t>
      </w:r>
      <w:r w:rsidR="002C586A">
        <w:t xml:space="preserve"> when base rates between groups differ </w:t>
      </w:r>
      <w:r w:rsidR="002C586A" w:rsidRPr="002C586A">
        <w:t>(Chouldechova, 2017).</w:t>
      </w:r>
      <w:r w:rsidR="002C586A">
        <w:t xml:space="preserve"> The COMPAS </w:t>
      </w:r>
      <w:r w:rsidR="004514E0">
        <w:t xml:space="preserve">example demonstrates this issue, as the system </w:t>
      </w:r>
      <w:r w:rsidR="00622153" w:rsidRPr="00622153">
        <w:t>achieved predictive parity across racial groups while violating equalised odds</w:t>
      </w:r>
      <w:r w:rsidR="00C542DB">
        <w:t xml:space="preserve">, resulting in nearly double the </w:t>
      </w:r>
      <w:r w:rsidR="00C542DB" w:rsidRPr="00C542DB">
        <w:t xml:space="preserve">false positive rates for Black defendants </w:t>
      </w:r>
      <w:r w:rsidR="00C542DB">
        <w:t>as</w:t>
      </w:r>
      <w:r w:rsidR="00C542DB" w:rsidRPr="00C542DB">
        <w:t xml:space="preserve"> for white defendants (Angwin et al., 2016).</w:t>
      </w:r>
      <w:r w:rsidR="00C542DB">
        <w:t xml:space="preserve"> </w:t>
      </w:r>
      <w:r w:rsidR="00973AC1">
        <w:t>This shows how</w:t>
      </w:r>
      <w:r w:rsidR="00C542DB">
        <w:t xml:space="preserve"> model </w:t>
      </w:r>
      <w:r w:rsidR="009453A8">
        <w:t>may meet one metric, yet still cause considerable harm</w:t>
      </w:r>
      <w:r w:rsidR="007160A2">
        <w:t>, such as misleading stakeholders by reporting only one metric</w:t>
      </w:r>
      <w:r w:rsidR="00973AC1">
        <w:t>.</w:t>
      </w:r>
      <w:r w:rsidR="006A5307">
        <w:t xml:space="preserve"> Therefore, providing all three metrics offers a </w:t>
      </w:r>
      <w:r w:rsidR="00482F12">
        <w:t>deeper and more accurate evaluation of the system’s fairness.</w:t>
      </w:r>
      <w:r w:rsidR="00973AC1">
        <w:t xml:space="preserve"> </w:t>
      </w:r>
    </w:p>
    <w:p w14:paraId="1D0DB452" w14:textId="77777777" w:rsidR="00DB6010" w:rsidRDefault="00DB6010" w:rsidP="00C542DB">
      <w:pPr>
        <w:ind w:firstLine="0"/>
      </w:pPr>
    </w:p>
    <w:p w14:paraId="58233EA8" w14:textId="66C0318E" w:rsidR="004B18CA" w:rsidRDefault="0008102A" w:rsidP="004B18CA">
      <w:pPr>
        <w:ind w:firstLine="0"/>
      </w:pPr>
      <w:r>
        <w:t xml:space="preserve">The literature reviewed reveals </w:t>
      </w:r>
      <w:r w:rsidR="00E90EC5">
        <w:t>that selecting</w:t>
      </w:r>
      <w:r w:rsidR="00565424">
        <w:t xml:space="preserve"> </w:t>
      </w:r>
      <w:r w:rsidR="00755762">
        <w:t xml:space="preserve">a fairness metric carries major legal and financial </w:t>
      </w:r>
      <w:r w:rsidR="00B207D4">
        <w:t>consequences</w:t>
      </w:r>
      <w:r w:rsidR="0065655F">
        <w:t xml:space="preserve">, as different </w:t>
      </w:r>
      <w:r w:rsidR="008C3953">
        <w:t>fairness constraints produce different costs. For example, in credit scoring</w:t>
      </w:r>
      <w:r w:rsidR="00BE01C6">
        <w:t xml:space="preserve">, certain fairness standards </w:t>
      </w:r>
      <w:r w:rsidR="004E6A84">
        <w:t xml:space="preserve">affect </w:t>
      </w:r>
      <w:r w:rsidR="00BE01C6">
        <w:t>profitability</w:t>
      </w:r>
      <w:r w:rsidR="00865B29">
        <w:t xml:space="preserve">; it was found that independence-based constraints caused the greatest profit loss, compared to </w:t>
      </w:r>
      <w:r w:rsidR="004B18CA" w:rsidRPr="00282A6B">
        <w:t xml:space="preserve">separation-based constraints aligned with equalised odds </w:t>
      </w:r>
      <w:r w:rsidR="004B18CA">
        <w:t xml:space="preserve">which </w:t>
      </w:r>
      <w:r w:rsidR="004B18CA" w:rsidRPr="00282A6B">
        <w:t>offered the most sustainable balance</w:t>
      </w:r>
      <w:r w:rsidR="004A02FC">
        <w:t xml:space="preserve"> (Kozodoi et al</w:t>
      </w:r>
      <w:r w:rsidR="003B0FB9">
        <w:t>., 2022)</w:t>
      </w:r>
      <w:r w:rsidR="004B18CA">
        <w:t>.</w:t>
      </w:r>
      <w:r w:rsidR="003B0FB9">
        <w:t xml:space="preserve"> </w:t>
      </w:r>
      <w:r w:rsidR="00930989">
        <w:t xml:space="preserve">This evidence reinforces </w:t>
      </w:r>
      <w:r w:rsidR="007A2C8C">
        <w:t xml:space="preserve">the impact of </w:t>
      </w:r>
      <w:r w:rsidR="00930989">
        <w:t xml:space="preserve">fairness </w:t>
      </w:r>
      <w:r w:rsidR="007A2C8C">
        <w:t>metric selections</w:t>
      </w:r>
      <w:r w:rsidR="006A7499">
        <w:t xml:space="preserve"> being </w:t>
      </w:r>
      <w:r w:rsidR="00F94599">
        <w:t xml:space="preserve">both a technical and a business decision, with </w:t>
      </w:r>
      <w:r w:rsidR="00E615F1">
        <w:t xml:space="preserve">real-world </w:t>
      </w:r>
      <w:r w:rsidR="00F94599">
        <w:t>consequences</w:t>
      </w:r>
      <w:r w:rsidR="00E615F1">
        <w:t xml:space="preserve"> for organisations</w:t>
      </w:r>
      <w:r w:rsidR="00F85686">
        <w:t>. This project provides a comparison of results before and after mitigation techniques are applied</w:t>
      </w:r>
      <w:r w:rsidR="0078387C">
        <w:t xml:space="preserve">, illustrating </w:t>
      </w:r>
      <w:r w:rsidR="00FA6F7B">
        <w:t xml:space="preserve">these costs of metrics, to allow stakeholders to </w:t>
      </w:r>
      <w:r w:rsidR="00672558">
        <w:t>observe how</w:t>
      </w:r>
      <w:r w:rsidR="005F2333">
        <w:t xml:space="preserve"> reweighing</w:t>
      </w:r>
      <w:r w:rsidR="00672558">
        <w:t xml:space="preserve"> affects each metric while evaluating the resulting drop in accuracy. </w:t>
      </w:r>
    </w:p>
    <w:p w14:paraId="485095E0" w14:textId="77777777" w:rsidR="00282A6B" w:rsidRDefault="00282A6B" w:rsidP="00C542DB">
      <w:pPr>
        <w:ind w:firstLine="0"/>
      </w:pPr>
    </w:p>
    <w:p w14:paraId="3A36009F" w14:textId="77777777" w:rsidR="00155DA4" w:rsidRDefault="00155DA4" w:rsidP="00C542DB">
      <w:pPr>
        <w:ind w:firstLine="0"/>
      </w:pPr>
    </w:p>
    <w:p w14:paraId="78CD5E2B" w14:textId="2702FD3A" w:rsidR="00155DA4" w:rsidRDefault="00155DA4" w:rsidP="00155DA4">
      <w:pPr>
        <w:pStyle w:val="Heading2"/>
      </w:pPr>
      <w:bookmarkStart w:id="6" w:name="_Toc227459136"/>
      <w:r>
        <w:t>Bias Mitigation Techniques</w:t>
      </w:r>
      <w:bookmarkEnd w:id="6"/>
    </w:p>
    <w:p w14:paraId="3C5BB1EE" w14:textId="77777777" w:rsidR="00155DA4" w:rsidRPr="00155DA4" w:rsidRDefault="00155DA4" w:rsidP="00155DA4">
      <w:pPr>
        <w:pStyle w:val="Firstparagraph"/>
      </w:pPr>
    </w:p>
    <w:p w14:paraId="26220C0A" w14:textId="77777777" w:rsidR="005932BA" w:rsidRDefault="00C71EB9" w:rsidP="002561EE">
      <w:pPr>
        <w:ind w:firstLine="0"/>
      </w:pPr>
      <w:r>
        <w:t xml:space="preserve">After bias is detected, it is important to determine the </w:t>
      </w:r>
      <w:r w:rsidR="00EE170C">
        <w:t>most effective approach to address it</w:t>
      </w:r>
      <w:r w:rsidR="0083030D">
        <w:t xml:space="preserve">. Researchers </w:t>
      </w:r>
      <w:r w:rsidR="00D2076D">
        <w:t>identify three main techniques for t</w:t>
      </w:r>
      <w:r w:rsidR="009C2A87">
        <w:t>reating bias</w:t>
      </w:r>
      <w:r w:rsidR="001846F5">
        <w:t>, including pre-processing</w:t>
      </w:r>
      <w:r w:rsidR="005C2B84">
        <w:t>,</w:t>
      </w:r>
      <w:r w:rsidR="001846F5">
        <w:t xml:space="preserve"> </w:t>
      </w:r>
      <w:r w:rsidR="005C2B84">
        <w:t>which makes changes to the training data before the model is developed.</w:t>
      </w:r>
      <w:r w:rsidR="0028162B">
        <w:t xml:space="preserve"> </w:t>
      </w:r>
      <w:r w:rsidR="008C42A6">
        <w:t xml:space="preserve">In-processing </w:t>
      </w:r>
      <w:r w:rsidR="00CA7C15">
        <w:t xml:space="preserve">involves adding fairness </w:t>
      </w:r>
      <w:r w:rsidR="0011495B">
        <w:t xml:space="preserve">standards during training, whereas post-processing </w:t>
      </w:r>
      <w:r w:rsidR="007E46A1">
        <w:t xml:space="preserve">modifies the model’s results after training is completed </w:t>
      </w:r>
      <w:r w:rsidR="002561EE" w:rsidRPr="002561EE">
        <w:t xml:space="preserve">(Pessach and Shmueli, 2022). </w:t>
      </w:r>
      <w:r w:rsidR="00C90BEE">
        <w:t>Each of the mentioned strategies has its own trade-offs</w:t>
      </w:r>
      <w:r w:rsidR="00373BF8">
        <w:t xml:space="preserve">, which should be </w:t>
      </w:r>
      <w:r w:rsidR="00FA1F40">
        <w:t>considered</w:t>
      </w:r>
      <w:r w:rsidR="00373BF8">
        <w:t xml:space="preserve"> </w:t>
      </w:r>
      <w:r w:rsidR="005932BA">
        <w:t>before implementation</w:t>
      </w:r>
      <w:r w:rsidR="005719AB">
        <w:t>.</w:t>
      </w:r>
    </w:p>
    <w:p w14:paraId="15EF4DFB" w14:textId="77777777" w:rsidR="005932BA" w:rsidRDefault="005932BA" w:rsidP="002561EE">
      <w:pPr>
        <w:ind w:firstLine="0"/>
      </w:pPr>
    </w:p>
    <w:p w14:paraId="55050976" w14:textId="77777777" w:rsidR="00AE03C6" w:rsidRDefault="00AE03C6" w:rsidP="00CA28EA">
      <w:pPr>
        <w:ind w:firstLine="0"/>
      </w:pPr>
      <w:r>
        <w:t xml:space="preserve">!!!!! </w:t>
      </w:r>
    </w:p>
    <w:p w14:paraId="110570B3" w14:textId="6E3772E6" w:rsidR="00CA28EA" w:rsidRDefault="00BC6FE8" w:rsidP="00CA28EA">
      <w:pPr>
        <w:ind w:firstLine="0"/>
      </w:pPr>
      <w:r>
        <w:t xml:space="preserve">Pre-processing was </w:t>
      </w:r>
      <w:r w:rsidR="00ED2EF4">
        <w:t xml:space="preserve">chosen for this project due to its </w:t>
      </w:r>
      <w:r w:rsidR="001E0640">
        <w:t xml:space="preserve">compatibility with any classifiers and </w:t>
      </w:r>
      <w:r w:rsidR="007229FD">
        <w:t xml:space="preserve">does not require access to the model’s underlying structure </w:t>
      </w:r>
      <w:r w:rsidR="007229FD" w:rsidRPr="007229FD">
        <w:t>(Pessach and Shmueli, 2022).</w:t>
      </w:r>
      <w:r w:rsidR="008D1040">
        <w:t xml:space="preserve"> </w:t>
      </w:r>
      <w:r w:rsidR="004C37DC">
        <w:t>Specifically</w:t>
      </w:r>
      <w:r w:rsidR="00AE03C6">
        <w:t>, a</w:t>
      </w:r>
      <w:r w:rsidR="00D714EE">
        <w:t xml:space="preserve"> </w:t>
      </w:r>
      <w:r w:rsidR="005F2333">
        <w:t>reweighing</w:t>
      </w:r>
      <w:r w:rsidR="00977763">
        <w:t xml:space="preserve"> method </w:t>
      </w:r>
      <w:r w:rsidR="00053425">
        <w:t xml:space="preserve">will be </w:t>
      </w:r>
      <w:r w:rsidR="00DF4E9E">
        <w:t>used</w:t>
      </w:r>
      <w:r w:rsidR="00B93852">
        <w:t xml:space="preserve"> to adjust the influence of training </w:t>
      </w:r>
      <w:r w:rsidR="004C37DC">
        <w:t>data</w:t>
      </w:r>
      <w:r w:rsidR="00DF4E9E">
        <w:t xml:space="preserve">, </w:t>
      </w:r>
      <w:r w:rsidR="00AE03C6">
        <w:t>by assigning sample weights to underrepresented groups, giving them greater influence without altering underlying datasets</w:t>
      </w:r>
      <w:r w:rsidR="007D75F8">
        <w:t xml:space="preserve">. </w:t>
      </w:r>
      <w:r w:rsidR="00AE4C8A">
        <w:t>This method was implemented using Scikit-</w:t>
      </w:r>
      <w:proofErr w:type="spellStart"/>
      <w:r w:rsidR="00AE4C8A">
        <w:t>learn’s</w:t>
      </w:r>
      <w:proofErr w:type="spellEnd"/>
      <w:r w:rsidR="00AE4C8A">
        <w:t xml:space="preserve"> ‘</w:t>
      </w:r>
      <w:proofErr w:type="spellStart"/>
      <w:r w:rsidR="00AE4C8A">
        <w:t>compute_sample_weight</w:t>
      </w:r>
      <w:proofErr w:type="spellEnd"/>
      <w:r w:rsidR="00AE4C8A">
        <w:t xml:space="preserve">’ function where no external fairness libraries were needed. </w:t>
      </w:r>
      <w:r w:rsidR="007D75F8" w:rsidRPr="00AE4C8A">
        <w:rPr>
          <w:highlight w:val="yellow"/>
        </w:rPr>
        <w:t>This ensures my project is accessible to non-technical users who may not have control over their model’s architecture</w:t>
      </w:r>
      <w:r w:rsidR="0003743F" w:rsidRPr="00AE4C8A">
        <w:rPr>
          <w:highlight w:val="yellow"/>
        </w:rPr>
        <w:t xml:space="preserve"> and supports future versions of the tool, in which</w:t>
      </w:r>
      <w:r w:rsidR="00A53D1E" w:rsidRPr="00AE4C8A">
        <w:rPr>
          <w:highlight w:val="yellow"/>
        </w:rPr>
        <w:t xml:space="preserve"> multiple model types </w:t>
      </w:r>
      <w:r w:rsidR="00C11B7F" w:rsidRPr="00AE4C8A">
        <w:rPr>
          <w:highlight w:val="yellow"/>
        </w:rPr>
        <w:t xml:space="preserve">can be used </w:t>
      </w:r>
      <w:r w:rsidR="00A53D1E" w:rsidRPr="00AE4C8A">
        <w:rPr>
          <w:highlight w:val="yellow"/>
        </w:rPr>
        <w:t xml:space="preserve">without </w:t>
      </w:r>
      <w:r w:rsidR="00C11B7F" w:rsidRPr="00AE4C8A">
        <w:rPr>
          <w:highlight w:val="yellow"/>
        </w:rPr>
        <w:t>altering</w:t>
      </w:r>
      <w:r w:rsidR="00A53D1E" w:rsidRPr="00AE4C8A">
        <w:rPr>
          <w:highlight w:val="yellow"/>
        </w:rPr>
        <w:t xml:space="preserve"> the mitigation approach</w:t>
      </w:r>
      <w:r w:rsidR="00A53D1E" w:rsidRPr="00A53D1E">
        <w:t>.</w:t>
      </w:r>
      <w:r w:rsidR="0003743F">
        <w:t xml:space="preserve"> </w:t>
      </w:r>
      <w:r w:rsidR="00E266F7">
        <w:t xml:space="preserve">Studies have confirmed the </w:t>
      </w:r>
      <w:r w:rsidR="006B2C60">
        <w:t>suggested trade-</w:t>
      </w:r>
      <w:r w:rsidR="006B2C60">
        <w:lastRenderedPageBreak/>
        <w:t>off</w:t>
      </w:r>
      <w:r w:rsidR="00B00865">
        <w:t>, where</w:t>
      </w:r>
      <w:r w:rsidR="00E35E47">
        <w:t xml:space="preserve"> </w:t>
      </w:r>
      <w:r w:rsidR="005F2333">
        <w:t>reweighing</w:t>
      </w:r>
      <w:r w:rsidR="002617B3">
        <w:t xml:space="preserve"> </w:t>
      </w:r>
      <w:r w:rsidR="002617B3" w:rsidRPr="002617B3">
        <w:rPr>
          <w:highlight w:val="yellow"/>
        </w:rPr>
        <w:t>DOUBLE CHECK PAPER IF THIS OR REWIGHING</w:t>
      </w:r>
      <w:r w:rsidR="00E35E47">
        <w:t xml:space="preserve"> improves fairness metrics but slightly reduces accuracy </w:t>
      </w:r>
      <w:r w:rsidR="00CA28EA" w:rsidRPr="00CA28EA">
        <w:t xml:space="preserve">(Bellamy et al., 2019). </w:t>
      </w:r>
      <w:r w:rsidR="00CA28EA">
        <w:t xml:space="preserve">This trade-off </w:t>
      </w:r>
      <w:r w:rsidR="000A0626">
        <w:t xml:space="preserve">is presented to users of </w:t>
      </w:r>
      <w:r w:rsidR="00EC2333">
        <w:t xml:space="preserve">the tool through a comparison of Model A </w:t>
      </w:r>
      <w:r w:rsidR="00AE4C8A">
        <w:t>and Model B, allowing them to assess both the improvement in accuracy and the associated</w:t>
      </w:r>
      <w:r w:rsidR="0030527C">
        <w:t xml:space="preserve"> accuracy cost. </w:t>
      </w:r>
    </w:p>
    <w:p w14:paraId="4BBF7B4C" w14:textId="77777777" w:rsidR="000D4D30" w:rsidRDefault="000D4D30" w:rsidP="00CA28EA">
      <w:pPr>
        <w:ind w:firstLine="0"/>
      </w:pPr>
    </w:p>
    <w:p w14:paraId="0DDB9FE9" w14:textId="3A567054" w:rsidR="00462AC6" w:rsidRDefault="00045986" w:rsidP="00462AC6">
      <w:pPr>
        <w:ind w:firstLine="0"/>
      </w:pPr>
      <w:r>
        <w:t xml:space="preserve">In-processing techniques were </w:t>
      </w:r>
      <w:r w:rsidR="00783D31">
        <w:t>not implemented since</w:t>
      </w:r>
      <w:r w:rsidR="000901D6">
        <w:t>,</w:t>
      </w:r>
      <w:r w:rsidR="00783D31">
        <w:t xml:space="preserve"> unlike pre-processing, full access to the model’s architecture and training process </w:t>
      </w:r>
      <w:r w:rsidR="00A837DD">
        <w:t>is</w:t>
      </w:r>
      <w:r w:rsidR="00783D31">
        <w:t xml:space="preserve"> required</w:t>
      </w:r>
      <w:r w:rsidR="00A837DD">
        <w:t>, which is unavailable for black-box systems</w:t>
      </w:r>
      <w:r w:rsidR="00AE4C8A">
        <w:t xml:space="preserve"> which display results without an explanation for how the decision was made internally </w:t>
      </w:r>
      <w:r w:rsidR="00462AC6" w:rsidRPr="00462AC6">
        <w:t>(</w:t>
      </w:r>
      <w:proofErr w:type="spellStart"/>
      <w:r w:rsidR="00462AC6" w:rsidRPr="00462AC6">
        <w:t>Pessach</w:t>
      </w:r>
      <w:proofErr w:type="spellEnd"/>
      <w:r w:rsidR="00462AC6" w:rsidRPr="00462AC6">
        <w:t xml:space="preserve"> and Shmueli, 2022)</w:t>
      </w:r>
      <w:r w:rsidR="00462AC6">
        <w:t>. Post-processin</w:t>
      </w:r>
      <w:r w:rsidR="000901D6">
        <w:t xml:space="preserve">g was also excluded due to its </w:t>
      </w:r>
      <w:r w:rsidR="008F6E1C">
        <w:t>significant legal concerns</w:t>
      </w:r>
      <w:r w:rsidR="006911E9">
        <w:t xml:space="preserve"> </w:t>
      </w:r>
      <w:r w:rsidR="006911E9" w:rsidRPr="006911E9">
        <w:t>(Bellamy et al., 2019)</w:t>
      </w:r>
      <w:r w:rsidR="008F6E1C">
        <w:t xml:space="preserve">, such as </w:t>
      </w:r>
      <w:r w:rsidR="00FB271E">
        <w:t>anti-discrimination laws</w:t>
      </w:r>
      <w:r w:rsidR="00555447">
        <w:t>,</w:t>
      </w:r>
      <w:r w:rsidR="00FB271E">
        <w:t xml:space="preserve"> which may be </w:t>
      </w:r>
      <w:r w:rsidR="00A257A7">
        <w:t>broken when predictions are adjusted based on demographic groups</w:t>
      </w:r>
      <w:r w:rsidR="006911E9">
        <w:t>.</w:t>
      </w:r>
    </w:p>
    <w:p w14:paraId="60765B01" w14:textId="356D06AF" w:rsidR="00F853E7" w:rsidRPr="00F853E7" w:rsidRDefault="009D4EA3" w:rsidP="00F853E7">
      <w:pPr>
        <w:ind w:firstLine="0"/>
      </w:pPr>
      <w:r>
        <w:t xml:space="preserve">Existing research </w:t>
      </w:r>
      <w:r w:rsidR="00B41AEE">
        <w:t xml:space="preserve">reveals that no single technique </w:t>
      </w:r>
      <w:r w:rsidR="00C07E24">
        <w:t>can consistently deliver desired outcomes, as improving fairness within systems often sacrifices optimal accuracy or profit</w:t>
      </w:r>
      <w:r w:rsidR="00F853E7">
        <w:t xml:space="preserve"> (</w:t>
      </w:r>
      <w:r w:rsidR="00F853E7" w:rsidRPr="00F853E7">
        <w:t xml:space="preserve">Mehrabi et al., 2021; Kozodoi et al., 2022). </w:t>
      </w:r>
      <w:r w:rsidR="005F2333">
        <w:t>Reweighing</w:t>
      </w:r>
      <w:r w:rsidR="00F853E7">
        <w:t xml:space="preserve"> was </w:t>
      </w:r>
      <w:r w:rsidR="00CB00E5">
        <w:t xml:space="preserve">selected due to its practical balance, </w:t>
      </w:r>
      <w:r w:rsidR="00AE4C8A">
        <w:t>compatibility with any model, ease of understanding, and, importantly, its transparency regarding</w:t>
      </w:r>
      <w:r w:rsidR="00F5752D">
        <w:t xml:space="preserve"> its limitations, which is an essential aspect for tools intended for non-technical users.</w:t>
      </w:r>
      <w:r w:rsidR="00A624E6">
        <w:t xml:space="preserve"> </w:t>
      </w:r>
      <w:r w:rsidR="00A624E6" w:rsidRPr="00A624E6">
        <w:rPr>
          <w:highlight w:val="yellow"/>
        </w:rPr>
        <w:t xml:space="preserve">Bellamy et al. (2019) confirm that reweighing is one of the most well-established pre-processing mitigation techniques, having been implemented as a core feature of AIF360, </w:t>
      </w:r>
      <w:r w:rsidR="00A624E6" w:rsidRPr="00A624E6">
        <w:rPr>
          <w:highlight w:val="yellow"/>
        </w:rPr>
        <w:t>which influenced its use within this tool</w:t>
      </w:r>
      <w:r w:rsidR="00A624E6" w:rsidRPr="00A624E6">
        <w:rPr>
          <w:highlight w:val="yellow"/>
        </w:rPr>
        <w:t>.</w:t>
      </w:r>
    </w:p>
    <w:p w14:paraId="3F736226" w14:textId="77777777" w:rsidR="006911E9" w:rsidRDefault="006911E9" w:rsidP="00462AC6">
      <w:pPr>
        <w:ind w:firstLine="0"/>
      </w:pPr>
    </w:p>
    <w:p w14:paraId="6A723FE7" w14:textId="1BE2ADA7" w:rsidR="00156892" w:rsidRDefault="00B66947" w:rsidP="00156892">
      <w:pPr>
        <w:pStyle w:val="Heading2"/>
      </w:pPr>
      <w:bookmarkStart w:id="7" w:name="_Toc227459137"/>
      <w:r>
        <w:t xml:space="preserve">Existing </w:t>
      </w:r>
      <w:r w:rsidR="005F7F46">
        <w:t>Bias Detection T</w:t>
      </w:r>
      <w:r>
        <w:t>ools</w:t>
      </w:r>
      <w:bookmarkEnd w:id="7"/>
    </w:p>
    <w:p w14:paraId="67F0BAAC" w14:textId="1F4C36CC" w:rsidR="00F100C5" w:rsidRDefault="00C05A6E" w:rsidP="00F100C5">
      <w:pPr>
        <w:ind w:firstLine="0"/>
      </w:pPr>
      <w:r>
        <w:t>Due to</w:t>
      </w:r>
      <w:r w:rsidR="007818FB">
        <w:t xml:space="preserve"> the</w:t>
      </w:r>
      <w:r>
        <w:t xml:space="preserve"> growing awareness </w:t>
      </w:r>
      <w:r w:rsidR="00693747">
        <w:t>of</w:t>
      </w:r>
      <w:r w:rsidR="007818FB">
        <w:t xml:space="preserve"> algorithmic bias</w:t>
      </w:r>
      <w:r w:rsidR="00693747">
        <w:t xml:space="preserve">, </w:t>
      </w:r>
      <w:r w:rsidR="00ED6723">
        <w:t xml:space="preserve">tools have </w:t>
      </w:r>
      <w:r w:rsidR="00CE68C6">
        <w:t>been</w:t>
      </w:r>
      <w:r w:rsidR="00ED6723">
        <w:t xml:space="preserve"> developed </w:t>
      </w:r>
      <w:r w:rsidR="006E6AC3">
        <w:t>which allow</w:t>
      </w:r>
      <w:r w:rsidR="00ED6723">
        <w:t xml:space="preserve"> </w:t>
      </w:r>
      <w:r w:rsidR="00CE68C6">
        <w:t xml:space="preserve">organisations to identify and address </w:t>
      </w:r>
      <w:r w:rsidR="006E6AC3">
        <w:t>unfair results within their own machine learning systems. For example</w:t>
      </w:r>
      <w:r w:rsidR="00057AD3">
        <w:t>,</w:t>
      </w:r>
      <w:r w:rsidR="006E6AC3">
        <w:t xml:space="preserve"> IBM’s AI Fairness 360 (AIF360) </w:t>
      </w:r>
      <w:r w:rsidR="00257F75">
        <w:t>is</w:t>
      </w:r>
      <w:r w:rsidR="00156892">
        <w:t xml:space="preserve"> a detection tool</w:t>
      </w:r>
      <w:r w:rsidR="00AD6F29">
        <w:t xml:space="preserve">, which offers over seventy fairness metrics and bias </w:t>
      </w:r>
      <w:r w:rsidR="00C421E4">
        <w:t xml:space="preserve">analysis features throughout the machine learning process </w:t>
      </w:r>
      <w:r w:rsidR="00F100C5" w:rsidRPr="00F100C5">
        <w:t>(Bellamy et al., 2019)</w:t>
      </w:r>
      <w:r w:rsidR="00F100C5">
        <w:t xml:space="preserve">. </w:t>
      </w:r>
      <w:r w:rsidR="001F613A">
        <w:t xml:space="preserve">This tool is one of the strongest and frequently used </w:t>
      </w:r>
      <w:r w:rsidR="007D4E98">
        <w:t>in academic research</w:t>
      </w:r>
      <w:r w:rsidR="00973973">
        <w:t>, a</w:t>
      </w:r>
      <w:r w:rsidR="00744EEC">
        <w:t>long with this project</w:t>
      </w:r>
      <w:r w:rsidR="00057AD3">
        <w:t xml:space="preserve">, where </w:t>
      </w:r>
      <w:proofErr w:type="gramStart"/>
      <w:r w:rsidR="00057AD3">
        <w:t>it’s</w:t>
      </w:r>
      <w:proofErr w:type="gramEnd"/>
      <w:r w:rsidR="00057AD3">
        <w:t xml:space="preserve"> bias evaluation methods </w:t>
      </w:r>
      <w:r w:rsidR="006464C5">
        <w:t xml:space="preserve">influenced </w:t>
      </w:r>
      <w:r w:rsidR="00527939">
        <w:t>several decisions including</w:t>
      </w:r>
      <w:r w:rsidR="002E5ED3">
        <w:t xml:space="preserve"> the implementation of </w:t>
      </w:r>
      <w:r w:rsidR="005F2333">
        <w:t>reweighing</w:t>
      </w:r>
      <w:r w:rsidR="002E5ED3">
        <w:t xml:space="preserve"> to reduce bias and </w:t>
      </w:r>
      <w:r w:rsidR="00860F0F">
        <w:t>post-prediction fairness tests.</w:t>
      </w:r>
      <w:r w:rsidR="00194FBD">
        <w:t xml:space="preserve"> </w:t>
      </w:r>
    </w:p>
    <w:p w14:paraId="4C48FE39" w14:textId="77777777" w:rsidR="008A579B" w:rsidRDefault="008A579B" w:rsidP="00F100C5">
      <w:pPr>
        <w:ind w:firstLine="0"/>
      </w:pPr>
    </w:p>
    <w:p w14:paraId="0469112D" w14:textId="189BA1EB" w:rsidR="00470C32" w:rsidRDefault="006B143B" w:rsidP="00470C32">
      <w:pPr>
        <w:ind w:firstLine="0"/>
      </w:pPr>
      <w:r>
        <w:t>Tools such as Aequitas and Fairlean from</w:t>
      </w:r>
      <w:r w:rsidR="00E14907">
        <w:t xml:space="preserve"> the</w:t>
      </w:r>
      <w:r>
        <w:t xml:space="preserve"> Microsoft </w:t>
      </w:r>
      <w:r w:rsidR="00E14907">
        <w:t xml:space="preserve">tool kit, help </w:t>
      </w:r>
      <w:r w:rsidR="00657ADD">
        <w:t>audit</w:t>
      </w:r>
      <w:r w:rsidR="00E14907">
        <w:t xml:space="preserve"> model predictions across </w:t>
      </w:r>
      <w:r w:rsidR="00657ADD">
        <w:t xml:space="preserve">demographic groups. </w:t>
      </w:r>
      <w:r w:rsidR="008A579B">
        <w:t>Similar to AIF360, they provide quantitative fairness metrics and</w:t>
      </w:r>
      <w:r w:rsidR="003462B0">
        <w:t xml:space="preserve"> technical documentation, allowing data scientists to </w:t>
      </w:r>
      <w:r w:rsidR="00384931">
        <w:t>i</w:t>
      </w:r>
      <w:r w:rsidR="00384931" w:rsidRPr="00384931">
        <w:t>dentify differences and</w:t>
      </w:r>
      <w:r w:rsidR="00384931">
        <w:t xml:space="preserve"> </w:t>
      </w:r>
      <w:r w:rsidR="00384931" w:rsidRPr="00384931">
        <w:t xml:space="preserve">evaluate mitigation solutions. </w:t>
      </w:r>
      <w:r w:rsidR="008A579B">
        <w:t xml:space="preserve">These </w:t>
      </w:r>
      <w:r w:rsidR="00F029E9">
        <w:t>tools help to translate fairness research into practise.</w:t>
      </w:r>
      <w:r w:rsidR="00680FDB">
        <w:t xml:space="preserve"> </w:t>
      </w:r>
      <w:r w:rsidR="00D60958">
        <w:t>However, these tools often assume users have advanced technical skills, which is rarely accurate. AIF360 and Aequitas require Python skills, along with familiarity with machine learning pipelines and statistical fairness</w:t>
      </w:r>
      <w:r w:rsidR="00533927">
        <w:t xml:space="preserve">, which </w:t>
      </w:r>
      <w:r w:rsidR="00C2028A">
        <w:t>can be an issue for users who control AI systems but</w:t>
      </w:r>
      <w:r w:rsidR="00533927">
        <w:t xml:space="preserve"> are not specialised.</w:t>
      </w:r>
      <w:r w:rsidR="008F4FE4">
        <w:t xml:space="preserve"> A study of</w:t>
      </w:r>
      <w:r w:rsidR="009A3628">
        <w:t xml:space="preserve"> </w:t>
      </w:r>
      <w:r w:rsidR="00822354">
        <w:t>117 industry professionals</w:t>
      </w:r>
      <w:r w:rsidR="009402B7">
        <w:t xml:space="preserve"> revealed that fairness </w:t>
      </w:r>
      <w:r w:rsidR="00690780">
        <w:t xml:space="preserve">is </w:t>
      </w:r>
      <w:r w:rsidR="00ED3FD8">
        <w:t xml:space="preserve">often disregarded during system development </w:t>
      </w:r>
      <w:r w:rsidR="00470C32" w:rsidRPr="00470C32">
        <w:t>(Ferrara et al., 2023)</w:t>
      </w:r>
      <w:r w:rsidR="00470C32">
        <w:t>;</w:t>
      </w:r>
      <w:r w:rsidR="008E2D5C">
        <w:t xml:space="preserve"> </w:t>
      </w:r>
      <w:r w:rsidR="00FB7EB6">
        <w:t xml:space="preserve">this </w:t>
      </w:r>
      <w:r w:rsidR="009C11DA">
        <w:t>is likely</w:t>
      </w:r>
      <w:r w:rsidR="00585FAC">
        <w:t xml:space="preserve"> </w:t>
      </w:r>
      <w:r w:rsidR="00820078">
        <w:t xml:space="preserve">due to </w:t>
      </w:r>
      <w:r w:rsidR="00DC2A1B">
        <w:t xml:space="preserve">the uneven </w:t>
      </w:r>
      <w:r w:rsidR="00647ABE">
        <w:t xml:space="preserve">distribution </w:t>
      </w:r>
      <w:r w:rsidR="00764D3F">
        <w:t>of required skills among teams</w:t>
      </w:r>
      <w:r w:rsidR="00204E9F">
        <w:t xml:space="preserve">. </w:t>
      </w:r>
      <w:r w:rsidR="00AF41A8">
        <w:t xml:space="preserve">As a result, fairness checks are </w:t>
      </w:r>
      <w:r w:rsidR="00D222BA">
        <w:t xml:space="preserve">frequently neglected or assigned to a </w:t>
      </w:r>
      <w:r w:rsidR="00F24B17">
        <w:t>smaller group of technical experts.</w:t>
      </w:r>
    </w:p>
    <w:p w14:paraId="70DB306E" w14:textId="77777777" w:rsidR="00680FDB" w:rsidRDefault="00680FDB" w:rsidP="00470C32">
      <w:pPr>
        <w:ind w:firstLine="0"/>
      </w:pPr>
    </w:p>
    <w:p w14:paraId="752A750F" w14:textId="12CB3DA7" w:rsidR="00097EDE" w:rsidRDefault="00501576" w:rsidP="00470C32">
      <w:pPr>
        <w:ind w:firstLine="0"/>
      </w:pPr>
      <w:r>
        <w:lastRenderedPageBreak/>
        <w:t>This project</w:t>
      </w:r>
      <w:r w:rsidR="00CE54BB">
        <w:t xml:space="preserve"> addresses this gap by </w:t>
      </w:r>
      <w:r w:rsidR="00EE36D5">
        <w:t>allowing advanced technology to be accessible to a wider population</w:t>
      </w:r>
      <w:r w:rsidR="00B84747">
        <w:t>. Unlike AIF360</w:t>
      </w:r>
      <w:r w:rsidR="002D2980">
        <w:t xml:space="preserve"> and similar systems</w:t>
      </w:r>
      <w:r w:rsidR="00B84747">
        <w:t xml:space="preserve">, </w:t>
      </w:r>
      <w:r w:rsidR="00A23814">
        <w:t xml:space="preserve">this tool </w:t>
      </w:r>
      <w:r w:rsidR="002D2980">
        <w:t xml:space="preserve">does not require users to </w:t>
      </w:r>
      <w:r w:rsidR="0073290E">
        <w:t xml:space="preserve">possess any programming experience </w:t>
      </w:r>
      <w:r w:rsidR="00A705E3">
        <w:t xml:space="preserve">or machine learning knowledge, </w:t>
      </w:r>
      <w:r w:rsidR="00885FD7">
        <w:t>making it</w:t>
      </w:r>
      <w:r w:rsidR="00A705E3">
        <w:t xml:space="preserve"> accessible </w:t>
      </w:r>
      <w:r w:rsidR="00885FD7">
        <w:t xml:space="preserve">to all individuals. </w:t>
      </w:r>
      <w:r w:rsidR="00517E90">
        <w:t xml:space="preserve">Users begin </w:t>
      </w:r>
      <w:r w:rsidR="00D664D5">
        <w:t>by</w:t>
      </w:r>
      <w:r w:rsidR="00517E90">
        <w:t xml:space="preserve"> uploading a dataset of their choice, or have the option to select an already available popular dataset, where they are able to </w:t>
      </w:r>
      <w:r w:rsidR="008A01F5">
        <w:t xml:space="preserve">specify columns for analysis </w:t>
      </w:r>
      <w:r w:rsidR="0007574A">
        <w:t xml:space="preserve">and </w:t>
      </w:r>
      <w:r w:rsidR="00150613">
        <w:t xml:space="preserve">ultimately </w:t>
      </w:r>
      <w:r w:rsidR="0007574A">
        <w:t xml:space="preserve">receive a clear fairness report shown as bar charts and </w:t>
      </w:r>
      <w:r w:rsidR="00D664D5">
        <w:t>simple, written English</w:t>
      </w:r>
      <w:r w:rsidR="00150613">
        <w:t>. This project does not inten</w:t>
      </w:r>
      <w:r w:rsidR="00D46213">
        <w:t>d</w:t>
      </w:r>
      <w:r w:rsidR="00150613">
        <w:t xml:space="preserve"> to replace existing technical tools, </w:t>
      </w:r>
      <w:r w:rsidR="002A72C5">
        <w:t xml:space="preserve">but rather </w:t>
      </w:r>
      <w:r w:rsidR="00097EDE">
        <w:t>aim to make it more feasible for non-technical stakeholders to identify bias.</w:t>
      </w:r>
    </w:p>
    <w:p w14:paraId="7251A3EF" w14:textId="77777777" w:rsidR="00A55366" w:rsidRDefault="00A55366" w:rsidP="00470C32">
      <w:pPr>
        <w:ind w:firstLine="0"/>
      </w:pPr>
    </w:p>
    <w:p w14:paraId="73C6C3D3" w14:textId="5E7994A2" w:rsidR="00C325D0" w:rsidRDefault="00C325D0" w:rsidP="00C325D0">
      <w:pPr>
        <w:pStyle w:val="Heading2"/>
      </w:pPr>
      <w:bookmarkStart w:id="8" w:name="_Toc227459138"/>
      <w:r>
        <w:t>Research Gap</w:t>
      </w:r>
      <w:bookmarkEnd w:id="8"/>
    </w:p>
    <w:p w14:paraId="3472A34C" w14:textId="77777777" w:rsidR="00A55366" w:rsidRDefault="00A55366" w:rsidP="00A55366">
      <w:pPr>
        <w:ind w:firstLine="0"/>
      </w:pPr>
    </w:p>
    <w:p w14:paraId="11CC1EDA" w14:textId="31CFAC8B" w:rsidR="00D46213" w:rsidRDefault="00A55366" w:rsidP="00D46213">
      <w:pPr>
        <w:ind w:firstLine="0"/>
      </w:pPr>
      <w:r>
        <w:t xml:space="preserve">Research </w:t>
      </w:r>
      <w:r w:rsidR="002D21BF">
        <w:t xml:space="preserve">shows that despite the increasing availability of technical </w:t>
      </w:r>
      <w:r w:rsidR="00974DEA">
        <w:t xml:space="preserve">bias detection and mitigation tools, </w:t>
      </w:r>
      <w:r w:rsidR="007B4328">
        <w:t>the development</w:t>
      </w:r>
      <w:r w:rsidR="009000BB">
        <w:t xml:space="preserve"> of tools </w:t>
      </w:r>
      <w:r w:rsidR="00CA796A">
        <w:t xml:space="preserve">that are accessible, user-friendly, and provide clear explanations remains limited. </w:t>
      </w:r>
      <w:r w:rsidR="008F2A5E">
        <w:t>This matters</w:t>
      </w:r>
      <w:r w:rsidR="003D01D0">
        <w:t xml:space="preserve"> because</w:t>
      </w:r>
      <w:r w:rsidR="008F2A5E">
        <w:t xml:space="preserve"> </w:t>
      </w:r>
      <w:r w:rsidR="0095173B">
        <w:t xml:space="preserve">bias </w:t>
      </w:r>
      <w:r w:rsidR="00B12FB0">
        <w:t>cannot be recognised at a particular moment</w:t>
      </w:r>
      <w:r w:rsidR="00007D7D">
        <w:t>;</w:t>
      </w:r>
      <w:r w:rsidR="00B12FB0">
        <w:t xml:space="preserve"> </w:t>
      </w:r>
      <w:r w:rsidR="00007D7D">
        <w:t>rather it</w:t>
      </w:r>
      <w:r w:rsidR="00B12FB0">
        <w:t xml:space="preserve"> can arise at </w:t>
      </w:r>
      <w:r w:rsidR="00007D7D">
        <w:t xml:space="preserve">different stages of the machine learning pipeline and </w:t>
      </w:r>
      <w:r w:rsidR="00663E18">
        <w:t xml:space="preserve">cannot be represented by a single fairness metric </w:t>
      </w:r>
      <w:r w:rsidR="00A83124" w:rsidRPr="00A83124">
        <w:t>(Mehrabi et al., 2021).</w:t>
      </w:r>
      <w:r w:rsidR="00A83124">
        <w:t xml:space="preserve"> </w:t>
      </w:r>
      <w:r w:rsidR="00850555">
        <w:t>Even when bias is identified, addressing it becomes an additional challenge organisations face</w:t>
      </w:r>
      <w:r w:rsidR="00A83124">
        <w:t xml:space="preserve">, as </w:t>
      </w:r>
      <w:r w:rsidR="007E49C4">
        <w:t>reducin</w:t>
      </w:r>
      <w:r w:rsidR="00A83124">
        <w:t>g bias</w:t>
      </w:r>
      <w:r w:rsidR="00247DCD">
        <w:t xml:space="preserve"> </w:t>
      </w:r>
      <w:r w:rsidR="00A909DC">
        <w:t xml:space="preserve">introduces </w:t>
      </w:r>
      <w:r w:rsidR="00247DCD">
        <w:t>unavoidable trade-offs between fairness and accuracy</w:t>
      </w:r>
      <w:r w:rsidR="00CB014A">
        <w:t xml:space="preserve">, which depend on the dataset or domain </w:t>
      </w:r>
      <w:r w:rsidR="00EC26B4" w:rsidRPr="00EC26B4">
        <w:t>(Kozodoi et al., 2022).</w:t>
      </w:r>
      <w:r w:rsidR="00EC26B4">
        <w:t xml:space="preserve"> Although </w:t>
      </w:r>
      <w:r w:rsidR="003040E3">
        <w:t xml:space="preserve">the tools designed to navigate this issue are </w:t>
      </w:r>
      <w:r w:rsidR="00E7539D">
        <w:t xml:space="preserve">technically advanced, they require expertise </w:t>
      </w:r>
      <w:r w:rsidR="00BB5A4F">
        <w:t xml:space="preserve">which most real-world decision-makers lack </w:t>
      </w:r>
      <w:r w:rsidR="00D46213" w:rsidRPr="00D46213">
        <w:t>(Bellamy et al., 2019; Ferrara et al., 2023).</w:t>
      </w:r>
    </w:p>
    <w:p w14:paraId="3BC74FEB" w14:textId="77777777" w:rsidR="00C908A3" w:rsidRDefault="00C908A3" w:rsidP="00D46213">
      <w:pPr>
        <w:ind w:firstLine="0"/>
      </w:pPr>
    </w:p>
    <w:p w14:paraId="45E442B9" w14:textId="5A715036" w:rsidR="00341826" w:rsidRDefault="00C908A3" w:rsidP="00341826">
      <w:pPr>
        <w:ind w:firstLine="0"/>
      </w:pPr>
      <w:r>
        <w:t xml:space="preserve">This project </w:t>
      </w:r>
      <w:r w:rsidR="00AC5C60">
        <w:t xml:space="preserve">addresses the need for an extensive bias detection system </w:t>
      </w:r>
      <w:r w:rsidR="009F3E03">
        <w:t>usable by</w:t>
      </w:r>
      <w:r w:rsidR="00030019">
        <w:t xml:space="preserve"> non-technical users </w:t>
      </w:r>
      <w:r w:rsidR="004D7FED">
        <w:t xml:space="preserve">by prioritising clarity </w:t>
      </w:r>
      <w:r w:rsidR="00CC4CB0">
        <w:t xml:space="preserve">and </w:t>
      </w:r>
      <w:r w:rsidR="00225393">
        <w:t>accessibility</w:t>
      </w:r>
      <w:r w:rsidR="009F3E03">
        <w:t xml:space="preserve">. Existing </w:t>
      </w:r>
      <w:r w:rsidR="00813CBE">
        <w:t>systems</w:t>
      </w:r>
      <w:r w:rsidR="00962718">
        <w:t xml:space="preserve"> are quite complex,</w:t>
      </w:r>
      <w:r w:rsidR="00813CBE">
        <w:t xml:space="preserve"> </w:t>
      </w:r>
      <w:r w:rsidR="00E217C6">
        <w:t xml:space="preserve">such as AIF360 and Aequitas, </w:t>
      </w:r>
      <w:r w:rsidR="00962718">
        <w:t xml:space="preserve">which </w:t>
      </w:r>
      <w:r w:rsidR="00E217C6">
        <w:t xml:space="preserve">require users to write code, </w:t>
      </w:r>
      <w:r w:rsidR="00991354">
        <w:t xml:space="preserve">configure machine learning pipelines and analyse </w:t>
      </w:r>
      <w:r w:rsidR="007D72F0">
        <w:t>statistical results on their own</w:t>
      </w:r>
      <w:r w:rsidR="00AA79BA">
        <w:t>. This</w:t>
      </w:r>
      <w:r w:rsidR="007665B5">
        <w:t xml:space="preserve"> obstacle</w:t>
      </w:r>
      <w:r w:rsidR="00AA79BA">
        <w:t xml:space="preserve"> is no</w:t>
      </w:r>
      <w:r w:rsidR="003F375C">
        <w:t>t</w:t>
      </w:r>
      <w:r w:rsidR="00AA79BA">
        <w:t xml:space="preserve"> accidental</w:t>
      </w:r>
      <w:r w:rsidR="00B93186">
        <w:t>,</w:t>
      </w:r>
      <w:r w:rsidR="00AA79BA">
        <w:t xml:space="preserve"> </w:t>
      </w:r>
      <w:r w:rsidR="0029735D">
        <w:t xml:space="preserve">but rather due to </w:t>
      </w:r>
      <w:r w:rsidR="003F375C">
        <w:t xml:space="preserve">these tools </w:t>
      </w:r>
      <w:r w:rsidR="0029735D">
        <w:t>being</w:t>
      </w:r>
      <w:r w:rsidR="003F375C">
        <w:t xml:space="preserve"> developed by researchers for the use of other </w:t>
      </w:r>
      <w:r w:rsidR="00341826">
        <w:t xml:space="preserve">researchers </w:t>
      </w:r>
      <w:r w:rsidR="00341826" w:rsidRPr="00341826">
        <w:t>(Bellamy et al., 2019)</w:t>
      </w:r>
      <w:r w:rsidR="00341826">
        <w:t>.</w:t>
      </w:r>
      <w:r w:rsidR="0029735D">
        <w:t xml:space="preserve"> This is </w:t>
      </w:r>
      <w:r w:rsidR="00490454">
        <w:t xml:space="preserve">also </w:t>
      </w:r>
      <w:r w:rsidR="0029735D">
        <w:t xml:space="preserve">challenging </w:t>
      </w:r>
      <w:r w:rsidR="00490454">
        <w:t>in</w:t>
      </w:r>
      <w:r w:rsidR="0029735D">
        <w:t xml:space="preserve"> an organisational </w:t>
      </w:r>
      <w:r w:rsidR="00FA4BD1">
        <w:t xml:space="preserve">aspect, as individuals responsible for implementing AI </w:t>
      </w:r>
      <w:r w:rsidR="00490454">
        <w:t>in crucial areas</w:t>
      </w:r>
      <w:r w:rsidR="00C22E56">
        <w:t>,</w:t>
      </w:r>
      <w:r w:rsidR="00490454">
        <w:t xml:space="preserve"> </w:t>
      </w:r>
      <w:r w:rsidR="007665B5">
        <w:t xml:space="preserve">such as HR managers </w:t>
      </w:r>
      <w:r w:rsidR="00C22E56">
        <w:t>and credit analysts</w:t>
      </w:r>
      <w:r w:rsidR="00CC00A8">
        <w:t xml:space="preserve">, are often the least capable of evaluating the fairness of these systems, risking </w:t>
      </w:r>
      <w:r w:rsidR="00CA6BB4">
        <w:t>inaccurate</w:t>
      </w:r>
      <w:r w:rsidR="007D3BE5">
        <w:t xml:space="preserve">, long-term </w:t>
      </w:r>
      <w:r w:rsidR="00CA6BB4">
        <w:t>decisions</w:t>
      </w:r>
      <w:r w:rsidR="00CC00A8">
        <w:t xml:space="preserve">. </w:t>
      </w:r>
      <w:r w:rsidR="004E70D4">
        <w:t xml:space="preserve">Ferrara et al. (2023) </w:t>
      </w:r>
      <w:r w:rsidR="002815CA">
        <w:t xml:space="preserve">identified </w:t>
      </w:r>
      <w:r w:rsidR="000078A9">
        <w:t xml:space="preserve">this gap </w:t>
      </w:r>
      <w:r w:rsidR="00E54D71">
        <w:t xml:space="preserve">as a result of the lack of accessible tools </w:t>
      </w:r>
      <w:r w:rsidR="002E7588">
        <w:t>rather than technical skills</w:t>
      </w:r>
      <w:r w:rsidR="0052189F">
        <w:t xml:space="preserve">, </w:t>
      </w:r>
      <w:r w:rsidR="007C0267">
        <w:t>as usability is not</w:t>
      </w:r>
      <w:r w:rsidR="00632837">
        <w:t xml:space="preserve"> prioritised as much as technical </w:t>
      </w:r>
      <w:r w:rsidR="00A15862">
        <w:t xml:space="preserve">issues </w:t>
      </w:r>
      <w:r w:rsidR="00632837">
        <w:t>within fairness research</w:t>
      </w:r>
      <w:r w:rsidR="0044152D">
        <w:t>.</w:t>
      </w:r>
    </w:p>
    <w:p w14:paraId="33A7CB4B" w14:textId="77777777" w:rsidR="007E49C4" w:rsidRDefault="007E49C4" w:rsidP="00341826">
      <w:pPr>
        <w:ind w:firstLine="0"/>
      </w:pPr>
    </w:p>
    <w:p w14:paraId="7C6B670E" w14:textId="6B0E2691" w:rsidR="00D166BE" w:rsidRDefault="007E49C4" w:rsidP="00341826">
      <w:pPr>
        <w:ind w:firstLine="0"/>
      </w:pPr>
      <w:r>
        <w:t xml:space="preserve">This project </w:t>
      </w:r>
      <w:r w:rsidR="003A1126">
        <w:t xml:space="preserve">attempts to </w:t>
      </w:r>
      <w:r w:rsidR="003E2FB5">
        <w:t>address</w:t>
      </w:r>
      <w:r w:rsidR="002E3052">
        <w:t xml:space="preserve"> prevalent gaps by presenting a tool </w:t>
      </w:r>
      <w:r w:rsidR="003E2FB5">
        <w:t>that combines autonomous model training, simultaneous evaluation of three fairness metrics, clear results, and a final comparison of pre- and post-bias mitigation in</w:t>
      </w:r>
      <w:r w:rsidR="003A5AA2">
        <w:t xml:space="preserve"> the model. </w:t>
      </w:r>
      <w:r w:rsidR="002F186E">
        <w:t xml:space="preserve">The tool is accessible </w:t>
      </w:r>
      <w:r w:rsidR="006C1401">
        <w:t>through a web interface</w:t>
      </w:r>
      <w:r w:rsidR="00980F38">
        <w:t>, which is designed considering users without prior programming experience</w:t>
      </w:r>
      <w:r w:rsidR="004873E7">
        <w:t>, which is a</w:t>
      </w:r>
      <w:r w:rsidR="00D166BE">
        <w:t xml:space="preserve"> feature</w:t>
      </w:r>
      <w:r w:rsidR="00D11752">
        <w:t xml:space="preserve"> most tools do not </w:t>
      </w:r>
      <w:r w:rsidR="00D166BE">
        <w:t>provide.</w:t>
      </w:r>
      <w:r w:rsidR="00606048">
        <w:t xml:space="preserve"> Three real-world datasets </w:t>
      </w:r>
      <w:r w:rsidR="00AB5F2C">
        <w:t xml:space="preserve">were used to </w:t>
      </w:r>
      <w:r w:rsidR="00D03992">
        <w:t xml:space="preserve">effectively </w:t>
      </w:r>
      <w:r w:rsidR="007D520D">
        <w:t>evaluate the tool</w:t>
      </w:r>
      <w:r w:rsidR="00D03992">
        <w:t xml:space="preserve">, including income prediction, </w:t>
      </w:r>
      <w:r w:rsidR="00243909">
        <w:t>criminal justice recidivism</w:t>
      </w:r>
      <w:r w:rsidR="004573D9">
        <w:t xml:space="preserve"> and healthcare</w:t>
      </w:r>
      <w:r w:rsidR="0072306D">
        <w:t>; a</w:t>
      </w:r>
      <w:r w:rsidR="004573D9">
        <w:t xml:space="preserve">s previously mentioned, these </w:t>
      </w:r>
      <w:r w:rsidR="00A22CEB">
        <w:t>sectors are especially vulnerable to biased algorithms</w:t>
      </w:r>
      <w:r w:rsidR="0072306D">
        <w:t xml:space="preserve">. </w:t>
      </w:r>
    </w:p>
    <w:p w14:paraId="0AA0D895" w14:textId="77777777" w:rsidR="0044152D" w:rsidRDefault="0044152D" w:rsidP="00341826">
      <w:pPr>
        <w:ind w:firstLine="0"/>
      </w:pPr>
    </w:p>
    <w:p w14:paraId="50D3DC38" w14:textId="77777777" w:rsidR="00502C0A" w:rsidRPr="00336B8B" w:rsidRDefault="00502C0A" w:rsidP="00502C0A">
      <w:pPr>
        <w:ind w:firstLine="0"/>
        <w:rPr>
          <w:noProof/>
        </w:rPr>
      </w:pPr>
      <w:r w:rsidRPr="00336B8B">
        <w:rPr>
          <w:noProof/>
        </w:rPr>
        <w:lastRenderedPageBreak/>
        <w:t>Angwin, J., Larson, J., Mattu, S. and Kirchner, L. (2016) 'Machine Bias', ProPublica, 23 May. Available at: https://www.propublica.org/article/machine-bias-risk-assessments-in-criminal-sentencing (Accessed: April 2026).</w:t>
      </w:r>
    </w:p>
    <w:p w14:paraId="6AB41DE4" w14:textId="77777777" w:rsidR="00502C0A" w:rsidRPr="00336B8B" w:rsidRDefault="00502C0A" w:rsidP="00502C0A">
      <w:pPr>
        <w:ind w:firstLine="0"/>
        <w:rPr>
          <w:noProof/>
        </w:rPr>
      </w:pPr>
      <w:r w:rsidRPr="00336B8B">
        <w:rPr>
          <w:noProof/>
        </w:rPr>
        <w:t>Bellamy, R.K.E. et al. (2019) 'AI Fairness 360: An extensible toolkit for detecting and mitigating algorithmic bias', IBM Journal of Research and Development, 63(4/5), pp. 4:1–4:15.</w:t>
      </w:r>
    </w:p>
    <w:p w14:paraId="1AEBB3F5" w14:textId="77777777" w:rsidR="00502C0A" w:rsidRPr="00336B8B" w:rsidRDefault="00502C0A" w:rsidP="00502C0A">
      <w:pPr>
        <w:ind w:firstLine="0"/>
        <w:rPr>
          <w:noProof/>
        </w:rPr>
      </w:pPr>
      <w:r w:rsidRPr="00336B8B">
        <w:rPr>
          <w:noProof/>
        </w:rPr>
        <w:t>Dastin, J. (2018) 'Amazon scraps secret AI recruiting tool that showed bias against women', Reuters, 10 October. Available at: https://www.reuters.com/article/us-amazon-com-jobs-automation-insight-idUSKCN1MK08G (Accessed: April 2026).</w:t>
      </w:r>
    </w:p>
    <w:p w14:paraId="5F6388B5" w14:textId="77777777" w:rsidR="00502C0A" w:rsidRPr="00336B8B" w:rsidRDefault="00502C0A" w:rsidP="00502C0A">
      <w:pPr>
        <w:ind w:firstLine="0"/>
        <w:rPr>
          <w:noProof/>
        </w:rPr>
      </w:pPr>
      <w:r w:rsidRPr="00336B8B">
        <w:rPr>
          <w:noProof/>
        </w:rPr>
        <w:t>European Parliament (2024) Regulation (EU) 2024/1689 — Artificial Intelligence Act. Official Journal of the European Union.</w:t>
      </w:r>
    </w:p>
    <w:p w14:paraId="08806545" w14:textId="77777777" w:rsidR="00502C0A" w:rsidRPr="00336B8B" w:rsidRDefault="00502C0A" w:rsidP="00502C0A">
      <w:pPr>
        <w:ind w:firstLine="0"/>
        <w:rPr>
          <w:noProof/>
        </w:rPr>
      </w:pPr>
      <w:r w:rsidRPr="00336B8B">
        <w:rPr>
          <w:noProof/>
        </w:rPr>
        <w:t>Ferrara, C. et al. (2023) 'Fairness-aware machine learning engineering: how far are we?', Empirical Software Engineering, 29(1), p. 9.</w:t>
      </w:r>
    </w:p>
    <w:p w14:paraId="40B9AF8E" w14:textId="77777777" w:rsidR="00502C0A" w:rsidRPr="00336B8B" w:rsidRDefault="00502C0A" w:rsidP="00502C0A">
      <w:pPr>
        <w:ind w:firstLine="0"/>
        <w:rPr>
          <w:noProof/>
        </w:rPr>
      </w:pPr>
      <w:r w:rsidRPr="00336B8B">
        <w:rPr>
          <w:noProof/>
        </w:rPr>
        <w:t>Hardt, M., Price, E. and Srebro, N. (2016) 'Equality of Opportunity in Supervised Learning', arXiv:1610.02413.</w:t>
      </w:r>
    </w:p>
    <w:p w14:paraId="5238719A" w14:textId="77777777" w:rsidR="004267C0" w:rsidRPr="004267C0" w:rsidRDefault="004267C0" w:rsidP="004267C0">
      <w:pPr>
        <w:ind w:firstLine="0"/>
      </w:pPr>
      <w:r w:rsidRPr="004267C0">
        <w:t>Kozodoi, N., Jacob, J. and Lessmann, S. (2022) 'Fairness in credit scoring: Assessment, implementation and profit implications', European Journal of Operational Research, 297(3), pp. 1083–1094.</w:t>
      </w:r>
    </w:p>
    <w:p w14:paraId="5A6AF64A" w14:textId="77777777" w:rsidR="004267C0" w:rsidRDefault="004267C0" w:rsidP="004267C0">
      <w:pPr>
        <w:ind w:firstLine="0"/>
      </w:pPr>
      <w:r w:rsidRPr="004267C0">
        <w:t>Mehrabi, N., Morstatter, F., Saxena, N., Lerman, K. and Galstyan, A. (2021) 'A survey on bias and fairness in machine learning', ACM Computing Surveys, 54(6), pp. 1–35.</w:t>
      </w:r>
    </w:p>
    <w:p w14:paraId="3D3A9712" w14:textId="77777777" w:rsidR="0048128E" w:rsidRPr="0048128E" w:rsidRDefault="0048128E" w:rsidP="0048128E">
      <w:pPr>
        <w:ind w:firstLine="0"/>
      </w:pPr>
      <w:r w:rsidRPr="0048128E">
        <w:t>Chouldechova, A. (2017) 'Fair prediction with disparate impact: A study of bias in recidivism prediction instruments', arXiv:1703.00056.</w:t>
      </w:r>
    </w:p>
    <w:p w14:paraId="072E8B0A" w14:textId="77777777" w:rsidR="0048128E" w:rsidRDefault="0048128E" w:rsidP="0048128E">
      <w:pPr>
        <w:ind w:firstLine="0"/>
      </w:pPr>
      <w:r w:rsidRPr="0048128E">
        <w:t>Pessach, D. and Shmueli, E. (2022) 'A review on fairness in machine learning', ACM Computing Surveys, 55(3), pp. 1–44.</w:t>
      </w:r>
    </w:p>
    <w:p w14:paraId="2D95AACD" w14:textId="77777777" w:rsidR="0048128E" w:rsidRPr="0048128E" w:rsidRDefault="0048128E" w:rsidP="0048128E">
      <w:pPr>
        <w:ind w:firstLine="0"/>
      </w:pPr>
    </w:p>
    <w:p w14:paraId="431394DF" w14:textId="77777777" w:rsidR="0048128E" w:rsidRPr="004267C0" w:rsidRDefault="0048128E" w:rsidP="004267C0">
      <w:pPr>
        <w:ind w:firstLine="0"/>
      </w:pPr>
    </w:p>
    <w:p w14:paraId="40C1407D" w14:textId="77777777" w:rsidR="00502C0A" w:rsidRPr="00341826" w:rsidRDefault="00502C0A" w:rsidP="00341826">
      <w:pPr>
        <w:ind w:firstLine="0"/>
      </w:pPr>
    </w:p>
    <w:p w14:paraId="2F7951C7" w14:textId="60E097D6" w:rsidR="004B1839" w:rsidRPr="004B1839" w:rsidRDefault="004B1839" w:rsidP="00A55366">
      <w:pPr>
        <w:ind w:firstLine="0"/>
      </w:pPr>
    </w:p>
    <w:p w14:paraId="5CB9227A" w14:textId="77777777" w:rsidR="00F24B17" w:rsidRDefault="00F24B17" w:rsidP="00470C32">
      <w:pPr>
        <w:ind w:firstLine="0"/>
      </w:pPr>
    </w:p>
    <w:p w14:paraId="58D19376" w14:textId="77777777" w:rsidR="00AF068F" w:rsidRPr="00470C32" w:rsidRDefault="00AF068F" w:rsidP="00470C32">
      <w:pPr>
        <w:ind w:firstLine="0"/>
      </w:pPr>
    </w:p>
    <w:p w14:paraId="6011A8F2" w14:textId="4DC48BCB" w:rsidR="00A86314" w:rsidRDefault="00A86314" w:rsidP="00384931">
      <w:pPr>
        <w:ind w:firstLine="0"/>
      </w:pPr>
    </w:p>
    <w:p w14:paraId="28A8A8F1" w14:textId="77777777" w:rsidR="00F029E9" w:rsidRPr="00384931" w:rsidRDefault="00F029E9" w:rsidP="00384931">
      <w:pPr>
        <w:ind w:firstLine="0"/>
      </w:pPr>
    </w:p>
    <w:p w14:paraId="6D418166" w14:textId="48E12CF7" w:rsidR="007C4AF6" w:rsidRDefault="007C4AF6" w:rsidP="00F100C5">
      <w:pPr>
        <w:ind w:firstLine="0"/>
      </w:pPr>
    </w:p>
    <w:p w14:paraId="467EC8CC" w14:textId="77777777" w:rsidR="00401C48" w:rsidRDefault="00401C48" w:rsidP="00502C0A">
      <w:pPr>
        <w:ind w:firstLine="0"/>
      </w:pPr>
    </w:p>
    <w:p w14:paraId="178D7D22" w14:textId="77777777" w:rsidR="00401C48" w:rsidRDefault="00401C48" w:rsidP="00401C48"/>
    <w:p w14:paraId="4C089078" w14:textId="77777777" w:rsidR="00401C48" w:rsidRDefault="00401C48" w:rsidP="00401C48"/>
    <w:p w14:paraId="00DAA3C3" w14:textId="77777777" w:rsidR="00401C48" w:rsidRDefault="00401C48" w:rsidP="00401C48"/>
    <w:p w14:paraId="5C019DFF" w14:textId="5A34AF60" w:rsidR="00660607" w:rsidRDefault="00660607" w:rsidP="00203D8C">
      <w:pPr>
        <w:ind w:firstLine="0"/>
      </w:pPr>
    </w:p>
    <w:p w14:paraId="3DE0460E" w14:textId="4E444E8E" w:rsidR="00012355" w:rsidRPr="00660607" w:rsidRDefault="00012355" w:rsidP="00660607">
      <w:r w:rsidRPr="00616D5F">
        <w:rPr>
          <w:noProof/>
        </w:rPr>
        <w:br w:type="page"/>
      </w:r>
    </w:p>
    <w:p w14:paraId="0C9911E2" w14:textId="1DE4A88C" w:rsidR="008F5B50" w:rsidRPr="008F5B50" w:rsidRDefault="00A04BE3" w:rsidP="00725396">
      <w:pPr>
        <w:pStyle w:val="Heading1"/>
        <w:rPr>
          <w:noProof/>
        </w:rPr>
      </w:pPr>
      <w:bookmarkStart w:id="9" w:name="_Toc227459139"/>
      <w:r>
        <w:rPr>
          <w:noProof/>
        </w:rPr>
        <w:lastRenderedPageBreak/>
        <w:t>Methodology and Design</w:t>
      </w:r>
      <w:bookmarkEnd w:id="9"/>
    </w:p>
    <w:p w14:paraId="02D56AB2" w14:textId="53DC6788" w:rsidR="00012355" w:rsidRDefault="00142B75" w:rsidP="008F5B50">
      <w:pPr>
        <w:pStyle w:val="Heading2"/>
        <w:rPr>
          <w:noProof/>
        </w:rPr>
      </w:pPr>
      <w:bookmarkStart w:id="10" w:name="_Toc227459140"/>
      <w:r>
        <w:rPr>
          <w:noProof/>
        </w:rPr>
        <w:t>Project Management Methodology</w:t>
      </w:r>
      <w:bookmarkEnd w:id="10"/>
    </w:p>
    <w:p w14:paraId="70F934D4" w14:textId="77777777" w:rsidR="0023032F" w:rsidRPr="00D4404A" w:rsidRDefault="0023032F" w:rsidP="0023032F">
      <w:pPr>
        <w:pStyle w:val="Firstparagraph"/>
        <w:rPr>
          <w:rFonts w:cs="Arial"/>
          <w:szCs w:val="21"/>
        </w:rPr>
      </w:pPr>
    </w:p>
    <w:p w14:paraId="7F5C04CF" w14:textId="44DFFB6F" w:rsidR="00012355" w:rsidRPr="00D4404A" w:rsidRDefault="009B3F5D">
      <w:pPr>
        <w:spacing w:line="240" w:lineRule="auto"/>
        <w:ind w:firstLine="0"/>
        <w:jc w:val="left"/>
        <w:rPr>
          <w:rFonts w:cs="Arial"/>
          <w:noProof/>
          <w:szCs w:val="21"/>
        </w:rPr>
      </w:pPr>
      <w:r w:rsidRPr="00D4404A">
        <w:rPr>
          <w:rFonts w:cs="Arial"/>
          <w:noProof/>
          <w:szCs w:val="21"/>
        </w:rPr>
        <w:t xml:space="preserve">Two </w:t>
      </w:r>
      <w:r w:rsidR="00E91641" w:rsidRPr="00D4404A">
        <w:rPr>
          <w:rFonts w:cs="Arial"/>
          <w:noProof/>
          <w:szCs w:val="21"/>
        </w:rPr>
        <w:t xml:space="preserve">main methodologies were evaluated in order to </w:t>
      </w:r>
      <w:r w:rsidR="00AE6FC9" w:rsidRPr="00D4404A">
        <w:rPr>
          <w:rFonts w:cs="Arial"/>
          <w:noProof/>
          <w:szCs w:val="21"/>
        </w:rPr>
        <w:t xml:space="preserve">select the appropriate </w:t>
      </w:r>
      <w:r w:rsidR="000321B5" w:rsidRPr="00D4404A">
        <w:rPr>
          <w:rFonts w:cs="Arial"/>
          <w:noProof/>
          <w:szCs w:val="21"/>
        </w:rPr>
        <w:t xml:space="preserve">development strategy </w:t>
      </w:r>
      <w:r w:rsidR="000621FC" w:rsidRPr="00D4404A">
        <w:rPr>
          <w:rFonts w:cs="Arial"/>
          <w:noProof/>
          <w:szCs w:val="21"/>
        </w:rPr>
        <w:t>for this project</w:t>
      </w:r>
      <w:r w:rsidR="00650108" w:rsidRPr="00D4404A">
        <w:rPr>
          <w:rFonts w:cs="Arial"/>
          <w:noProof/>
          <w:szCs w:val="21"/>
        </w:rPr>
        <w:t xml:space="preserve">. </w:t>
      </w:r>
      <w:r w:rsidR="00131A8A" w:rsidRPr="00D4404A">
        <w:rPr>
          <w:rFonts w:cs="Arial"/>
          <w:noProof/>
          <w:szCs w:val="21"/>
        </w:rPr>
        <w:t>Sequential</w:t>
      </w:r>
      <w:r w:rsidR="00650108" w:rsidRPr="00D4404A">
        <w:rPr>
          <w:rFonts w:cs="Arial"/>
          <w:noProof/>
          <w:szCs w:val="21"/>
        </w:rPr>
        <w:t xml:space="preserve"> models</w:t>
      </w:r>
      <w:r w:rsidR="0083420C" w:rsidRPr="00D4404A">
        <w:rPr>
          <w:rFonts w:cs="Arial"/>
          <w:noProof/>
          <w:szCs w:val="21"/>
        </w:rPr>
        <w:t>, including waterfall,</w:t>
      </w:r>
      <w:r w:rsidR="00650108" w:rsidRPr="00D4404A">
        <w:rPr>
          <w:rFonts w:cs="Arial"/>
          <w:noProof/>
          <w:szCs w:val="21"/>
        </w:rPr>
        <w:t xml:space="preserve"> </w:t>
      </w:r>
      <w:r w:rsidR="00131A8A" w:rsidRPr="00D4404A">
        <w:rPr>
          <w:rFonts w:cs="Arial"/>
          <w:noProof/>
          <w:szCs w:val="21"/>
        </w:rPr>
        <w:t xml:space="preserve">require </w:t>
      </w:r>
      <w:r w:rsidR="0024229F" w:rsidRPr="00D4404A">
        <w:rPr>
          <w:rFonts w:cs="Arial"/>
          <w:noProof/>
          <w:szCs w:val="21"/>
        </w:rPr>
        <w:t>establishing</w:t>
      </w:r>
      <w:r w:rsidR="006B77B5" w:rsidRPr="00D4404A">
        <w:rPr>
          <w:rFonts w:cs="Arial"/>
          <w:noProof/>
          <w:szCs w:val="21"/>
        </w:rPr>
        <w:t xml:space="preserve"> </w:t>
      </w:r>
      <w:r w:rsidR="0024229F" w:rsidRPr="00D4404A">
        <w:rPr>
          <w:rFonts w:cs="Arial"/>
          <w:noProof/>
          <w:szCs w:val="21"/>
        </w:rPr>
        <w:t>requirements before development begins</w:t>
      </w:r>
      <w:r w:rsidR="000A1C99" w:rsidRPr="00D4404A">
        <w:rPr>
          <w:rFonts w:cs="Arial"/>
          <w:noProof/>
          <w:szCs w:val="21"/>
        </w:rPr>
        <w:t xml:space="preserve">, whereas iterative models </w:t>
      </w:r>
      <w:r w:rsidR="006A45B3" w:rsidRPr="00D4404A">
        <w:rPr>
          <w:rFonts w:cs="Arial"/>
          <w:noProof/>
          <w:szCs w:val="21"/>
        </w:rPr>
        <w:t>allow changes to be made throughout the process.</w:t>
      </w:r>
      <w:r w:rsidR="002B4F25" w:rsidRPr="00D4404A">
        <w:rPr>
          <w:rFonts w:cs="Arial"/>
          <w:noProof/>
          <w:szCs w:val="21"/>
        </w:rPr>
        <w:t xml:space="preserve"> Considering this comparison, </w:t>
      </w:r>
      <w:r w:rsidR="00CF6714" w:rsidRPr="00D4404A">
        <w:rPr>
          <w:rFonts w:cs="Arial"/>
          <w:noProof/>
          <w:szCs w:val="21"/>
        </w:rPr>
        <w:t>an iterative model was chosen</w:t>
      </w:r>
      <w:r w:rsidR="004C53A1" w:rsidRPr="00D4404A">
        <w:rPr>
          <w:rFonts w:cs="Arial"/>
          <w:noProof/>
          <w:szCs w:val="21"/>
        </w:rPr>
        <w:t xml:space="preserve"> </w:t>
      </w:r>
      <w:r w:rsidR="0055572A" w:rsidRPr="00D4404A">
        <w:rPr>
          <w:rFonts w:cs="Arial"/>
          <w:noProof/>
          <w:szCs w:val="21"/>
        </w:rPr>
        <w:t>to effectively allow de</w:t>
      </w:r>
      <w:r w:rsidR="00426132" w:rsidRPr="00D4404A">
        <w:rPr>
          <w:rFonts w:cs="Arial"/>
          <w:noProof/>
          <w:szCs w:val="21"/>
        </w:rPr>
        <w:t>sign</w:t>
      </w:r>
      <w:r w:rsidR="0055572A" w:rsidRPr="00D4404A">
        <w:rPr>
          <w:rFonts w:cs="Arial"/>
          <w:noProof/>
          <w:szCs w:val="21"/>
        </w:rPr>
        <w:t xml:space="preserve"> decisions to </w:t>
      </w:r>
      <w:r w:rsidR="00426132" w:rsidRPr="00D4404A">
        <w:rPr>
          <w:rFonts w:cs="Arial"/>
          <w:noProof/>
          <w:szCs w:val="21"/>
        </w:rPr>
        <w:t xml:space="preserve">change in </w:t>
      </w:r>
      <w:r w:rsidR="0055572A" w:rsidRPr="00D4404A">
        <w:rPr>
          <w:rFonts w:cs="Arial"/>
          <w:noProof/>
          <w:szCs w:val="21"/>
        </w:rPr>
        <w:t>respon</w:t>
      </w:r>
      <w:r w:rsidR="00426132" w:rsidRPr="00D4404A">
        <w:rPr>
          <w:rFonts w:cs="Arial"/>
          <w:noProof/>
          <w:szCs w:val="21"/>
        </w:rPr>
        <w:t>se</w:t>
      </w:r>
      <w:r w:rsidR="0055572A" w:rsidRPr="00D4404A">
        <w:rPr>
          <w:rFonts w:cs="Arial"/>
          <w:noProof/>
          <w:szCs w:val="21"/>
        </w:rPr>
        <w:t xml:space="preserve"> to </w:t>
      </w:r>
      <w:r w:rsidR="006E55D7" w:rsidRPr="00D4404A">
        <w:rPr>
          <w:rFonts w:cs="Arial"/>
          <w:noProof/>
          <w:szCs w:val="21"/>
        </w:rPr>
        <w:t xml:space="preserve">new findings from </w:t>
      </w:r>
      <w:r w:rsidR="00717FD3" w:rsidRPr="00D4404A">
        <w:rPr>
          <w:rFonts w:cs="Arial"/>
          <w:noProof/>
          <w:szCs w:val="21"/>
        </w:rPr>
        <w:t xml:space="preserve">the literature review. </w:t>
      </w:r>
    </w:p>
    <w:p w14:paraId="14F7EF75" w14:textId="77777777" w:rsidR="0083420C" w:rsidRPr="00D4404A" w:rsidRDefault="0083420C">
      <w:pPr>
        <w:spacing w:line="240" w:lineRule="auto"/>
        <w:ind w:firstLine="0"/>
        <w:jc w:val="left"/>
        <w:rPr>
          <w:rFonts w:cs="Arial"/>
          <w:noProof/>
          <w:szCs w:val="21"/>
        </w:rPr>
      </w:pPr>
    </w:p>
    <w:p w14:paraId="754B0CC4" w14:textId="6576C5FE" w:rsidR="005E25B7" w:rsidRPr="00D4404A" w:rsidRDefault="00D81AB5">
      <w:pPr>
        <w:spacing w:line="240" w:lineRule="auto"/>
        <w:ind w:firstLine="0"/>
        <w:jc w:val="left"/>
        <w:rPr>
          <w:rFonts w:cs="Arial"/>
          <w:noProof/>
          <w:szCs w:val="21"/>
        </w:rPr>
      </w:pPr>
      <w:r w:rsidRPr="00D4404A">
        <w:rPr>
          <w:rFonts w:cs="Arial"/>
          <w:noProof/>
          <w:szCs w:val="21"/>
        </w:rPr>
        <w:t xml:space="preserve"> </w:t>
      </w:r>
      <w:r w:rsidR="00AA7F07" w:rsidRPr="00D4404A">
        <w:rPr>
          <w:rFonts w:cs="Arial"/>
          <w:noProof/>
          <w:szCs w:val="21"/>
        </w:rPr>
        <w:t xml:space="preserve">A Waterfall approach has some </w:t>
      </w:r>
      <w:r w:rsidR="007420E2" w:rsidRPr="00D4404A">
        <w:rPr>
          <w:rFonts w:cs="Arial"/>
          <w:noProof/>
          <w:szCs w:val="21"/>
        </w:rPr>
        <w:t>strengths, including its sequential</w:t>
      </w:r>
      <w:r w:rsidR="002857A4" w:rsidRPr="00D4404A">
        <w:rPr>
          <w:rFonts w:cs="Arial"/>
          <w:noProof/>
          <w:szCs w:val="21"/>
        </w:rPr>
        <w:t xml:space="preserve"> </w:t>
      </w:r>
      <w:r w:rsidR="007420E2" w:rsidRPr="00D4404A">
        <w:rPr>
          <w:rFonts w:cs="Arial"/>
          <w:noProof/>
          <w:szCs w:val="21"/>
        </w:rPr>
        <w:t>structure</w:t>
      </w:r>
      <w:r w:rsidR="00023F35" w:rsidRPr="00D4404A">
        <w:rPr>
          <w:rFonts w:cs="Arial"/>
          <w:noProof/>
          <w:szCs w:val="21"/>
        </w:rPr>
        <w:t>,</w:t>
      </w:r>
      <w:r w:rsidR="007420E2" w:rsidRPr="00D4404A">
        <w:rPr>
          <w:rFonts w:cs="Arial"/>
          <w:noProof/>
          <w:szCs w:val="21"/>
        </w:rPr>
        <w:t xml:space="preserve"> </w:t>
      </w:r>
      <w:r w:rsidR="00CC5647" w:rsidRPr="00D4404A">
        <w:rPr>
          <w:rFonts w:cs="Arial"/>
          <w:noProof/>
          <w:szCs w:val="21"/>
        </w:rPr>
        <w:t xml:space="preserve">which provides clear milestones, timelines and detailed documentation throughout </w:t>
      </w:r>
      <w:r w:rsidR="00290379" w:rsidRPr="00D4404A">
        <w:rPr>
          <w:rFonts w:cs="Arial"/>
          <w:noProof/>
          <w:szCs w:val="21"/>
        </w:rPr>
        <w:t xml:space="preserve">different stages. As a result, this type of model is most applicable to </w:t>
      </w:r>
      <w:r w:rsidR="00CF1EA3" w:rsidRPr="00D4404A">
        <w:rPr>
          <w:rFonts w:cs="Arial"/>
          <w:noProof/>
          <w:szCs w:val="21"/>
        </w:rPr>
        <w:t xml:space="preserve">large-scale </w:t>
      </w:r>
      <w:r w:rsidR="003F310E" w:rsidRPr="00D4404A">
        <w:rPr>
          <w:rFonts w:cs="Arial"/>
          <w:noProof/>
          <w:szCs w:val="21"/>
        </w:rPr>
        <w:t>development projects</w:t>
      </w:r>
      <w:r w:rsidR="00093BB5" w:rsidRPr="00D4404A">
        <w:rPr>
          <w:rFonts w:cs="Arial"/>
          <w:noProof/>
          <w:szCs w:val="21"/>
        </w:rPr>
        <w:t xml:space="preserve">, as </w:t>
      </w:r>
      <w:r w:rsidR="00E32900" w:rsidRPr="00D4404A">
        <w:rPr>
          <w:rFonts w:cs="Arial"/>
          <w:noProof/>
          <w:szCs w:val="21"/>
        </w:rPr>
        <w:t>the requirements are established b</w:t>
      </w:r>
      <w:r w:rsidR="00DC21AC" w:rsidRPr="00D4404A">
        <w:rPr>
          <w:rFonts w:cs="Arial"/>
          <w:noProof/>
          <w:szCs w:val="21"/>
        </w:rPr>
        <w:t>efore development begins</w:t>
      </w:r>
      <w:r w:rsidR="00846584" w:rsidRPr="00D4404A">
        <w:rPr>
          <w:rFonts w:cs="Arial"/>
          <w:noProof/>
          <w:szCs w:val="21"/>
        </w:rPr>
        <w:t xml:space="preserve"> (Sommerville, 2016)</w:t>
      </w:r>
      <w:r w:rsidR="00DC21AC" w:rsidRPr="00D4404A">
        <w:rPr>
          <w:rFonts w:cs="Arial"/>
          <w:noProof/>
          <w:szCs w:val="21"/>
        </w:rPr>
        <w:t xml:space="preserve">. </w:t>
      </w:r>
      <w:r w:rsidR="005F5413" w:rsidRPr="00D4404A">
        <w:rPr>
          <w:rFonts w:cs="Arial"/>
          <w:noProof/>
          <w:szCs w:val="21"/>
        </w:rPr>
        <w:t>However</w:t>
      </w:r>
      <w:r w:rsidR="002870DE" w:rsidRPr="00D4404A">
        <w:rPr>
          <w:rFonts w:cs="Arial"/>
          <w:noProof/>
          <w:szCs w:val="21"/>
        </w:rPr>
        <w:t>,</w:t>
      </w:r>
      <w:r w:rsidR="005F5413" w:rsidRPr="00D4404A">
        <w:rPr>
          <w:rFonts w:cs="Arial"/>
          <w:noProof/>
          <w:szCs w:val="21"/>
        </w:rPr>
        <w:t xml:space="preserve"> </w:t>
      </w:r>
      <w:r w:rsidR="002837E5" w:rsidRPr="00D4404A">
        <w:rPr>
          <w:rFonts w:cs="Arial"/>
          <w:noProof/>
          <w:szCs w:val="21"/>
        </w:rPr>
        <w:t xml:space="preserve">Waterfall assumes that these requirements </w:t>
      </w:r>
      <w:r w:rsidR="00257D49" w:rsidRPr="00D4404A">
        <w:rPr>
          <w:rFonts w:cs="Arial"/>
          <w:noProof/>
          <w:szCs w:val="21"/>
        </w:rPr>
        <w:t>do not change</w:t>
      </w:r>
      <w:r w:rsidR="009F0923" w:rsidRPr="00D4404A">
        <w:rPr>
          <w:rFonts w:cs="Arial"/>
          <w:noProof/>
          <w:szCs w:val="21"/>
        </w:rPr>
        <w:t xml:space="preserve"> after a phase is completed, which does not </w:t>
      </w:r>
      <w:r w:rsidR="00152E2B" w:rsidRPr="00D4404A">
        <w:rPr>
          <w:rFonts w:cs="Arial"/>
          <w:noProof/>
          <w:szCs w:val="21"/>
        </w:rPr>
        <w:t>align with this project</w:t>
      </w:r>
      <w:r w:rsidR="00B21505" w:rsidRPr="00D4404A">
        <w:rPr>
          <w:rFonts w:cs="Arial"/>
          <w:noProof/>
          <w:szCs w:val="21"/>
        </w:rPr>
        <w:t>, as design decisions continuously changed as more literature was reviewed.</w:t>
      </w:r>
      <w:r w:rsidR="0056455C" w:rsidRPr="00D4404A">
        <w:rPr>
          <w:rFonts w:cs="Arial"/>
          <w:noProof/>
          <w:szCs w:val="21"/>
        </w:rPr>
        <w:t xml:space="preserve"> </w:t>
      </w:r>
      <w:r w:rsidR="001F0255" w:rsidRPr="00D4404A">
        <w:rPr>
          <w:rFonts w:cs="Arial"/>
          <w:noProof/>
          <w:szCs w:val="21"/>
        </w:rPr>
        <w:t xml:space="preserve">During the development of this tool, it was found that </w:t>
      </w:r>
      <w:r w:rsidR="0022683A" w:rsidRPr="00D4404A">
        <w:rPr>
          <w:rFonts w:cs="Arial"/>
          <w:noProof/>
          <w:szCs w:val="21"/>
        </w:rPr>
        <w:t>simpler in</w:t>
      </w:r>
      <w:r w:rsidR="00516692" w:rsidRPr="00D4404A">
        <w:rPr>
          <w:rFonts w:cs="Arial"/>
          <w:noProof/>
          <w:szCs w:val="21"/>
        </w:rPr>
        <w:t xml:space="preserve">terface features were required to guarantee accessibility, therefore new </w:t>
      </w:r>
      <w:r w:rsidR="00451216" w:rsidRPr="00D4404A">
        <w:rPr>
          <w:rFonts w:cs="Arial"/>
          <w:noProof/>
          <w:szCs w:val="21"/>
        </w:rPr>
        <w:t xml:space="preserve">elements such as the </w:t>
      </w:r>
      <w:r w:rsidR="0025046D" w:rsidRPr="00D4404A">
        <w:rPr>
          <w:rFonts w:cs="Arial"/>
          <w:noProof/>
          <w:szCs w:val="21"/>
        </w:rPr>
        <w:t xml:space="preserve">Plain English Summary and the Model A vs Model B </w:t>
      </w:r>
      <w:r w:rsidR="005F2333">
        <w:rPr>
          <w:rFonts w:cs="Arial"/>
          <w:noProof/>
          <w:szCs w:val="21"/>
        </w:rPr>
        <w:t>reweighing</w:t>
      </w:r>
      <w:r w:rsidR="0025046D" w:rsidRPr="00D4404A">
        <w:rPr>
          <w:rFonts w:cs="Arial"/>
          <w:noProof/>
          <w:szCs w:val="21"/>
        </w:rPr>
        <w:t xml:space="preserve"> comparison</w:t>
      </w:r>
      <w:r w:rsidR="008A55FF" w:rsidRPr="00D4404A">
        <w:rPr>
          <w:rFonts w:cs="Arial"/>
          <w:noProof/>
          <w:szCs w:val="21"/>
        </w:rPr>
        <w:t>,</w:t>
      </w:r>
      <w:r w:rsidR="0025046D" w:rsidRPr="00D4404A">
        <w:rPr>
          <w:rFonts w:cs="Arial"/>
          <w:noProof/>
          <w:szCs w:val="21"/>
        </w:rPr>
        <w:t xml:space="preserve"> which were not originally </w:t>
      </w:r>
      <w:r w:rsidR="00532B69" w:rsidRPr="00D4404A">
        <w:rPr>
          <w:rFonts w:cs="Arial"/>
          <w:noProof/>
          <w:szCs w:val="21"/>
        </w:rPr>
        <w:t>planned</w:t>
      </w:r>
      <w:r w:rsidR="004C7B6D" w:rsidRPr="00D4404A">
        <w:rPr>
          <w:rFonts w:cs="Arial"/>
          <w:noProof/>
          <w:szCs w:val="21"/>
        </w:rPr>
        <w:t xml:space="preserve"> components, </w:t>
      </w:r>
      <w:r w:rsidR="002A7AE5" w:rsidRPr="00D4404A">
        <w:rPr>
          <w:rFonts w:cs="Arial"/>
          <w:noProof/>
          <w:szCs w:val="21"/>
        </w:rPr>
        <w:t xml:space="preserve">were </w:t>
      </w:r>
      <w:r w:rsidR="00B65E7F" w:rsidRPr="00D4404A">
        <w:rPr>
          <w:rFonts w:cs="Arial"/>
          <w:noProof/>
          <w:szCs w:val="21"/>
        </w:rPr>
        <w:t xml:space="preserve">developed </w:t>
      </w:r>
      <w:r w:rsidR="008A55FF" w:rsidRPr="00D4404A">
        <w:rPr>
          <w:rFonts w:cs="Arial"/>
          <w:noProof/>
          <w:szCs w:val="21"/>
        </w:rPr>
        <w:t>through iterative testing</w:t>
      </w:r>
      <w:r w:rsidR="00B65E7F" w:rsidRPr="00D4404A">
        <w:rPr>
          <w:rFonts w:cs="Arial"/>
          <w:noProof/>
          <w:szCs w:val="21"/>
        </w:rPr>
        <w:t xml:space="preserve">. </w:t>
      </w:r>
      <w:r w:rsidR="00C66D99" w:rsidRPr="00D4404A">
        <w:rPr>
          <w:rFonts w:cs="Arial"/>
          <w:noProof/>
          <w:szCs w:val="21"/>
        </w:rPr>
        <w:t xml:space="preserve">If the project </w:t>
      </w:r>
      <w:r w:rsidR="00F545B8" w:rsidRPr="00D4404A">
        <w:rPr>
          <w:rFonts w:cs="Arial"/>
          <w:noProof/>
          <w:szCs w:val="21"/>
        </w:rPr>
        <w:t>had followed</w:t>
      </w:r>
      <w:r w:rsidR="00C66D99" w:rsidRPr="00D4404A">
        <w:rPr>
          <w:rFonts w:cs="Arial"/>
          <w:noProof/>
          <w:szCs w:val="21"/>
        </w:rPr>
        <w:t xml:space="preserve"> a Waterfall approach, these design changes would</w:t>
      </w:r>
      <w:r w:rsidR="000A10B5" w:rsidRPr="00D4404A">
        <w:rPr>
          <w:rFonts w:cs="Arial"/>
          <w:noProof/>
          <w:szCs w:val="21"/>
        </w:rPr>
        <w:t xml:space="preserve"> not have been </w:t>
      </w:r>
      <w:r w:rsidR="00F545B8" w:rsidRPr="00D4404A">
        <w:rPr>
          <w:rFonts w:cs="Arial"/>
          <w:noProof/>
          <w:szCs w:val="21"/>
        </w:rPr>
        <w:t>able to be completed</w:t>
      </w:r>
      <w:r w:rsidR="002158AD" w:rsidRPr="00D4404A">
        <w:rPr>
          <w:rFonts w:cs="Arial"/>
          <w:noProof/>
          <w:szCs w:val="21"/>
        </w:rPr>
        <w:t xml:space="preserve">. This </w:t>
      </w:r>
      <w:r w:rsidR="00EA2A69" w:rsidRPr="00D4404A">
        <w:rPr>
          <w:rFonts w:cs="Arial"/>
          <w:noProof/>
          <w:szCs w:val="21"/>
        </w:rPr>
        <w:t xml:space="preserve">demonstrates that a Waterfall </w:t>
      </w:r>
      <w:r w:rsidR="00355982" w:rsidRPr="00D4404A">
        <w:rPr>
          <w:rFonts w:cs="Arial"/>
          <w:noProof/>
          <w:szCs w:val="21"/>
        </w:rPr>
        <w:t>approach was</w:t>
      </w:r>
      <w:r w:rsidR="00A87796" w:rsidRPr="00D4404A">
        <w:rPr>
          <w:rFonts w:cs="Arial"/>
          <w:noProof/>
          <w:szCs w:val="21"/>
        </w:rPr>
        <w:t xml:space="preserve"> </w:t>
      </w:r>
      <w:r w:rsidR="00934A22" w:rsidRPr="00D4404A">
        <w:rPr>
          <w:rFonts w:cs="Arial"/>
          <w:noProof/>
          <w:szCs w:val="21"/>
        </w:rPr>
        <w:t xml:space="preserve">not suitable </w:t>
      </w:r>
      <w:r w:rsidR="00C53E85" w:rsidRPr="00D4404A">
        <w:rPr>
          <w:rFonts w:cs="Arial"/>
          <w:noProof/>
          <w:szCs w:val="21"/>
        </w:rPr>
        <w:t>for this projec</w:t>
      </w:r>
      <w:r w:rsidR="00FB4542" w:rsidRPr="00D4404A">
        <w:rPr>
          <w:rFonts w:cs="Arial"/>
          <w:noProof/>
          <w:szCs w:val="21"/>
        </w:rPr>
        <w:t>t</w:t>
      </w:r>
      <w:r w:rsidR="005E488E" w:rsidRPr="00D4404A">
        <w:rPr>
          <w:rFonts w:cs="Arial"/>
          <w:noProof/>
          <w:szCs w:val="21"/>
        </w:rPr>
        <w:t>,</w:t>
      </w:r>
      <w:r w:rsidR="00FB4542" w:rsidRPr="00D4404A">
        <w:rPr>
          <w:rFonts w:cs="Arial"/>
          <w:noProof/>
          <w:szCs w:val="21"/>
        </w:rPr>
        <w:t xml:space="preserve"> </w:t>
      </w:r>
      <w:r w:rsidR="005E488E" w:rsidRPr="00D4404A">
        <w:rPr>
          <w:rFonts w:cs="Arial"/>
          <w:noProof/>
          <w:szCs w:val="21"/>
        </w:rPr>
        <w:t xml:space="preserve">where continuous research </w:t>
      </w:r>
      <w:r w:rsidR="000A7DAD" w:rsidRPr="00D4404A">
        <w:rPr>
          <w:rFonts w:cs="Arial"/>
          <w:noProof/>
          <w:szCs w:val="21"/>
        </w:rPr>
        <w:t xml:space="preserve">adjusts the project's requirements. </w:t>
      </w:r>
    </w:p>
    <w:p w14:paraId="0CD3B9CC" w14:textId="77777777" w:rsidR="000A7DAD" w:rsidRPr="00D4404A" w:rsidRDefault="000A7DAD">
      <w:pPr>
        <w:spacing w:line="240" w:lineRule="auto"/>
        <w:ind w:firstLine="0"/>
        <w:jc w:val="left"/>
        <w:rPr>
          <w:rFonts w:cs="Arial"/>
          <w:noProof/>
          <w:szCs w:val="21"/>
        </w:rPr>
      </w:pPr>
    </w:p>
    <w:p w14:paraId="3AB09658" w14:textId="0246F98D" w:rsidR="00762166" w:rsidRPr="00D4404A" w:rsidRDefault="000D4067" w:rsidP="00762166">
      <w:pPr>
        <w:spacing w:line="240" w:lineRule="auto"/>
        <w:ind w:firstLine="0"/>
        <w:jc w:val="left"/>
        <w:rPr>
          <w:rFonts w:cs="Arial"/>
          <w:noProof/>
          <w:szCs w:val="21"/>
        </w:rPr>
      </w:pPr>
      <w:r w:rsidRPr="00D4404A">
        <w:rPr>
          <w:rFonts w:cs="Arial"/>
          <w:noProof/>
          <w:szCs w:val="21"/>
        </w:rPr>
        <w:t>A</w:t>
      </w:r>
      <w:r w:rsidR="00730706" w:rsidRPr="00D4404A">
        <w:rPr>
          <w:rFonts w:cs="Arial"/>
          <w:noProof/>
          <w:szCs w:val="21"/>
        </w:rPr>
        <w:t xml:space="preserve">n Agile </w:t>
      </w:r>
      <w:r w:rsidR="001C0B44" w:rsidRPr="00D4404A">
        <w:rPr>
          <w:rFonts w:cs="Arial"/>
          <w:noProof/>
          <w:szCs w:val="21"/>
        </w:rPr>
        <w:t xml:space="preserve">framework </w:t>
      </w:r>
      <w:r w:rsidR="00726E1C" w:rsidRPr="00D4404A">
        <w:rPr>
          <w:rFonts w:cs="Arial"/>
          <w:noProof/>
          <w:szCs w:val="21"/>
        </w:rPr>
        <w:t xml:space="preserve">was found to be the most suitable </w:t>
      </w:r>
      <w:r w:rsidR="006471C3" w:rsidRPr="00D4404A">
        <w:rPr>
          <w:rFonts w:cs="Arial"/>
          <w:noProof/>
          <w:szCs w:val="21"/>
        </w:rPr>
        <w:t>for this project</w:t>
      </w:r>
      <w:r w:rsidR="001275A9" w:rsidRPr="00D4404A">
        <w:rPr>
          <w:rFonts w:cs="Arial"/>
          <w:noProof/>
          <w:szCs w:val="21"/>
        </w:rPr>
        <w:t xml:space="preserve"> because the requirements did not need</w:t>
      </w:r>
      <w:r w:rsidR="00682383" w:rsidRPr="00D4404A">
        <w:rPr>
          <w:rFonts w:cs="Arial"/>
          <w:noProof/>
          <w:szCs w:val="21"/>
        </w:rPr>
        <w:t xml:space="preserve"> to be </w:t>
      </w:r>
      <w:r w:rsidR="00CC6F68" w:rsidRPr="00D4404A">
        <w:rPr>
          <w:rFonts w:cs="Arial"/>
          <w:noProof/>
          <w:szCs w:val="21"/>
        </w:rPr>
        <w:t>set before project development</w:t>
      </w:r>
      <w:r w:rsidR="008F5B50" w:rsidRPr="00D4404A">
        <w:rPr>
          <w:rFonts w:cs="Arial"/>
          <w:noProof/>
          <w:szCs w:val="21"/>
        </w:rPr>
        <w:t>,</w:t>
      </w:r>
      <w:r w:rsidR="002E1502" w:rsidRPr="00D4404A">
        <w:rPr>
          <w:rFonts w:cs="Arial"/>
          <w:noProof/>
          <w:szCs w:val="21"/>
        </w:rPr>
        <w:t xml:space="preserve"> allow</w:t>
      </w:r>
      <w:r w:rsidR="00EF7383" w:rsidRPr="00D4404A">
        <w:rPr>
          <w:rFonts w:cs="Arial"/>
          <w:noProof/>
          <w:szCs w:val="21"/>
        </w:rPr>
        <w:t>ing</w:t>
      </w:r>
      <w:r w:rsidR="002E1502" w:rsidRPr="00D4404A">
        <w:rPr>
          <w:rFonts w:cs="Arial"/>
          <w:noProof/>
          <w:szCs w:val="21"/>
        </w:rPr>
        <w:t xml:space="preserve"> for </w:t>
      </w:r>
      <w:r w:rsidR="00160594" w:rsidRPr="00D4404A">
        <w:rPr>
          <w:rFonts w:cs="Arial"/>
          <w:noProof/>
          <w:szCs w:val="21"/>
        </w:rPr>
        <w:t>changes</w:t>
      </w:r>
      <w:r w:rsidR="00EF7383" w:rsidRPr="00D4404A">
        <w:rPr>
          <w:rFonts w:cs="Arial"/>
          <w:noProof/>
          <w:szCs w:val="21"/>
        </w:rPr>
        <w:t xml:space="preserve"> to be made as the project progressed</w:t>
      </w:r>
      <w:r w:rsidR="00CC6F68" w:rsidRPr="00D4404A">
        <w:rPr>
          <w:rFonts w:cs="Arial"/>
          <w:noProof/>
          <w:szCs w:val="21"/>
        </w:rPr>
        <w:t>.</w:t>
      </w:r>
      <w:r w:rsidR="00EF7383" w:rsidRPr="00D4404A">
        <w:rPr>
          <w:rFonts w:cs="Arial"/>
          <w:noProof/>
          <w:szCs w:val="21"/>
        </w:rPr>
        <w:t xml:space="preserve"> </w:t>
      </w:r>
      <w:r w:rsidR="00C80239" w:rsidRPr="00D4404A">
        <w:rPr>
          <w:rFonts w:cs="Arial"/>
          <w:noProof/>
          <w:szCs w:val="21"/>
        </w:rPr>
        <w:t xml:space="preserve">In contrast to Waterfall, </w:t>
      </w:r>
      <w:r w:rsidR="006473C8" w:rsidRPr="00D4404A">
        <w:rPr>
          <w:rFonts w:cs="Arial"/>
          <w:noProof/>
          <w:szCs w:val="21"/>
        </w:rPr>
        <w:t>an Agile approach</w:t>
      </w:r>
      <w:r w:rsidR="005515CE" w:rsidRPr="00D4404A">
        <w:rPr>
          <w:rFonts w:cs="Arial"/>
          <w:noProof/>
          <w:szCs w:val="21"/>
        </w:rPr>
        <w:t xml:space="preserve"> </w:t>
      </w:r>
      <w:r w:rsidR="006473C8" w:rsidRPr="00D4404A">
        <w:rPr>
          <w:rFonts w:cs="Arial"/>
          <w:noProof/>
          <w:szCs w:val="21"/>
        </w:rPr>
        <w:t xml:space="preserve">allows for regular reviews </w:t>
      </w:r>
      <w:r w:rsidR="005515CE" w:rsidRPr="00D4404A">
        <w:rPr>
          <w:rFonts w:cs="Arial"/>
          <w:noProof/>
          <w:szCs w:val="21"/>
        </w:rPr>
        <w:t>and improvements to be made</w:t>
      </w:r>
      <w:r w:rsidR="00965BD7" w:rsidRPr="00D4404A">
        <w:rPr>
          <w:rFonts w:cs="Arial"/>
          <w:noProof/>
          <w:szCs w:val="21"/>
        </w:rPr>
        <w:t xml:space="preserve">, as </w:t>
      </w:r>
      <w:r w:rsidR="007856CC" w:rsidRPr="00D4404A">
        <w:rPr>
          <w:rFonts w:cs="Arial"/>
          <w:noProof/>
          <w:szCs w:val="21"/>
        </w:rPr>
        <w:t xml:space="preserve">development is divided into </w:t>
      </w:r>
      <w:r w:rsidR="00B75C5F" w:rsidRPr="00D4404A">
        <w:rPr>
          <w:rFonts w:cs="Arial"/>
          <w:noProof/>
          <w:szCs w:val="21"/>
        </w:rPr>
        <w:t xml:space="preserve">short and repeatable cycles (Beck et al., 2001).  </w:t>
      </w:r>
      <w:r w:rsidR="006F4715" w:rsidRPr="00D4404A">
        <w:rPr>
          <w:rFonts w:cs="Arial"/>
          <w:noProof/>
          <w:szCs w:val="21"/>
        </w:rPr>
        <w:t xml:space="preserve">Each sprint </w:t>
      </w:r>
      <w:r w:rsidR="000A4908" w:rsidRPr="00D4404A">
        <w:rPr>
          <w:rFonts w:cs="Arial"/>
          <w:noProof/>
          <w:szCs w:val="21"/>
        </w:rPr>
        <w:t xml:space="preserve">within this project </w:t>
      </w:r>
      <w:r w:rsidR="00991385" w:rsidRPr="00D4404A">
        <w:rPr>
          <w:rFonts w:cs="Arial"/>
          <w:noProof/>
          <w:szCs w:val="21"/>
        </w:rPr>
        <w:t>produced a working version</w:t>
      </w:r>
      <w:r w:rsidR="009762CB" w:rsidRPr="00D4404A">
        <w:rPr>
          <w:rFonts w:cs="Arial"/>
          <w:noProof/>
          <w:szCs w:val="21"/>
        </w:rPr>
        <w:t xml:space="preserve"> of the tool</w:t>
      </w:r>
      <w:r w:rsidR="00426816" w:rsidRPr="00D4404A">
        <w:rPr>
          <w:rFonts w:cs="Arial"/>
          <w:noProof/>
          <w:szCs w:val="21"/>
        </w:rPr>
        <w:t xml:space="preserve">, </w:t>
      </w:r>
      <w:r w:rsidR="00606812">
        <w:rPr>
          <w:rFonts w:cs="Arial"/>
          <w:noProof/>
          <w:szCs w:val="21"/>
        </w:rPr>
        <w:t>which allowed</w:t>
      </w:r>
      <w:r w:rsidR="00426816" w:rsidRPr="00D4404A">
        <w:rPr>
          <w:rFonts w:cs="Arial"/>
          <w:noProof/>
          <w:szCs w:val="21"/>
        </w:rPr>
        <w:t xml:space="preserve"> for </w:t>
      </w:r>
      <w:r w:rsidR="006638F8">
        <w:rPr>
          <w:rFonts w:cs="Arial"/>
          <w:noProof/>
          <w:szCs w:val="21"/>
        </w:rPr>
        <w:t xml:space="preserve">continuous </w:t>
      </w:r>
      <w:r w:rsidR="00426816" w:rsidRPr="00D4404A">
        <w:rPr>
          <w:rFonts w:cs="Arial"/>
          <w:noProof/>
          <w:szCs w:val="21"/>
        </w:rPr>
        <w:t xml:space="preserve">testing and </w:t>
      </w:r>
      <w:r w:rsidR="00085CD4" w:rsidRPr="00D4404A">
        <w:rPr>
          <w:rFonts w:cs="Arial"/>
          <w:noProof/>
          <w:szCs w:val="21"/>
        </w:rPr>
        <w:t>improvements</w:t>
      </w:r>
      <w:r w:rsidR="008B4273" w:rsidRPr="00D4404A">
        <w:rPr>
          <w:rFonts w:cs="Arial"/>
          <w:noProof/>
          <w:szCs w:val="21"/>
        </w:rPr>
        <w:t xml:space="preserve"> to be made</w:t>
      </w:r>
      <w:r w:rsidR="005D5F2B" w:rsidRPr="00D4404A">
        <w:rPr>
          <w:rFonts w:cs="Arial"/>
          <w:noProof/>
          <w:szCs w:val="21"/>
        </w:rPr>
        <w:t xml:space="preserve">. </w:t>
      </w:r>
      <w:r w:rsidR="00A54C09" w:rsidRPr="00D4404A">
        <w:rPr>
          <w:rFonts w:cs="Arial"/>
          <w:noProof/>
          <w:szCs w:val="21"/>
        </w:rPr>
        <w:t xml:space="preserve">Although an Agile approach </w:t>
      </w:r>
      <w:r w:rsidR="001C3759" w:rsidRPr="00D4404A">
        <w:rPr>
          <w:rFonts w:cs="Arial"/>
          <w:noProof/>
          <w:szCs w:val="21"/>
        </w:rPr>
        <w:t>is the most suitable for this project, it also presents some obstacles which were considered</w:t>
      </w:r>
      <w:r w:rsidR="003A1422" w:rsidRPr="00D4404A">
        <w:rPr>
          <w:rFonts w:cs="Arial"/>
          <w:noProof/>
          <w:szCs w:val="21"/>
        </w:rPr>
        <w:t xml:space="preserve">; </w:t>
      </w:r>
      <w:r w:rsidR="0008624B" w:rsidRPr="00D4404A">
        <w:rPr>
          <w:rFonts w:cs="Arial"/>
          <w:noProof/>
          <w:szCs w:val="21"/>
        </w:rPr>
        <w:t xml:space="preserve">without the thorough planning of sprints, </w:t>
      </w:r>
      <w:r w:rsidR="005559A6" w:rsidRPr="00D4404A">
        <w:rPr>
          <w:rFonts w:cs="Arial"/>
          <w:noProof/>
          <w:szCs w:val="21"/>
        </w:rPr>
        <w:t xml:space="preserve">projects can lose their focus and </w:t>
      </w:r>
      <w:r w:rsidR="009A39C5" w:rsidRPr="00D4404A">
        <w:rPr>
          <w:rFonts w:cs="Arial"/>
          <w:noProof/>
          <w:szCs w:val="21"/>
        </w:rPr>
        <w:t xml:space="preserve">result in </w:t>
      </w:r>
      <w:r w:rsidR="003167EA" w:rsidRPr="00D4404A">
        <w:rPr>
          <w:rFonts w:cs="Arial"/>
          <w:noProof/>
          <w:szCs w:val="21"/>
        </w:rPr>
        <w:t>scope</w:t>
      </w:r>
      <w:r w:rsidR="009A39C5" w:rsidRPr="00D4404A">
        <w:rPr>
          <w:rFonts w:cs="Arial"/>
          <w:noProof/>
          <w:szCs w:val="21"/>
        </w:rPr>
        <w:t xml:space="preserve"> creep, </w:t>
      </w:r>
      <w:r w:rsidR="00971618" w:rsidRPr="00D4404A">
        <w:rPr>
          <w:rFonts w:cs="Arial"/>
          <w:noProof/>
          <w:szCs w:val="21"/>
        </w:rPr>
        <w:t xml:space="preserve">where the project </w:t>
      </w:r>
      <w:r w:rsidR="00C601B1" w:rsidRPr="00D4404A">
        <w:rPr>
          <w:rFonts w:cs="Arial"/>
          <w:noProof/>
          <w:szCs w:val="21"/>
        </w:rPr>
        <w:t>gradually expands beyond control</w:t>
      </w:r>
      <w:r w:rsidR="00762166" w:rsidRPr="00D4404A">
        <w:rPr>
          <w:rFonts w:cs="Arial"/>
          <w:noProof/>
          <w:szCs w:val="21"/>
        </w:rPr>
        <w:t xml:space="preserve"> (Sommerville, 2016). To avoid this risk, a Trello board was used </w:t>
      </w:r>
      <w:r w:rsidR="00085925" w:rsidRPr="00D4404A">
        <w:rPr>
          <w:rFonts w:cs="Arial"/>
          <w:noProof/>
          <w:szCs w:val="21"/>
        </w:rPr>
        <w:t>to manage tasks and</w:t>
      </w:r>
      <w:r w:rsidR="000274D8" w:rsidRPr="00D4404A">
        <w:rPr>
          <w:rFonts w:cs="Arial"/>
          <w:noProof/>
          <w:szCs w:val="21"/>
        </w:rPr>
        <w:t xml:space="preserve"> track decisions across sprints. </w:t>
      </w:r>
      <w:r w:rsidR="006357FC" w:rsidRPr="00D4404A">
        <w:rPr>
          <w:rFonts w:cs="Arial"/>
          <w:noProof/>
          <w:szCs w:val="21"/>
        </w:rPr>
        <w:t xml:space="preserve">Furthermore, components of both Scrum and Kanban were combined and </w:t>
      </w:r>
      <w:r w:rsidR="00DC4611" w:rsidRPr="00D4404A">
        <w:rPr>
          <w:rFonts w:cs="Arial"/>
          <w:noProof/>
          <w:szCs w:val="21"/>
        </w:rPr>
        <w:t>applied to this project’s development</w:t>
      </w:r>
      <w:r w:rsidR="007D02B0" w:rsidRPr="00D4404A">
        <w:rPr>
          <w:rFonts w:cs="Arial"/>
          <w:noProof/>
          <w:szCs w:val="21"/>
        </w:rPr>
        <w:t xml:space="preserve"> to ensure clarity and </w:t>
      </w:r>
      <w:r w:rsidR="00054D18" w:rsidRPr="00D4404A">
        <w:rPr>
          <w:rFonts w:cs="Arial"/>
          <w:noProof/>
          <w:szCs w:val="21"/>
        </w:rPr>
        <w:t>efficiency</w:t>
      </w:r>
      <w:r w:rsidR="00DC4611" w:rsidRPr="00D4404A">
        <w:rPr>
          <w:rFonts w:cs="Arial"/>
          <w:noProof/>
          <w:szCs w:val="21"/>
        </w:rPr>
        <w:t>.</w:t>
      </w:r>
      <w:r w:rsidR="00054D18" w:rsidRPr="00D4404A">
        <w:rPr>
          <w:rFonts w:cs="Arial"/>
          <w:noProof/>
          <w:szCs w:val="21"/>
        </w:rPr>
        <w:t xml:space="preserve"> The project incorporated Scrum’s </w:t>
      </w:r>
      <w:r w:rsidR="0011185F" w:rsidRPr="00D4404A">
        <w:rPr>
          <w:rFonts w:cs="Arial"/>
          <w:noProof/>
          <w:szCs w:val="21"/>
        </w:rPr>
        <w:t xml:space="preserve">time-limited sprints to </w:t>
      </w:r>
      <w:r w:rsidR="008B659A" w:rsidRPr="00D4404A">
        <w:rPr>
          <w:rFonts w:cs="Arial"/>
          <w:noProof/>
          <w:szCs w:val="21"/>
        </w:rPr>
        <w:t xml:space="preserve">ensure continuous progress and focus, </w:t>
      </w:r>
      <w:r w:rsidR="00B2200C" w:rsidRPr="00D4404A">
        <w:rPr>
          <w:rFonts w:cs="Arial"/>
          <w:noProof/>
          <w:szCs w:val="21"/>
        </w:rPr>
        <w:t>along with the Trello board</w:t>
      </w:r>
      <w:r w:rsidR="002B62A5" w:rsidRPr="00D4404A">
        <w:rPr>
          <w:rFonts w:cs="Arial"/>
          <w:noProof/>
          <w:szCs w:val="21"/>
        </w:rPr>
        <w:t xml:space="preserve">, </w:t>
      </w:r>
      <w:r w:rsidR="00B2200C" w:rsidRPr="00D4404A">
        <w:rPr>
          <w:rFonts w:cs="Arial"/>
          <w:noProof/>
          <w:szCs w:val="21"/>
        </w:rPr>
        <w:t xml:space="preserve">which </w:t>
      </w:r>
      <w:r w:rsidR="00F21017" w:rsidRPr="00D4404A">
        <w:rPr>
          <w:rFonts w:cs="Arial"/>
          <w:noProof/>
          <w:szCs w:val="21"/>
        </w:rPr>
        <w:t xml:space="preserve">served as a Kanban system to allow priorities </w:t>
      </w:r>
      <w:r w:rsidR="007608C8" w:rsidRPr="00D4404A">
        <w:rPr>
          <w:rFonts w:cs="Arial"/>
          <w:noProof/>
          <w:szCs w:val="21"/>
        </w:rPr>
        <w:t>to be adjusted when necessary</w:t>
      </w:r>
      <w:r w:rsidR="002B62A5" w:rsidRPr="00D4404A">
        <w:rPr>
          <w:rFonts w:cs="Arial"/>
          <w:noProof/>
          <w:szCs w:val="21"/>
        </w:rPr>
        <w:t>.</w:t>
      </w:r>
    </w:p>
    <w:p w14:paraId="156B6D17" w14:textId="77777777" w:rsidR="00C929EE" w:rsidRPr="00D4404A" w:rsidRDefault="00C929EE" w:rsidP="00762166">
      <w:pPr>
        <w:spacing w:line="240" w:lineRule="auto"/>
        <w:ind w:firstLine="0"/>
        <w:jc w:val="left"/>
        <w:rPr>
          <w:rFonts w:cs="Arial"/>
          <w:noProof/>
          <w:szCs w:val="21"/>
        </w:rPr>
      </w:pPr>
    </w:p>
    <w:p w14:paraId="23464062" w14:textId="77777777" w:rsidR="001D0E8A" w:rsidRPr="00D4404A" w:rsidRDefault="00C929EE" w:rsidP="00762166">
      <w:pPr>
        <w:spacing w:line="240" w:lineRule="auto"/>
        <w:ind w:firstLine="0"/>
        <w:jc w:val="left"/>
        <w:rPr>
          <w:rFonts w:cs="Arial"/>
          <w:noProof/>
          <w:szCs w:val="21"/>
        </w:rPr>
      </w:pPr>
      <w:r w:rsidRPr="00D4404A">
        <w:rPr>
          <w:rFonts w:cs="Arial"/>
          <w:noProof/>
          <w:szCs w:val="21"/>
        </w:rPr>
        <w:t xml:space="preserve">Development of the project was </w:t>
      </w:r>
      <w:r w:rsidR="009C334A" w:rsidRPr="00D4404A">
        <w:rPr>
          <w:rFonts w:cs="Arial"/>
          <w:noProof/>
          <w:szCs w:val="21"/>
        </w:rPr>
        <w:t xml:space="preserve">organised </w:t>
      </w:r>
      <w:r w:rsidR="00842C35" w:rsidRPr="00D4404A">
        <w:rPr>
          <w:rFonts w:cs="Arial"/>
          <w:noProof/>
          <w:szCs w:val="21"/>
        </w:rPr>
        <w:t xml:space="preserve">across six monthly phases from October 2025 to March 2026. </w:t>
      </w:r>
      <w:r w:rsidR="003A214F" w:rsidRPr="00D4404A">
        <w:rPr>
          <w:rFonts w:cs="Arial"/>
          <w:noProof/>
          <w:szCs w:val="21"/>
        </w:rPr>
        <w:t xml:space="preserve">In October, the project began with research being gathered on AI bias and fairness metrics, </w:t>
      </w:r>
      <w:r w:rsidR="003D4D6B" w:rsidRPr="00D4404A">
        <w:rPr>
          <w:rFonts w:cs="Arial"/>
          <w:noProof/>
          <w:szCs w:val="21"/>
        </w:rPr>
        <w:t xml:space="preserve">along with </w:t>
      </w:r>
      <w:r w:rsidR="006A2070" w:rsidRPr="00D4404A">
        <w:rPr>
          <w:rFonts w:cs="Arial"/>
          <w:noProof/>
          <w:szCs w:val="21"/>
        </w:rPr>
        <w:t>the evaluation of existing tools</w:t>
      </w:r>
      <w:r w:rsidR="009008AA" w:rsidRPr="00D4404A">
        <w:rPr>
          <w:rFonts w:cs="Arial"/>
          <w:noProof/>
          <w:szCs w:val="21"/>
        </w:rPr>
        <w:t xml:space="preserve"> and planning of the project's methodology.</w:t>
      </w:r>
      <w:r w:rsidR="006C02B0" w:rsidRPr="00D4404A">
        <w:rPr>
          <w:rFonts w:cs="Arial"/>
          <w:noProof/>
          <w:szCs w:val="21"/>
        </w:rPr>
        <w:t xml:space="preserve"> </w:t>
      </w:r>
      <w:r w:rsidR="00CB0E41" w:rsidRPr="00D4404A">
        <w:rPr>
          <w:rFonts w:cs="Arial"/>
          <w:noProof/>
          <w:szCs w:val="21"/>
        </w:rPr>
        <w:t xml:space="preserve">After this was completed, the tool’s architecture and </w:t>
      </w:r>
      <w:r w:rsidR="00421C8A" w:rsidRPr="00D4404A">
        <w:rPr>
          <w:rFonts w:cs="Arial"/>
          <w:noProof/>
          <w:szCs w:val="21"/>
        </w:rPr>
        <w:t>interface were</w:t>
      </w:r>
      <w:r w:rsidR="00C12092" w:rsidRPr="00D4404A">
        <w:rPr>
          <w:rFonts w:cs="Arial"/>
          <w:noProof/>
          <w:szCs w:val="21"/>
        </w:rPr>
        <w:t xml:space="preserve"> designed, including the selection of which fairness </w:t>
      </w:r>
      <w:r w:rsidR="00DA2718" w:rsidRPr="00D4404A">
        <w:rPr>
          <w:rFonts w:cs="Arial"/>
          <w:noProof/>
          <w:szCs w:val="21"/>
        </w:rPr>
        <w:t xml:space="preserve">metrics and datasets would be used. Research through literature was a consistent </w:t>
      </w:r>
      <w:r w:rsidR="00676763" w:rsidRPr="00D4404A">
        <w:rPr>
          <w:rFonts w:cs="Arial"/>
          <w:noProof/>
          <w:szCs w:val="21"/>
        </w:rPr>
        <w:t xml:space="preserve">process throughout the project’s development, resulting in regular </w:t>
      </w:r>
      <w:r w:rsidR="00421C8A" w:rsidRPr="00D4404A">
        <w:rPr>
          <w:rFonts w:cs="Arial"/>
          <w:noProof/>
          <w:szCs w:val="21"/>
        </w:rPr>
        <w:t>improvements being made</w:t>
      </w:r>
      <w:r w:rsidR="00904A85" w:rsidRPr="00D4404A">
        <w:rPr>
          <w:rFonts w:cs="Arial"/>
          <w:noProof/>
          <w:szCs w:val="21"/>
        </w:rPr>
        <w:t>, which would not have been possible under a sequential model</w:t>
      </w:r>
      <w:r w:rsidR="00676763" w:rsidRPr="00D4404A">
        <w:rPr>
          <w:rFonts w:cs="Arial"/>
          <w:noProof/>
          <w:szCs w:val="21"/>
        </w:rPr>
        <w:t>.</w:t>
      </w:r>
      <w:r w:rsidR="00904A85" w:rsidRPr="00D4404A">
        <w:rPr>
          <w:rFonts w:cs="Arial"/>
          <w:noProof/>
          <w:szCs w:val="21"/>
        </w:rPr>
        <w:t xml:space="preserve"> </w:t>
      </w:r>
      <w:r w:rsidR="00F64DFE" w:rsidRPr="00D4404A">
        <w:rPr>
          <w:rFonts w:cs="Arial"/>
          <w:noProof/>
          <w:szCs w:val="21"/>
        </w:rPr>
        <w:t>Implementation and testing of the tool ran through January onwards</w:t>
      </w:r>
      <w:r w:rsidR="00ED227B" w:rsidRPr="00D4404A">
        <w:rPr>
          <w:rFonts w:cs="Arial"/>
          <w:noProof/>
          <w:szCs w:val="21"/>
        </w:rPr>
        <w:t xml:space="preserve">, along with usability findings </w:t>
      </w:r>
      <w:r w:rsidR="001D0E8A" w:rsidRPr="00D4404A">
        <w:rPr>
          <w:rFonts w:cs="Arial"/>
          <w:noProof/>
          <w:szCs w:val="21"/>
        </w:rPr>
        <w:t>helping with the final refinements before submission in April.</w:t>
      </w:r>
    </w:p>
    <w:p w14:paraId="24524970" w14:textId="77777777" w:rsidR="0091750D" w:rsidRPr="00D4404A" w:rsidRDefault="0091750D" w:rsidP="00762166">
      <w:pPr>
        <w:spacing w:line="240" w:lineRule="auto"/>
        <w:ind w:firstLine="0"/>
        <w:jc w:val="left"/>
        <w:rPr>
          <w:rFonts w:cs="Arial"/>
          <w:noProof/>
          <w:szCs w:val="21"/>
        </w:rPr>
      </w:pPr>
    </w:p>
    <w:p w14:paraId="158A05FB" w14:textId="77777777" w:rsidR="003C7C82" w:rsidRDefault="003C7C82" w:rsidP="003C7C82">
      <w:pPr>
        <w:keepNext/>
        <w:spacing w:line="240" w:lineRule="auto"/>
        <w:ind w:firstLine="0"/>
        <w:jc w:val="left"/>
      </w:pPr>
      <w:r w:rsidRPr="003C7C82">
        <w:rPr>
          <w:rFonts w:cs="Arial"/>
          <w:noProof/>
          <w:szCs w:val="21"/>
        </w:rPr>
        <w:lastRenderedPageBreak/>
        <w:drawing>
          <wp:inline distT="0" distB="0" distL="0" distR="0" wp14:anchorId="41323772" wp14:editId="747F5A0E">
            <wp:extent cx="6120130" cy="3282315"/>
            <wp:effectExtent l="0" t="0" r="0" b="0"/>
            <wp:docPr id="73028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81829" name=""/>
                    <pic:cNvPicPr/>
                  </pic:nvPicPr>
                  <pic:blipFill>
                    <a:blip r:embed="rId13"/>
                    <a:stretch>
                      <a:fillRect/>
                    </a:stretch>
                  </pic:blipFill>
                  <pic:spPr>
                    <a:xfrm>
                      <a:off x="0" y="0"/>
                      <a:ext cx="6120130" cy="3282315"/>
                    </a:xfrm>
                    <a:prstGeom prst="rect">
                      <a:avLst/>
                    </a:prstGeom>
                  </pic:spPr>
                </pic:pic>
              </a:graphicData>
            </a:graphic>
          </wp:inline>
        </w:drawing>
      </w:r>
    </w:p>
    <w:p w14:paraId="125806EC" w14:textId="4E89919E" w:rsidR="0091750D" w:rsidRPr="00D4404A" w:rsidRDefault="003C7C82" w:rsidP="003C7C82">
      <w:pPr>
        <w:pStyle w:val="Caption"/>
        <w:jc w:val="left"/>
        <w:rPr>
          <w:rFonts w:cs="Arial"/>
          <w:noProof/>
          <w:sz w:val="21"/>
          <w:szCs w:val="21"/>
        </w:rPr>
      </w:pPr>
      <w:r>
        <w:t xml:space="preserve">Figure </w:t>
      </w:r>
      <w:r>
        <w:fldChar w:fldCharType="begin"/>
      </w:r>
      <w:r>
        <w:instrText xml:space="preserve"> SEQ Figure \* ARABIC </w:instrText>
      </w:r>
      <w:r>
        <w:fldChar w:fldCharType="separate"/>
      </w:r>
      <w:r w:rsidR="00410610">
        <w:rPr>
          <w:noProof/>
        </w:rPr>
        <w:t>1</w:t>
      </w:r>
      <w:r>
        <w:fldChar w:fldCharType="end"/>
      </w:r>
      <w:r>
        <w:t xml:space="preserve">:Trello board used to manage sprint tasks and </w:t>
      </w:r>
      <w:r w:rsidR="00B175C4">
        <w:t>design decisions as the project developed</w:t>
      </w:r>
    </w:p>
    <w:p w14:paraId="315CD56E" w14:textId="77777777" w:rsidR="00203D8C" w:rsidRPr="00D4404A" w:rsidRDefault="00203D8C" w:rsidP="00762166">
      <w:pPr>
        <w:spacing w:line="240" w:lineRule="auto"/>
        <w:ind w:firstLine="0"/>
        <w:jc w:val="left"/>
        <w:rPr>
          <w:rFonts w:cs="Arial"/>
          <w:noProof/>
          <w:szCs w:val="21"/>
        </w:rPr>
      </w:pPr>
    </w:p>
    <w:p w14:paraId="08843B87" w14:textId="3F12BCA3" w:rsidR="009537DD" w:rsidRDefault="00D9388E" w:rsidP="00762166">
      <w:pPr>
        <w:spacing w:line="240" w:lineRule="auto"/>
        <w:ind w:firstLine="0"/>
        <w:jc w:val="left"/>
        <w:rPr>
          <w:rFonts w:cs="Arial"/>
          <w:noProof/>
          <w:szCs w:val="21"/>
        </w:rPr>
      </w:pPr>
      <w:r w:rsidRPr="00D4404A">
        <w:rPr>
          <w:rFonts w:cs="Arial"/>
          <w:noProof/>
          <w:szCs w:val="21"/>
        </w:rPr>
        <w:t>The iterative structure of the project</w:t>
      </w:r>
      <w:r w:rsidR="00F168F8" w:rsidRPr="00D4404A">
        <w:rPr>
          <w:rFonts w:cs="Arial"/>
          <w:noProof/>
          <w:szCs w:val="21"/>
        </w:rPr>
        <w:t xml:space="preserve"> was effective in addressing sudden challenges which rose throughout the development process. For example, </w:t>
      </w:r>
      <w:r w:rsidR="00752029" w:rsidRPr="00D4404A">
        <w:rPr>
          <w:rFonts w:cs="Arial"/>
          <w:noProof/>
          <w:szCs w:val="21"/>
        </w:rPr>
        <w:t xml:space="preserve">the </w:t>
      </w:r>
      <w:r w:rsidR="005355CD">
        <w:rPr>
          <w:rFonts w:cs="Arial"/>
          <w:noProof/>
          <w:szCs w:val="21"/>
        </w:rPr>
        <w:t>‘</w:t>
      </w:r>
      <w:r w:rsidR="00752029" w:rsidRPr="00D4404A">
        <w:rPr>
          <w:rFonts w:cs="Arial"/>
          <w:noProof/>
          <w:szCs w:val="21"/>
        </w:rPr>
        <w:t>Quick Summary</w:t>
      </w:r>
      <w:r w:rsidR="005355CD">
        <w:rPr>
          <w:rFonts w:cs="Arial"/>
          <w:noProof/>
          <w:szCs w:val="21"/>
        </w:rPr>
        <w:t>’</w:t>
      </w:r>
      <w:r w:rsidR="00752029" w:rsidRPr="00D4404A">
        <w:rPr>
          <w:rFonts w:cs="Arial"/>
          <w:noProof/>
          <w:szCs w:val="21"/>
        </w:rPr>
        <w:t xml:space="preserve"> written section</w:t>
      </w:r>
      <w:r w:rsidR="00631372">
        <w:rPr>
          <w:rFonts w:cs="Arial"/>
          <w:noProof/>
          <w:szCs w:val="21"/>
        </w:rPr>
        <w:t xml:space="preserve"> </w:t>
      </w:r>
      <w:r w:rsidR="008E35F0" w:rsidRPr="00D4404A">
        <w:rPr>
          <w:rFonts w:cs="Arial"/>
          <w:noProof/>
          <w:szCs w:val="21"/>
        </w:rPr>
        <w:t xml:space="preserve">sometimes </w:t>
      </w:r>
      <w:r w:rsidR="00244FB3" w:rsidRPr="00D4404A">
        <w:rPr>
          <w:rFonts w:cs="Arial"/>
          <w:noProof/>
          <w:szCs w:val="21"/>
        </w:rPr>
        <w:t>contradicted</w:t>
      </w:r>
      <w:r w:rsidR="00B62D19" w:rsidRPr="00D4404A">
        <w:rPr>
          <w:rFonts w:cs="Arial"/>
          <w:noProof/>
          <w:szCs w:val="21"/>
        </w:rPr>
        <w:t xml:space="preserve"> the </w:t>
      </w:r>
      <w:r w:rsidR="00244FB3" w:rsidRPr="00D4404A">
        <w:rPr>
          <w:rFonts w:cs="Arial"/>
          <w:noProof/>
          <w:szCs w:val="21"/>
        </w:rPr>
        <w:t>numerical fairness metric outputs</w:t>
      </w:r>
      <w:r w:rsidR="004B1243" w:rsidRPr="00D4404A">
        <w:rPr>
          <w:rFonts w:cs="Arial"/>
          <w:noProof/>
          <w:szCs w:val="21"/>
        </w:rPr>
        <w:t xml:space="preserve"> by finding a </w:t>
      </w:r>
      <w:r w:rsidR="003B684A" w:rsidRPr="00D4404A">
        <w:rPr>
          <w:rFonts w:cs="Arial"/>
          <w:noProof/>
          <w:szCs w:val="21"/>
        </w:rPr>
        <w:t xml:space="preserve">model fair, while </w:t>
      </w:r>
      <w:r w:rsidR="00D003E4" w:rsidRPr="00D4404A">
        <w:rPr>
          <w:rFonts w:cs="Arial"/>
          <w:noProof/>
          <w:szCs w:val="21"/>
        </w:rPr>
        <w:t>t</w:t>
      </w:r>
      <w:r w:rsidR="002A0170" w:rsidRPr="00D4404A">
        <w:rPr>
          <w:rFonts w:cs="Arial"/>
          <w:noProof/>
          <w:szCs w:val="21"/>
        </w:rPr>
        <w:t xml:space="preserve">he gap results </w:t>
      </w:r>
      <w:r w:rsidR="00DE23E5" w:rsidRPr="00D4404A">
        <w:rPr>
          <w:rFonts w:cs="Arial"/>
          <w:noProof/>
          <w:szCs w:val="21"/>
        </w:rPr>
        <w:t xml:space="preserve">suggested bias. </w:t>
      </w:r>
      <w:r w:rsidR="006E7B6E" w:rsidRPr="00D4404A">
        <w:rPr>
          <w:rFonts w:cs="Arial"/>
          <w:noProof/>
          <w:szCs w:val="21"/>
        </w:rPr>
        <w:t xml:space="preserve">However, this was identified and </w:t>
      </w:r>
      <w:r w:rsidR="005355CD">
        <w:rPr>
          <w:rFonts w:cs="Arial"/>
          <w:noProof/>
          <w:szCs w:val="21"/>
        </w:rPr>
        <w:t>resolved</w:t>
      </w:r>
      <w:r w:rsidR="006E7B6E" w:rsidRPr="00D4404A">
        <w:rPr>
          <w:rFonts w:cs="Arial"/>
          <w:noProof/>
          <w:szCs w:val="21"/>
        </w:rPr>
        <w:t xml:space="preserve"> within the same sprint, which allowed development to progress without errors or inaccura</w:t>
      </w:r>
      <w:r w:rsidR="00E13CA4" w:rsidRPr="00D4404A">
        <w:rPr>
          <w:rFonts w:cs="Arial"/>
          <w:noProof/>
          <w:szCs w:val="21"/>
        </w:rPr>
        <w:t>te findings</w:t>
      </w:r>
      <w:r w:rsidR="006E7B6E" w:rsidRPr="00D4404A">
        <w:rPr>
          <w:rFonts w:cs="Arial"/>
          <w:noProof/>
          <w:szCs w:val="21"/>
        </w:rPr>
        <w:t>.</w:t>
      </w:r>
      <w:r w:rsidR="00E13CA4" w:rsidRPr="00D4404A">
        <w:rPr>
          <w:rFonts w:cs="Arial"/>
          <w:noProof/>
          <w:szCs w:val="21"/>
        </w:rPr>
        <w:t xml:space="preserve"> </w:t>
      </w:r>
      <w:r w:rsidR="006E7B6E" w:rsidRPr="00D4404A">
        <w:rPr>
          <w:rFonts w:cs="Arial"/>
          <w:noProof/>
          <w:szCs w:val="21"/>
        </w:rPr>
        <w:t xml:space="preserve"> </w:t>
      </w:r>
      <w:r w:rsidR="00262BCC" w:rsidRPr="00D4404A">
        <w:rPr>
          <w:rFonts w:cs="Arial"/>
          <w:noProof/>
          <w:szCs w:val="21"/>
        </w:rPr>
        <w:t xml:space="preserve">The COMPAS dataset also </w:t>
      </w:r>
      <w:r w:rsidR="00FD7A3C" w:rsidRPr="00D4404A">
        <w:rPr>
          <w:rFonts w:cs="Arial"/>
          <w:noProof/>
          <w:szCs w:val="21"/>
        </w:rPr>
        <w:t>resulted in some challenges; the dataset produc</w:t>
      </w:r>
      <w:r w:rsidR="009A0FBB" w:rsidRPr="00D4404A">
        <w:rPr>
          <w:rFonts w:cs="Arial"/>
          <w:noProof/>
          <w:szCs w:val="21"/>
        </w:rPr>
        <w:t>ed</w:t>
      </w:r>
      <w:r w:rsidR="00FD7A3C" w:rsidRPr="00D4404A">
        <w:rPr>
          <w:rFonts w:cs="Arial"/>
          <w:noProof/>
          <w:szCs w:val="21"/>
        </w:rPr>
        <w:t xml:space="preserve"> </w:t>
      </w:r>
      <w:r w:rsidR="009707CD" w:rsidRPr="00D4404A">
        <w:rPr>
          <w:rFonts w:cs="Arial"/>
          <w:noProof/>
          <w:szCs w:val="21"/>
        </w:rPr>
        <w:t>random predictions due to an incorrect file being loaded and used to train the model</w:t>
      </w:r>
      <w:r w:rsidR="006A26E6" w:rsidRPr="00D4404A">
        <w:rPr>
          <w:rFonts w:cs="Arial"/>
          <w:noProof/>
          <w:szCs w:val="21"/>
        </w:rPr>
        <w:t>.</w:t>
      </w:r>
      <w:r w:rsidR="009537DD">
        <w:rPr>
          <w:rFonts w:cs="Arial"/>
          <w:noProof/>
          <w:szCs w:val="21"/>
        </w:rPr>
        <w:t xml:space="preserve"> </w:t>
      </w:r>
      <w:r w:rsidR="00740FF5">
        <w:rPr>
          <w:rFonts w:cs="Arial"/>
          <w:noProof/>
          <w:szCs w:val="21"/>
        </w:rPr>
        <w:t xml:space="preserve">This issue was also able to be </w:t>
      </w:r>
      <w:r w:rsidR="009F75FC">
        <w:rPr>
          <w:rFonts w:cs="Arial"/>
          <w:noProof/>
          <w:szCs w:val="21"/>
        </w:rPr>
        <w:t xml:space="preserve">identified </w:t>
      </w:r>
      <w:r w:rsidR="00EC1ACD">
        <w:rPr>
          <w:rFonts w:cs="Arial"/>
          <w:noProof/>
          <w:szCs w:val="21"/>
        </w:rPr>
        <w:t xml:space="preserve">immediately </w:t>
      </w:r>
      <w:r w:rsidR="009F75FC">
        <w:rPr>
          <w:rFonts w:cs="Arial"/>
          <w:noProof/>
          <w:szCs w:val="21"/>
        </w:rPr>
        <w:t>due to the flexibility of the Agile approach</w:t>
      </w:r>
      <w:r w:rsidR="00E45518">
        <w:rPr>
          <w:rFonts w:cs="Arial"/>
          <w:noProof/>
          <w:szCs w:val="21"/>
        </w:rPr>
        <w:t>.</w:t>
      </w:r>
    </w:p>
    <w:p w14:paraId="79BF0276" w14:textId="6C399587" w:rsidR="00D9388E" w:rsidRPr="00D4404A" w:rsidRDefault="006A26E6" w:rsidP="00762166">
      <w:pPr>
        <w:spacing w:line="240" w:lineRule="auto"/>
        <w:ind w:firstLine="0"/>
        <w:jc w:val="left"/>
        <w:rPr>
          <w:rFonts w:cs="Arial"/>
          <w:noProof/>
          <w:szCs w:val="21"/>
        </w:rPr>
      </w:pPr>
      <w:r w:rsidRPr="00D4404A">
        <w:rPr>
          <w:rFonts w:cs="Arial"/>
          <w:noProof/>
          <w:szCs w:val="21"/>
        </w:rPr>
        <w:t xml:space="preserve"> </w:t>
      </w:r>
      <w:r w:rsidR="008F482A">
        <w:rPr>
          <w:rFonts w:cs="Arial"/>
          <w:noProof/>
          <w:szCs w:val="21"/>
        </w:rPr>
        <w:t>Additionally, t</w:t>
      </w:r>
      <w:r w:rsidRPr="00D4404A">
        <w:rPr>
          <w:rFonts w:cs="Arial"/>
          <w:noProof/>
          <w:szCs w:val="21"/>
        </w:rPr>
        <w:t xml:space="preserve">he decision was made to </w:t>
      </w:r>
      <w:r w:rsidR="00503559" w:rsidRPr="00D4404A">
        <w:rPr>
          <w:rFonts w:cs="Arial"/>
          <w:noProof/>
          <w:szCs w:val="21"/>
        </w:rPr>
        <w:t xml:space="preserve">entirely remove the </w:t>
      </w:r>
      <w:r w:rsidR="00463D71" w:rsidRPr="00D4404A">
        <w:rPr>
          <w:rFonts w:cs="Arial"/>
          <w:noProof/>
          <w:szCs w:val="21"/>
        </w:rPr>
        <w:t xml:space="preserve">German </w:t>
      </w:r>
      <w:r w:rsidR="00406C13" w:rsidRPr="00D4404A">
        <w:rPr>
          <w:rFonts w:cs="Arial"/>
          <w:noProof/>
          <w:szCs w:val="21"/>
        </w:rPr>
        <w:t>Credit</w:t>
      </w:r>
      <w:r w:rsidR="00503559" w:rsidRPr="00D4404A">
        <w:rPr>
          <w:rFonts w:cs="Arial"/>
          <w:noProof/>
          <w:szCs w:val="21"/>
        </w:rPr>
        <w:t xml:space="preserve"> dataset </w:t>
      </w:r>
      <w:r w:rsidR="00055A2F" w:rsidRPr="00D4404A">
        <w:rPr>
          <w:rFonts w:cs="Arial"/>
          <w:noProof/>
          <w:szCs w:val="21"/>
        </w:rPr>
        <w:t xml:space="preserve">from the tool </w:t>
      </w:r>
      <w:r w:rsidR="00503559" w:rsidRPr="00D4404A">
        <w:rPr>
          <w:rFonts w:cs="Arial"/>
          <w:noProof/>
          <w:szCs w:val="21"/>
        </w:rPr>
        <w:t xml:space="preserve">after producing 100% </w:t>
      </w:r>
      <w:r w:rsidR="009D43CF" w:rsidRPr="00D4404A">
        <w:rPr>
          <w:rFonts w:cs="Arial"/>
          <w:noProof/>
          <w:szCs w:val="21"/>
        </w:rPr>
        <w:t>classifier</w:t>
      </w:r>
      <w:r w:rsidR="00FB235B" w:rsidRPr="00D4404A">
        <w:rPr>
          <w:rFonts w:cs="Arial"/>
          <w:noProof/>
          <w:szCs w:val="21"/>
        </w:rPr>
        <w:t xml:space="preserve"> accuracy</w:t>
      </w:r>
      <w:r w:rsidR="009A0FBB" w:rsidRPr="00D4404A">
        <w:rPr>
          <w:rFonts w:cs="Arial"/>
          <w:noProof/>
          <w:szCs w:val="21"/>
        </w:rPr>
        <w:t>,</w:t>
      </w:r>
      <w:r w:rsidR="00FB235B" w:rsidRPr="00D4404A">
        <w:rPr>
          <w:rFonts w:cs="Arial"/>
          <w:noProof/>
          <w:szCs w:val="21"/>
        </w:rPr>
        <w:t xml:space="preserve"> and </w:t>
      </w:r>
      <w:r w:rsidR="00EB2F35">
        <w:rPr>
          <w:rFonts w:cs="Arial"/>
          <w:noProof/>
          <w:szCs w:val="21"/>
        </w:rPr>
        <w:t xml:space="preserve">there was </w:t>
      </w:r>
      <w:r w:rsidR="00FB235B" w:rsidRPr="00D4404A">
        <w:rPr>
          <w:rFonts w:cs="Arial"/>
          <w:noProof/>
          <w:szCs w:val="21"/>
        </w:rPr>
        <w:t>no difference before and after mitigation</w:t>
      </w:r>
      <w:r w:rsidR="009A0FBB" w:rsidRPr="00D4404A">
        <w:rPr>
          <w:rFonts w:cs="Arial"/>
          <w:noProof/>
          <w:szCs w:val="21"/>
        </w:rPr>
        <w:t xml:space="preserve"> processes</w:t>
      </w:r>
      <w:r w:rsidR="0083441D" w:rsidRPr="00D4404A">
        <w:rPr>
          <w:rFonts w:cs="Arial"/>
          <w:noProof/>
          <w:szCs w:val="21"/>
        </w:rPr>
        <w:t xml:space="preserve">. </w:t>
      </w:r>
      <w:r w:rsidR="009146B9" w:rsidRPr="00D4404A">
        <w:rPr>
          <w:rFonts w:cs="Arial"/>
          <w:noProof/>
          <w:szCs w:val="21"/>
        </w:rPr>
        <w:t xml:space="preserve">After some research </w:t>
      </w:r>
      <w:r w:rsidR="00E45518">
        <w:rPr>
          <w:rFonts w:cs="Arial"/>
          <w:noProof/>
          <w:szCs w:val="21"/>
        </w:rPr>
        <w:t xml:space="preserve">into </w:t>
      </w:r>
      <w:r w:rsidR="009146B9" w:rsidRPr="00D4404A">
        <w:rPr>
          <w:rFonts w:cs="Arial"/>
          <w:noProof/>
          <w:szCs w:val="21"/>
        </w:rPr>
        <w:t>the possible cause, it was suspected to be due to possible data leakage</w:t>
      </w:r>
      <w:r w:rsidR="006C2A4D" w:rsidRPr="00D4404A">
        <w:rPr>
          <w:rFonts w:cs="Arial"/>
          <w:noProof/>
          <w:szCs w:val="21"/>
        </w:rPr>
        <w:t xml:space="preserve"> rather than model performance, which </w:t>
      </w:r>
      <w:r w:rsidR="00322D78" w:rsidRPr="00D4404A">
        <w:rPr>
          <w:rFonts w:cs="Arial"/>
          <w:noProof/>
          <w:szCs w:val="21"/>
        </w:rPr>
        <w:t xml:space="preserve">is </w:t>
      </w:r>
      <w:r w:rsidR="006C2A4D" w:rsidRPr="00D4404A">
        <w:rPr>
          <w:rFonts w:cs="Arial"/>
          <w:noProof/>
          <w:szCs w:val="21"/>
        </w:rPr>
        <w:t>documented in Section 5</w:t>
      </w:r>
      <w:r w:rsidR="00322D78" w:rsidRPr="00D4404A">
        <w:rPr>
          <w:rFonts w:cs="Arial"/>
          <w:noProof/>
          <w:szCs w:val="21"/>
        </w:rPr>
        <w:t xml:space="preserve">, as a challenge </w:t>
      </w:r>
      <w:r w:rsidR="009A0FBB" w:rsidRPr="00D4404A">
        <w:rPr>
          <w:rFonts w:cs="Arial"/>
          <w:noProof/>
          <w:szCs w:val="21"/>
        </w:rPr>
        <w:t xml:space="preserve">of </w:t>
      </w:r>
      <w:r w:rsidR="00322D78" w:rsidRPr="00D4404A">
        <w:rPr>
          <w:rFonts w:cs="Arial"/>
          <w:noProof/>
          <w:szCs w:val="21"/>
        </w:rPr>
        <w:t>th</w:t>
      </w:r>
      <w:r w:rsidR="009A0FBB" w:rsidRPr="00D4404A">
        <w:rPr>
          <w:rFonts w:cs="Arial"/>
          <w:noProof/>
          <w:szCs w:val="21"/>
        </w:rPr>
        <w:t>is</w:t>
      </w:r>
      <w:r w:rsidR="00322D78" w:rsidRPr="00D4404A">
        <w:rPr>
          <w:rFonts w:cs="Arial"/>
          <w:noProof/>
          <w:szCs w:val="21"/>
        </w:rPr>
        <w:t xml:space="preserve"> project</w:t>
      </w:r>
      <w:r w:rsidR="004226A1" w:rsidRPr="00D4404A">
        <w:rPr>
          <w:rFonts w:cs="Arial"/>
          <w:noProof/>
          <w:szCs w:val="21"/>
        </w:rPr>
        <w:t xml:space="preserve">. These issues demonstrate </w:t>
      </w:r>
      <w:r w:rsidR="00E3541D" w:rsidRPr="00D4404A">
        <w:rPr>
          <w:rFonts w:cs="Arial"/>
          <w:noProof/>
          <w:szCs w:val="21"/>
        </w:rPr>
        <w:t>how Agile frameworks allow for</w:t>
      </w:r>
      <w:r w:rsidR="00151CC0" w:rsidRPr="00D4404A">
        <w:rPr>
          <w:rFonts w:cs="Arial"/>
          <w:noProof/>
          <w:szCs w:val="21"/>
        </w:rPr>
        <w:t xml:space="preserve"> issues to be identified and corrected </w:t>
      </w:r>
      <w:r w:rsidR="00F10B22" w:rsidRPr="00D4404A">
        <w:rPr>
          <w:rFonts w:cs="Arial"/>
          <w:noProof/>
          <w:szCs w:val="21"/>
        </w:rPr>
        <w:t xml:space="preserve">iteratively and early within </w:t>
      </w:r>
      <w:r w:rsidR="00246908" w:rsidRPr="00D4404A">
        <w:rPr>
          <w:rFonts w:cs="Arial"/>
          <w:noProof/>
          <w:szCs w:val="21"/>
        </w:rPr>
        <w:t>project development</w:t>
      </w:r>
      <w:r w:rsidR="00F10B22" w:rsidRPr="00D4404A">
        <w:rPr>
          <w:rFonts w:cs="Arial"/>
          <w:noProof/>
          <w:szCs w:val="21"/>
        </w:rPr>
        <w:t>,</w:t>
      </w:r>
      <w:r w:rsidR="00246908" w:rsidRPr="00D4404A">
        <w:rPr>
          <w:rFonts w:cs="Arial"/>
          <w:noProof/>
          <w:szCs w:val="21"/>
        </w:rPr>
        <w:t xml:space="preserve"> rather than being discovered at the end (Beck et al., 2001).</w:t>
      </w:r>
      <w:r w:rsidR="00F10B22" w:rsidRPr="00D4404A">
        <w:rPr>
          <w:rFonts w:cs="Arial"/>
          <w:noProof/>
          <w:szCs w:val="21"/>
        </w:rPr>
        <w:t xml:space="preserve"> </w:t>
      </w:r>
    </w:p>
    <w:p w14:paraId="70E51B31" w14:textId="77777777" w:rsidR="004E27F4" w:rsidRDefault="004E27F4" w:rsidP="00762166">
      <w:pPr>
        <w:spacing w:line="240" w:lineRule="auto"/>
        <w:ind w:firstLine="0"/>
        <w:jc w:val="left"/>
        <w:rPr>
          <w:noProof/>
        </w:rPr>
      </w:pPr>
    </w:p>
    <w:p w14:paraId="6CD699D6" w14:textId="77777777" w:rsidR="002B62A5" w:rsidRPr="00762166" w:rsidRDefault="002B62A5" w:rsidP="00762166">
      <w:pPr>
        <w:spacing w:line="240" w:lineRule="auto"/>
        <w:ind w:firstLine="0"/>
        <w:jc w:val="left"/>
        <w:rPr>
          <w:noProof/>
        </w:rPr>
      </w:pPr>
    </w:p>
    <w:p w14:paraId="0C03CB6F" w14:textId="77777777" w:rsidR="009B1D3B" w:rsidRPr="009B1D3B" w:rsidRDefault="009B1D3B" w:rsidP="009B1D3B">
      <w:pPr>
        <w:spacing w:line="240" w:lineRule="auto"/>
        <w:ind w:firstLine="0"/>
        <w:jc w:val="left"/>
        <w:rPr>
          <w:noProof/>
        </w:rPr>
      </w:pPr>
      <w:r w:rsidRPr="009B1D3B">
        <w:rPr>
          <w:noProof/>
        </w:rPr>
        <w:t>Beck, K., Beedle, M., van Bennekum, A., et al. (2001) Manifesto for Agile Software Development. Available at: https://agilemanifesto.org (Accessed: 10 April 2025).</w:t>
      </w:r>
    </w:p>
    <w:p w14:paraId="08A009A4" w14:textId="77777777" w:rsidR="009B1D3B" w:rsidRPr="009B1D3B" w:rsidRDefault="009B1D3B" w:rsidP="009B1D3B">
      <w:pPr>
        <w:spacing w:line="240" w:lineRule="auto"/>
        <w:ind w:firstLine="0"/>
        <w:jc w:val="left"/>
        <w:rPr>
          <w:noProof/>
        </w:rPr>
      </w:pPr>
      <w:r w:rsidRPr="009B1D3B">
        <w:rPr>
          <w:noProof/>
        </w:rPr>
        <w:t>Chouldechova, A. (2017) 'Fair prediction with disparate impact: A study of bias in recidivism prediction instruments', Big Data, 5(2), pp. 153–163.</w:t>
      </w:r>
    </w:p>
    <w:p w14:paraId="21D79920" w14:textId="77777777" w:rsidR="009B1D3B" w:rsidRPr="009B1D3B" w:rsidRDefault="009B1D3B" w:rsidP="009B1D3B">
      <w:pPr>
        <w:spacing w:line="240" w:lineRule="auto"/>
        <w:ind w:firstLine="0"/>
        <w:jc w:val="left"/>
        <w:rPr>
          <w:noProof/>
        </w:rPr>
      </w:pPr>
      <w:r w:rsidRPr="009B1D3B">
        <w:rPr>
          <w:noProof/>
        </w:rPr>
        <w:t>Sommerville, I. (2016) Software Engineering. 10th edn. Harlow: Pearson.</w:t>
      </w:r>
    </w:p>
    <w:p w14:paraId="767962A1" w14:textId="5EF477E7" w:rsidR="00426132" w:rsidRDefault="00426132">
      <w:pPr>
        <w:spacing w:line="240" w:lineRule="auto"/>
        <w:ind w:firstLine="0"/>
        <w:jc w:val="left"/>
        <w:rPr>
          <w:noProof/>
        </w:rPr>
      </w:pPr>
    </w:p>
    <w:p w14:paraId="692D32B5" w14:textId="77777777" w:rsidR="00D4404A" w:rsidRDefault="00D4404A">
      <w:pPr>
        <w:spacing w:line="240" w:lineRule="auto"/>
        <w:ind w:firstLine="0"/>
        <w:jc w:val="left"/>
        <w:rPr>
          <w:noProof/>
        </w:rPr>
      </w:pPr>
    </w:p>
    <w:p w14:paraId="40CD3BB8" w14:textId="55BE5F69" w:rsidR="00195FD3" w:rsidRDefault="00195FD3" w:rsidP="00195FD3">
      <w:pPr>
        <w:pStyle w:val="Heading2"/>
        <w:rPr>
          <w:noProof/>
        </w:rPr>
      </w:pPr>
      <w:r>
        <w:rPr>
          <w:noProof/>
        </w:rPr>
        <w:t>Requirements Specification</w:t>
      </w:r>
    </w:p>
    <w:p w14:paraId="763F3FD3" w14:textId="77777777" w:rsidR="00264508" w:rsidRDefault="00264508" w:rsidP="00264508">
      <w:pPr>
        <w:pStyle w:val="Firstparagraph"/>
      </w:pPr>
    </w:p>
    <w:p w14:paraId="1791490B" w14:textId="1EB7EDD2" w:rsidR="00EB615F" w:rsidRPr="00EB615F" w:rsidRDefault="0066004F" w:rsidP="00B5527B">
      <w:pPr>
        <w:ind w:firstLine="0"/>
      </w:pPr>
      <w:r>
        <w:lastRenderedPageBreak/>
        <w:t>In a structured software project, it is important that requirements are</w:t>
      </w:r>
      <w:r w:rsidR="00F72AF4">
        <w:t xml:space="preserve"> clearly defined before and during development </w:t>
      </w:r>
      <w:r w:rsidRPr="0066004F">
        <w:t>(Sommerville, 2016)</w:t>
      </w:r>
      <w:r>
        <w:t>. Within this project,</w:t>
      </w:r>
      <w:r w:rsidR="009C043C">
        <w:t xml:space="preserve"> the requirements </w:t>
      </w:r>
      <w:r w:rsidR="00957FB5">
        <w:t>were developed iteratively as more literature was reviewed</w:t>
      </w:r>
      <w:r w:rsidR="00511273">
        <w:t xml:space="preserve"> and early versions of the tool were tested.</w:t>
      </w:r>
      <w:r w:rsidR="00E02F24">
        <w:t xml:space="preserve"> However, the core requirements were </w:t>
      </w:r>
      <w:r w:rsidR="00FD696F">
        <w:t>recognised early on</w:t>
      </w:r>
      <w:r w:rsidR="00D41D54">
        <w:t xml:space="preserve">, considering full accessibility to non-technical users, while also delivering </w:t>
      </w:r>
      <w:r w:rsidR="00DF1D57">
        <w:t xml:space="preserve">reliable </w:t>
      </w:r>
      <w:r w:rsidR="009C73A6">
        <w:t xml:space="preserve">fairness analysis. As shown below, the requirements of the project are divided into functional, which represent </w:t>
      </w:r>
      <w:r w:rsidR="00C54DD6">
        <w:t>what the tool must do, and non-functional, referring to how the tool should behave.</w:t>
      </w:r>
      <w:r w:rsidR="00511273">
        <w:t xml:space="preserve"> </w:t>
      </w:r>
      <w:r w:rsidR="00957FB5">
        <w:t xml:space="preserve"> </w:t>
      </w:r>
    </w:p>
    <w:p w14:paraId="23EA0211" w14:textId="77777777" w:rsidR="00524DB9" w:rsidRPr="00264508" w:rsidRDefault="00524DB9" w:rsidP="00264508"/>
    <w:p w14:paraId="09FCBFA0" w14:textId="481E0BF1" w:rsidR="00524DB9" w:rsidRPr="00511273" w:rsidRDefault="00155299" w:rsidP="00511273">
      <w:pPr>
        <w:pStyle w:val="Caption"/>
        <w:keepNext/>
        <w:ind w:firstLine="0"/>
        <w:jc w:val="left"/>
        <w:rPr>
          <w:b/>
          <w:bCs w:val="0"/>
        </w:rPr>
      </w:pPr>
      <w:r>
        <w:rPr>
          <w:b/>
          <w:bCs w:val="0"/>
        </w:rPr>
        <w:t>Table 1: Functional requirements</w:t>
      </w:r>
    </w:p>
    <w:tbl>
      <w:tblPr>
        <w:tblStyle w:val="GridTable4-Accent1"/>
        <w:tblW w:w="0" w:type="auto"/>
        <w:tblLook w:val="04A0" w:firstRow="1" w:lastRow="0" w:firstColumn="1" w:lastColumn="0" w:noHBand="0" w:noVBand="1"/>
      </w:tblPr>
      <w:tblGrid>
        <w:gridCol w:w="3209"/>
        <w:gridCol w:w="3209"/>
        <w:gridCol w:w="3210"/>
      </w:tblGrid>
      <w:tr w:rsidR="00B72111" w14:paraId="378486A6" w14:textId="77777777" w:rsidTr="007606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09FCDD9" w14:textId="0462FE7C" w:rsidR="00B72111" w:rsidRDefault="00B72111" w:rsidP="003666F2">
            <w:pPr>
              <w:ind w:firstLine="0"/>
            </w:pPr>
            <w:r>
              <w:t>ID</w:t>
            </w:r>
          </w:p>
        </w:tc>
        <w:tc>
          <w:tcPr>
            <w:tcW w:w="3209" w:type="dxa"/>
          </w:tcPr>
          <w:p w14:paraId="5DA8A684" w14:textId="72E1B856" w:rsidR="00B72111" w:rsidRDefault="00B72111" w:rsidP="003666F2">
            <w:pPr>
              <w:ind w:firstLine="0"/>
              <w:cnfStyle w:val="100000000000" w:firstRow="1" w:lastRow="0" w:firstColumn="0" w:lastColumn="0" w:oddVBand="0" w:evenVBand="0" w:oddHBand="0" w:evenHBand="0" w:firstRowFirstColumn="0" w:firstRowLastColumn="0" w:lastRowFirstColumn="0" w:lastRowLastColumn="0"/>
            </w:pPr>
            <w:r>
              <w:t>Requirement</w:t>
            </w:r>
          </w:p>
        </w:tc>
        <w:tc>
          <w:tcPr>
            <w:tcW w:w="3210" w:type="dxa"/>
          </w:tcPr>
          <w:p w14:paraId="2A0907FF" w14:textId="6762CEDF" w:rsidR="00B72111" w:rsidRDefault="00B72111" w:rsidP="003666F2">
            <w:pPr>
              <w:ind w:firstLine="0"/>
              <w:cnfStyle w:val="100000000000" w:firstRow="1" w:lastRow="0" w:firstColumn="0" w:lastColumn="0" w:oddVBand="0" w:evenVBand="0" w:oddHBand="0" w:evenHBand="0" w:firstRowFirstColumn="0" w:firstRowLastColumn="0" w:lastRowFirstColumn="0" w:lastRowLastColumn="0"/>
            </w:pPr>
            <w:r>
              <w:t>Justification</w:t>
            </w:r>
          </w:p>
        </w:tc>
      </w:tr>
      <w:tr w:rsidR="00B72111" w14:paraId="37BE52AA"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22E4CF1" w14:textId="2B425720" w:rsidR="00B72111" w:rsidRDefault="007606F0" w:rsidP="003666F2">
            <w:pPr>
              <w:ind w:firstLine="0"/>
            </w:pPr>
            <w:r>
              <w:t>FR1</w:t>
            </w:r>
          </w:p>
        </w:tc>
        <w:tc>
          <w:tcPr>
            <w:tcW w:w="3209" w:type="dxa"/>
          </w:tcPr>
          <w:p w14:paraId="754AB40E" w14:textId="5A87FF50" w:rsidR="00B72111" w:rsidRDefault="00246FBF" w:rsidP="00246FBF">
            <w:pPr>
              <w:ind w:firstLine="0"/>
              <w:jc w:val="left"/>
              <w:cnfStyle w:val="000000100000" w:firstRow="0" w:lastRow="0" w:firstColumn="0" w:lastColumn="0" w:oddVBand="0" w:evenVBand="0" w:oddHBand="1" w:evenHBand="0" w:firstRowFirstColumn="0" w:firstRowLastColumn="0" w:lastRowFirstColumn="0" w:lastRowLastColumn="0"/>
            </w:pPr>
            <w:r>
              <w:t xml:space="preserve">Allow users to upload </w:t>
            </w:r>
            <w:r w:rsidR="008137DB">
              <w:t xml:space="preserve">a </w:t>
            </w:r>
            <w:r>
              <w:t>CSV dataset</w:t>
            </w:r>
          </w:p>
        </w:tc>
        <w:tc>
          <w:tcPr>
            <w:tcW w:w="3210" w:type="dxa"/>
          </w:tcPr>
          <w:p w14:paraId="4DEA7CB0" w14:textId="448D0401" w:rsidR="00B72111" w:rsidRDefault="00246FBF" w:rsidP="003666F2">
            <w:pPr>
              <w:ind w:firstLine="0"/>
              <w:cnfStyle w:val="000000100000" w:firstRow="0" w:lastRow="0" w:firstColumn="0" w:lastColumn="0" w:oddVBand="0" w:evenVBand="0" w:oddHBand="1" w:evenHBand="0" w:firstRowFirstColumn="0" w:firstRowLastColumn="0" w:lastRowFirstColumn="0" w:lastRowLastColumn="0"/>
            </w:pPr>
            <w:r>
              <w:t xml:space="preserve">User accessibility </w:t>
            </w:r>
            <w:r w:rsidR="008137DB">
              <w:t>needs</w:t>
            </w:r>
          </w:p>
        </w:tc>
      </w:tr>
      <w:tr w:rsidR="00B72111" w14:paraId="692F0AA1"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1B761EB9" w14:textId="11920EBB" w:rsidR="00B72111" w:rsidRDefault="007606F0" w:rsidP="003666F2">
            <w:pPr>
              <w:ind w:firstLine="0"/>
            </w:pPr>
            <w:r>
              <w:t>FR2</w:t>
            </w:r>
          </w:p>
        </w:tc>
        <w:tc>
          <w:tcPr>
            <w:tcW w:w="3209" w:type="dxa"/>
          </w:tcPr>
          <w:p w14:paraId="1D856651" w14:textId="2C24790A" w:rsidR="00B72111" w:rsidRDefault="00FE3E7A" w:rsidP="00FE3E7A">
            <w:pPr>
              <w:ind w:firstLine="0"/>
              <w:jc w:val="left"/>
              <w:cnfStyle w:val="000000000000" w:firstRow="0" w:lastRow="0" w:firstColumn="0" w:lastColumn="0" w:oddVBand="0" w:evenVBand="0" w:oddHBand="0" w:evenHBand="0" w:firstRowFirstColumn="0" w:firstRowLastColumn="0" w:lastRowFirstColumn="0" w:lastRowLastColumn="0"/>
            </w:pPr>
            <w:r w:rsidRPr="00FE3E7A">
              <w:t>Provide three preset dataset buttons: Adult Income, COMPAS, Heart Disease</w:t>
            </w:r>
          </w:p>
        </w:tc>
        <w:tc>
          <w:tcPr>
            <w:tcW w:w="3210" w:type="dxa"/>
          </w:tcPr>
          <w:p w14:paraId="21B2F35D" w14:textId="48DE3087" w:rsidR="00B72111" w:rsidRDefault="009619B3" w:rsidP="003666F2">
            <w:pPr>
              <w:ind w:firstLine="0"/>
              <w:cnfStyle w:val="000000000000" w:firstRow="0" w:lastRow="0" w:firstColumn="0" w:lastColumn="0" w:oddVBand="0" w:evenVBand="0" w:oddHBand="0" w:evenHBand="0" w:firstRowFirstColumn="0" w:firstRowLastColumn="0" w:lastRowFirstColumn="0" w:lastRowLastColumn="0"/>
            </w:pPr>
            <w:r>
              <w:t xml:space="preserve">User accessibility </w:t>
            </w:r>
            <w:r w:rsidR="008137DB">
              <w:t>needs</w:t>
            </w:r>
          </w:p>
        </w:tc>
      </w:tr>
      <w:tr w:rsidR="00B72111" w14:paraId="412DF3CE"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CB7A624" w14:textId="0EB3E577" w:rsidR="00B72111" w:rsidRDefault="007606F0" w:rsidP="003666F2">
            <w:pPr>
              <w:ind w:firstLine="0"/>
            </w:pPr>
            <w:r>
              <w:t>FR3</w:t>
            </w:r>
          </w:p>
        </w:tc>
        <w:tc>
          <w:tcPr>
            <w:tcW w:w="3209" w:type="dxa"/>
          </w:tcPr>
          <w:p w14:paraId="3C6DA33F" w14:textId="7F2CF49F" w:rsidR="00B72111" w:rsidRDefault="007C7FC8" w:rsidP="007C7FC8">
            <w:pPr>
              <w:ind w:firstLine="0"/>
              <w:jc w:val="left"/>
              <w:cnfStyle w:val="000000100000" w:firstRow="0" w:lastRow="0" w:firstColumn="0" w:lastColumn="0" w:oddVBand="0" w:evenVBand="0" w:oddHBand="1" w:evenHBand="0" w:firstRowFirstColumn="0" w:firstRowLastColumn="0" w:lastRowFirstColumn="0" w:lastRowLastColumn="0"/>
            </w:pPr>
            <w:r w:rsidRPr="007C7FC8">
              <w:t>Auto-detect known datasets and pre-fill sensitive attribute dropdowns</w:t>
            </w:r>
          </w:p>
        </w:tc>
        <w:tc>
          <w:tcPr>
            <w:tcW w:w="3210" w:type="dxa"/>
          </w:tcPr>
          <w:p w14:paraId="551C7E81" w14:textId="6D2BB97F" w:rsidR="00B72111" w:rsidRDefault="009619B3" w:rsidP="003666F2">
            <w:pPr>
              <w:ind w:firstLine="0"/>
              <w:cnfStyle w:val="000000100000" w:firstRow="0" w:lastRow="0" w:firstColumn="0" w:lastColumn="0" w:oddVBand="0" w:evenVBand="0" w:oddHBand="1" w:evenHBand="0" w:firstRowFirstColumn="0" w:firstRowLastColumn="0" w:lastRowFirstColumn="0" w:lastRowLastColumn="0"/>
            </w:pPr>
            <w:r>
              <w:t xml:space="preserve">User accessibility </w:t>
            </w:r>
            <w:r w:rsidR="008137DB">
              <w:t>needs</w:t>
            </w:r>
          </w:p>
        </w:tc>
      </w:tr>
      <w:tr w:rsidR="00B72111" w14:paraId="55436939"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1AEEF09E" w14:textId="3C238CD5" w:rsidR="00B72111" w:rsidRDefault="00246FBF" w:rsidP="003666F2">
            <w:pPr>
              <w:ind w:firstLine="0"/>
            </w:pPr>
            <w:r>
              <w:t>FR4</w:t>
            </w:r>
          </w:p>
        </w:tc>
        <w:tc>
          <w:tcPr>
            <w:tcW w:w="3209" w:type="dxa"/>
          </w:tcPr>
          <w:p w14:paraId="5B919B83" w14:textId="40460231" w:rsidR="00B72111" w:rsidRPr="006D63EC" w:rsidRDefault="006D63EC" w:rsidP="006D63EC">
            <w:pPr>
              <w:ind w:firstLine="0"/>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Automatically train a Decision Tree classifier on the uploaded data</w:t>
            </w:r>
          </w:p>
        </w:tc>
        <w:tc>
          <w:tcPr>
            <w:tcW w:w="3210" w:type="dxa"/>
          </w:tcPr>
          <w:p w14:paraId="7C07E0AE" w14:textId="3D09C206" w:rsidR="00B72111" w:rsidRDefault="009619B3" w:rsidP="003666F2">
            <w:pPr>
              <w:ind w:firstLine="0"/>
              <w:cnfStyle w:val="000000000000" w:firstRow="0" w:lastRow="0" w:firstColumn="0" w:lastColumn="0" w:oddVBand="0" w:evenVBand="0" w:oddHBand="0" w:evenHBand="0" w:firstRowFirstColumn="0" w:firstRowLastColumn="0" w:lastRowFirstColumn="0" w:lastRowLastColumn="0"/>
            </w:pPr>
            <w:r>
              <w:t xml:space="preserve">User accessibility </w:t>
            </w:r>
            <w:r w:rsidR="008137DB">
              <w:t>needs</w:t>
            </w:r>
          </w:p>
        </w:tc>
      </w:tr>
      <w:tr w:rsidR="00B72111" w14:paraId="6FEF1441"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6288CD9" w14:textId="7D711CB8" w:rsidR="00B72111" w:rsidRDefault="00246FBF" w:rsidP="003666F2">
            <w:pPr>
              <w:ind w:firstLine="0"/>
            </w:pPr>
            <w:r>
              <w:t>FR5</w:t>
            </w:r>
          </w:p>
        </w:tc>
        <w:tc>
          <w:tcPr>
            <w:tcW w:w="3209" w:type="dxa"/>
          </w:tcPr>
          <w:p w14:paraId="2CB00BD8" w14:textId="64767B80" w:rsidR="00B72111" w:rsidRDefault="00FE5DA6" w:rsidP="00FE5DA6">
            <w:pPr>
              <w:ind w:firstLine="0"/>
              <w:jc w:val="left"/>
              <w:cnfStyle w:val="000000100000" w:firstRow="0" w:lastRow="0" w:firstColumn="0" w:lastColumn="0" w:oddVBand="0" w:evenVBand="0" w:oddHBand="1" w:evenHBand="0" w:firstRowFirstColumn="0" w:firstRowLastColumn="0" w:lastRowFirstColumn="0" w:lastRowLastColumn="0"/>
            </w:pPr>
            <w:r w:rsidRPr="00FE5DA6">
              <w:t xml:space="preserve">Calculate and display </w:t>
            </w:r>
            <w:r w:rsidR="008137DB">
              <w:t xml:space="preserve">the </w:t>
            </w:r>
            <w:r w:rsidRPr="00FE5DA6">
              <w:t>Demographic Parity Gap</w:t>
            </w:r>
          </w:p>
        </w:tc>
        <w:tc>
          <w:tcPr>
            <w:tcW w:w="3210" w:type="dxa"/>
          </w:tcPr>
          <w:p w14:paraId="78C31AFB" w14:textId="0E2DBB93" w:rsidR="00B72111" w:rsidRDefault="00CE053F" w:rsidP="003666F2">
            <w:pPr>
              <w:ind w:firstLine="0"/>
              <w:cnfStyle w:val="000000100000" w:firstRow="0" w:lastRow="0" w:firstColumn="0" w:lastColumn="0" w:oddVBand="0" w:evenVBand="0" w:oddHBand="1" w:evenHBand="0" w:firstRowFirstColumn="0" w:firstRowLastColumn="0" w:lastRowFirstColumn="0" w:lastRowLastColumn="0"/>
            </w:pPr>
            <w:r w:rsidRPr="00CE053F">
              <w:t>Mehrabi et al. (2021)</w:t>
            </w:r>
          </w:p>
        </w:tc>
      </w:tr>
      <w:tr w:rsidR="00B72111" w14:paraId="34ADCC66"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41E8F23B" w14:textId="17DBB2B3" w:rsidR="00B72111" w:rsidRDefault="00246FBF" w:rsidP="003666F2">
            <w:pPr>
              <w:ind w:firstLine="0"/>
            </w:pPr>
            <w:r>
              <w:t>FR6</w:t>
            </w:r>
          </w:p>
        </w:tc>
        <w:tc>
          <w:tcPr>
            <w:tcW w:w="3209" w:type="dxa"/>
          </w:tcPr>
          <w:p w14:paraId="20A19B93" w14:textId="306CD72F" w:rsidR="00B72111" w:rsidRDefault="001C4C23" w:rsidP="001C4C23">
            <w:pPr>
              <w:ind w:firstLine="0"/>
              <w:jc w:val="left"/>
              <w:cnfStyle w:val="000000000000" w:firstRow="0" w:lastRow="0" w:firstColumn="0" w:lastColumn="0" w:oddVBand="0" w:evenVBand="0" w:oddHBand="0" w:evenHBand="0" w:firstRowFirstColumn="0" w:firstRowLastColumn="0" w:lastRowFirstColumn="0" w:lastRowLastColumn="0"/>
            </w:pPr>
            <w:r w:rsidRPr="001C4C23">
              <w:t xml:space="preserve">Calculate and display </w:t>
            </w:r>
            <w:r w:rsidR="008137DB">
              <w:t xml:space="preserve">the </w:t>
            </w:r>
            <w:r w:rsidRPr="001C4C23">
              <w:t>Equal Opportunity Gap</w:t>
            </w:r>
          </w:p>
        </w:tc>
        <w:tc>
          <w:tcPr>
            <w:tcW w:w="3210" w:type="dxa"/>
          </w:tcPr>
          <w:p w14:paraId="72DA1D95" w14:textId="402A355E" w:rsidR="00B72111" w:rsidRDefault="00E666D4" w:rsidP="003666F2">
            <w:pPr>
              <w:ind w:firstLine="0"/>
              <w:cnfStyle w:val="000000000000" w:firstRow="0" w:lastRow="0" w:firstColumn="0" w:lastColumn="0" w:oddVBand="0" w:evenVBand="0" w:oddHBand="0" w:evenHBand="0" w:firstRowFirstColumn="0" w:firstRowLastColumn="0" w:lastRowFirstColumn="0" w:lastRowLastColumn="0"/>
            </w:pPr>
            <w:r w:rsidRPr="00E666D4">
              <w:t>Hardt et al. (2016)</w:t>
            </w:r>
          </w:p>
        </w:tc>
      </w:tr>
      <w:tr w:rsidR="00B72111" w14:paraId="0CC162E8"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A8734DB" w14:textId="0F657097" w:rsidR="00B72111" w:rsidRDefault="00246FBF" w:rsidP="003666F2">
            <w:pPr>
              <w:ind w:firstLine="0"/>
            </w:pPr>
            <w:r>
              <w:t>FR7</w:t>
            </w:r>
          </w:p>
        </w:tc>
        <w:tc>
          <w:tcPr>
            <w:tcW w:w="3209" w:type="dxa"/>
          </w:tcPr>
          <w:p w14:paraId="00037A32" w14:textId="623711DB" w:rsidR="00B72111" w:rsidRPr="00B430AA" w:rsidRDefault="00B430AA" w:rsidP="00B430AA">
            <w:pPr>
              <w:ind w:firstLine="0"/>
              <w:jc w:val="left"/>
              <w:cnfStyle w:val="000000100000" w:firstRow="0" w:lastRow="0" w:firstColumn="0" w:lastColumn="0" w:oddVBand="0" w:evenVBand="0" w:oddHBand="1" w:evenHBand="0" w:firstRowFirstColumn="0" w:firstRowLastColumn="0" w:lastRowFirstColumn="0" w:lastRowLastColumn="0"/>
              <w:rPr>
                <w:sz w:val="24"/>
                <w:lang w:eastAsia="en-GB"/>
              </w:rPr>
            </w:pPr>
            <w:r>
              <w:rPr>
                <w:sz w:val="22"/>
                <w:szCs w:val="22"/>
              </w:rPr>
              <w:t>Calculate and display Equalised Odds Gap</w:t>
            </w:r>
          </w:p>
        </w:tc>
        <w:tc>
          <w:tcPr>
            <w:tcW w:w="3210" w:type="dxa"/>
          </w:tcPr>
          <w:p w14:paraId="20739254" w14:textId="4F6BEB91" w:rsidR="00B72111" w:rsidRDefault="00E666D4" w:rsidP="003666F2">
            <w:pPr>
              <w:ind w:firstLine="0"/>
              <w:cnfStyle w:val="000000100000" w:firstRow="0" w:lastRow="0" w:firstColumn="0" w:lastColumn="0" w:oddVBand="0" w:evenVBand="0" w:oddHBand="1" w:evenHBand="0" w:firstRowFirstColumn="0" w:firstRowLastColumn="0" w:lastRowFirstColumn="0" w:lastRowLastColumn="0"/>
            </w:pPr>
            <w:r w:rsidRPr="00E666D4">
              <w:t>Hardt et al. (2016)</w:t>
            </w:r>
          </w:p>
        </w:tc>
      </w:tr>
      <w:tr w:rsidR="00B72111" w14:paraId="69409AC9"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71FC1D08" w14:textId="096CA6AD" w:rsidR="00B72111" w:rsidRDefault="00246FBF" w:rsidP="003666F2">
            <w:pPr>
              <w:ind w:firstLine="0"/>
            </w:pPr>
            <w:r>
              <w:t>FR8</w:t>
            </w:r>
          </w:p>
        </w:tc>
        <w:tc>
          <w:tcPr>
            <w:tcW w:w="3209" w:type="dxa"/>
          </w:tcPr>
          <w:p w14:paraId="6FF2ADAF" w14:textId="4F936603" w:rsidR="00B72111" w:rsidRDefault="00255B10" w:rsidP="001E2F0B">
            <w:pPr>
              <w:ind w:firstLine="0"/>
              <w:jc w:val="left"/>
              <w:cnfStyle w:val="000000000000" w:firstRow="0" w:lastRow="0" w:firstColumn="0" w:lastColumn="0" w:oddVBand="0" w:evenVBand="0" w:oddHBand="0" w:evenHBand="0" w:firstRowFirstColumn="0" w:firstRowLastColumn="0" w:lastRowFirstColumn="0" w:lastRowLastColumn="0"/>
            </w:pPr>
            <w:r w:rsidRPr="00255B10">
              <w:t>Display a Plain English Quick Summary verdict</w:t>
            </w:r>
          </w:p>
        </w:tc>
        <w:tc>
          <w:tcPr>
            <w:tcW w:w="3210" w:type="dxa"/>
          </w:tcPr>
          <w:p w14:paraId="4FD99FF1" w14:textId="77777777" w:rsidR="000F1FC7" w:rsidRDefault="000F1FC7" w:rsidP="000F1FC7">
            <w:pPr>
              <w:ind w:firstLine="0"/>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Ferrara et al. (2023)</w:t>
            </w:r>
          </w:p>
          <w:p w14:paraId="4BFDF8DA" w14:textId="77777777" w:rsidR="00B72111" w:rsidRDefault="00B72111" w:rsidP="003666F2">
            <w:pPr>
              <w:ind w:firstLine="0"/>
              <w:cnfStyle w:val="000000000000" w:firstRow="0" w:lastRow="0" w:firstColumn="0" w:lastColumn="0" w:oddVBand="0" w:evenVBand="0" w:oddHBand="0" w:evenHBand="0" w:firstRowFirstColumn="0" w:firstRowLastColumn="0" w:lastRowFirstColumn="0" w:lastRowLastColumn="0"/>
            </w:pPr>
          </w:p>
        </w:tc>
      </w:tr>
      <w:tr w:rsidR="00B72111" w14:paraId="440CC4D9"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6E7EF7D2" w14:textId="6CED584D" w:rsidR="00B72111" w:rsidRDefault="00246FBF" w:rsidP="003666F2">
            <w:pPr>
              <w:ind w:firstLine="0"/>
            </w:pPr>
            <w:r>
              <w:t>FR9</w:t>
            </w:r>
          </w:p>
        </w:tc>
        <w:tc>
          <w:tcPr>
            <w:tcW w:w="3209" w:type="dxa"/>
          </w:tcPr>
          <w:p w14:paraId="17F61539" w14:textId="0D94D398" w:rsidR="00B72111" w:rsidRDefault="006167AB" w:rsidP="003666F2">
            <w:pPr>
              <w:ind w:firstLine="0"/>
              <w:cnfStyle w:val="000000100000" w:firstRow="0" w:lastRow="0" w:firstColumn="0" w:lastColumn="0" w:oddVBand="0" w:evenVBand="0" w:oddHBand="1" w:evenHBand="0" w:firstRowFirstColumn="0" w:firstRowLastColumn="0" w:lastRowFirstColumn="0" w:lastRowLastColumn="0"/>
            </w:pPr>
            <w:r w:rsidRPr="006167AB">
              <w:t>Compare Model A (original) vs Model B (</w:t>
            </w:r>
            <w:r w:rsidR="002617B3">
              <w:t>oversampled</w:t>
            </w:r>
            <w:r w:rsidRPr="006167AB">
              <w:t>) fairness metrics</w:t>
            </w:r>
          </w:p>
        </w:tc>
        <w:tc>
          <w:tcPr>
            <w:tcW w:w="3210" w:type="dxa"/>
          </w:tcPr>
          <w:p w14:paraId="5698EEC4" w14:textId="39970472" w:rsidR="00B72111" w:rsidRDefault="00B27E6C" w:rsidP="003666F2">
            <w:pPr>
              <w:ind w:firstLine="0"/>
              <w:cnfStyle w:val="000000100000" w:firstRow="0" w:lastRow="0" w:firstColumn="0" w:lastColumn="0" w:oddVBand="0" w:evenVBand="0" w:oddHBand="1" w:evenHBand="0" w:firstRowFirstColumn="0" w:firstRowLastColumn="0" w:lastRowFirstColumn="0" w:lastRowLastColumn="0"/>
            </w:pPr>
            <w:r w:rsidRPr="00B27E6C">
              <w:t>Bellamy et al. (2019)</w:t>
            </w:r>
          </w:p>
        </w:tc>
      </w:tr>
      <w:tr w:rsidR="00B72111" w14:paraId="40D1740E"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38E88509" w14:textId="5A0BD855" w:rsidR="00B72111" w:rsidRDefault="00246FBF" w:rsidP="003666F2">
            <w:pPr>
              <w:ind w:firstLine="0"/>
            </w:pPr>
            <w:r>
              <w:t>FR10</w:t>
            </w:r>
          </w:p>
        </w:tc>
        <w:tc>
          <w:tcPr>
            <w:tcW w:w="3209" w:type="dxa"/>
          </w:tcPr>
          <w:p w14:paraId="4B4479B1" w14:textId="6BB366C0" w:rsidR="00B72111" w:rsidRPr="00F440F2" w:rsidRDefault="00F440F2" w:rsidP="00F440F2">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Generate random sample profiles for prediction</w:t>
            </w:r>
          </w:p>
        </w:tc>
        <w:tc>
          <w:tcPr>
            <w:tcW w:w="3210" w:type="dxa"/>
          </w:tcPr>
          <w:p w14:paraId="1CFD69D3" w14:textId="59CB73D7" w:rsidR="00B72111" w:rsidRDefault="009619B3" w:rsidP="003666F2">
            <w:pPr>
              <w:ind w:firstLine="0"/>
              <w:cnfStyle w:val="000000000000" w:firstRow="0" w:lastRow="0" w:firstColumn="0" w:lastColumn="0" w:oddVBand="0" w:evenVBand="0" w:oddHBand="0" w:evenHBand="0" w:firstRowFirstColumn="0" w:firstRowLastColumn="0" w:lastRowFirstColumn="0" w:lastRowLastColumn="0"/>
            </w:pPr>
            <w:r>
              <w:t xml:space="preserve">User accessibility </w:t>
            </w:r>
            <w:r w:rsidR="008137DB">
              <w:t>needs</w:t>
            </w:r>
          </w:p>
        </w:tc>
      </w:tr>
      <w:tr w:rsidR="00B72111" w14:paraId="4F225983"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E5E23F7" w14:textId="7403C466" w:rsidR="00B72111" w:rsidRDefault="00246FBF" w:rsidP="003666F2">
            <w:pPr>
              <w:ind w:firstLine="0"/>
            </w:pPr>
            <w:r>
              <w:t>FR11</w:t>
            </w:r>
          </w:p>
        </w:tc>
        <w:tc>
          <w:tcPr>
            <w:tcW w:w="3209" w:type="dxa"/>
          </w:tcPr>
          <w:p w14:paraId="3C967D44" w14:textId="71DBA8D3" w:rsidR="00B72111" w:rsidRDefault="00CA656F" w:rsidP="003666F2">
            <w:pPr>
              <w:ind w:firstLine="0"/>
              <w:cnfStyle w:val="000000100000" w:firstRow="0" w:lastRow="0" w:firstColumn="0" w:lastColumn="0" w:oddVBand="0" w:evenVBand="0" w:oddHBand="1" w:evenHBand="0" w:firstRowFirstColumn="0" w:firstRowLastColumn="0" w:lastRowFirstColumn="0" w:lastRowLastColumn="0"/>
            </w:pPr>
            <w:r w:rsidRPr="00CA656F">
              <w:t>Display a prediction distribution bar chart</w:t>
            </w:r>
          </w:p>
        </w:tc>
        <w:tc>
          <w:tcPr>
            <w:tcW w:w="3210" w:type="dxa"/>
          </w:tcPr>
          <w:p w14:paraId="74507EEE" w14:textId="2CAC2E3C" w:rsidR="00B72111" w:rsidRDefault="009619B3" w:rsidP="006E3437">
            <w:pPr>
              <w:keepNext/>
              <w:ind w:firstLine="0"/>
              <w:cnfStyle w:val="000000100000" w:firstRow="0" w:lastRow="0" w:firstColumn="0" w:lastColumn="0" w:oddVBand="0" w:evenVBand="0" w:oddHBand="1" w:evenHBand="0" w:firstRowFirstColumn="0" w:firstRowLastColumn="0" w:lastRowFirstColumn="0" w:lastRowLastColumn="0"/>
            </w:pPr>
            <w:r>
              <w:t xml:space="preserve">User accessibility </w:t>
            </w:r>
            <w:r w:rsidR="008137DB">
              <w:t>needs</w:t>
            </w:r>
          </w:p>
        </w:tc>
      </w:tr>
    </w:tbl>
    <w:p w14:paraId="314AA4E0" w14:textId="6CDB6A69" w:rsidR="00D4404A" w:rsidRPr="00D4404A" w:rsidRDefault="006E3437" w:rsidP="006E3437">
      <w:pPr>
        <w:pStyle w:val="Caption"/>
      </w:pPr>
      <w:r>
        <w:t xml:space="preserve">Table </w:t>
      </w:r>
      <w:r w:rsidR="00616C34">
        <w:fldChar w:fldCharType="begin"/>
      </w:r>
      <w:r w:rsidR="00616C34">
        <w:instrText xml:space="preserve"> SEQ Table \* ARABIC </w:instrText>
      </w:r>
      <w:r w:rsidR="00616C34">
        <w:fldChar w:fldCharType="separate"/>
      </w:r>
      <w:r w:rsidR="00410610">
        <w:rPr>
          <w:noProof/>
        </w:rPr>
        <w:t>1</w:t>
      </w:r>
      <w:r w:rsidR="00616C34">
        <w:fldChar w:fldCharType="end"/>
      </w:r>
      <w:r>
        <w:t>:</w:t>
      </w:r>
      <w:r w:rsidR="00616C34">
        <w:t xml:space="preserve"> Functional requirements and their justifications</w:t>
      </w:r>
    </w:p>
    <w:p w14:paraId="6681B2F9" w14:textId="77777777" w:rsidR="00A00C04" w:rsidRDefault="00A00C04">
      <w:pPr>
        <w:spacing w:line="240" w:lineRule="auto"/>
        <w:ind w:firstLine="0"/>
        <w:jc w:val="left"/>
        <w:rPr>
          <w:noProof/>
        </w:rPr>
      </w:pPr>
    </w:p>
    <w:p w14:paraId="6AB120CB" w14:textId="77777777" w:rsidR="00BA57FA" w:rsidRDefault="00BA57FA">
      <w:pPr>
        <w:spacing w:line="240" w:lineRule="auto"/>
        <w:ind w:firstLine="0"/>
        <w:jc w:val="left"/>
        <w:rPr>
          <w:noProof/>
        </w:rPr>
      </w:pPr>
    </w:p>
    <w:p w14:paraId="2AF1636F" w14:textId="3406D193" w:rsidR="002F3800" w:rsidRDefault="001E09E6">
      <w:pPr>
        <w:spacing w:line="240" w:lineRule="auto"/>
        <w:ind w:firstLine="0"/>
        <w:jc w:val="left"/>
        <w:rPr>
          <w:noProof/>
        </w:rPr>
      </w:pPr>
      <w:r>
        <w:rPr>
          <w:noProof/>
        </w:rPr>
        <w:t xml:space="preserve">The functional requirements </w:t>
      </w:r>
      <w:r w:rsidR="00E2108E">
        <w:rPr>
          <w:noProof/>
        </w:rPr>
        <w:t xml:space="preserve">listed </w:t>
      </w:r>
      <w:r>
        <w:rPr>
          <w:noProof/>
        </w:rPr>
        <w:t>above</w:t>
      </w:r>
      <w:r w:rsidR="00E2108E">
        <w:rPr>
          <w:noProof/>
        </w:rPr>
        <w:t xml:space="preserve"> attempt to balance technical accuracy and </w:t>
      </w:r>
      <w:r w:rsidR="000F1BA0">
        <w:rPr>
          <w:noProof/>
        </w:rPr>
        <w:t>usability</w:t>
      </w:r>
      <w:r w:rsidR="00D9484B">
        <w:rPr>
          <w:noProof/>
        </w:rPr>
        <w:t xml:space="preserve"> of the project</w:t>
      </w:r>
      <w:r w:rsidR="000F1BA0">
        <w:rPr>
          <w:noProof/>
        </w:rPr>
        <w:t xml:space="preserve">. Multiple fairness metrics were </w:t>
      </w:r>
      <w:r w:rsidR="00295FDC">
        <w:rPr>
          <w:noProof/>
        </w:rPr>
        <w:t>included</w:t>
      </w:r>
      <w:r w:rsidR="000F1BA0">
        <w:rPr>
          <w:noProof/>
        </w:rPr>
        <w:t>,</w:t>
      </w:r>
      <w:r w:rsidR="006B6CAA">
        <w:rPr>
          <w:noProof/>
        </w:rPr>
        <w:t xml:space="preserve"> f</w:t>
      </w:r>
      <w:r w:rsidR="00295FDC">
        <w:rPr>
          <w:noProof/>
        </w:rPr>
        <w:t xml:space="preserve">ollowing research findings </w:t>
      </w:r>
      <w:r w:rsidR="0093567A">
        <w:rPr>
          <w:noProof/>
        </w:rPr>
        <w:t>which highlighted that no single me</w:t>
      </w:r>
      <w:r w:rsidR="001338CC">
        <w:rPr>
          <w:noProof/>
        </w:rPr>
        <w:t xml:space="preserve">tric can fully represent fairness </w:t>
      </w:r>
      <w:r w:rsidR="008B63F8">
        <w:rPr>
          <w:noProof/>
        </w:rPr>
        <w:t>(</w:t>
      </w:r>
      <w:r w:rsidR="00CA34D3" w:rsidRPr="00CA34D3">
        <w:rPr>
          <w:noProof/>
        </w:rPr>
        <w:t>Chouldechova</w:t>
      </w:r>
      <w:r w:rsidR="00CA34D3">
        <w:rPr>
          <w:noProof/>
        </w:rPr>
        <w:t>,</w:t>
      </w:r>
      <w:r w:rsidR="00CA34D3" w:rsidRPr="00CA34D3">
        <w:rPr>
          <w:noProof/>
        </w:rPr>
        <w:t xml:space="preserve"> 2017)</w:t>
      </w:r>
      <w:r w:rsidR="00E34BBF">
        <w:rPr>
          <w:noProof/>
        </w:rPr>
        <w:t>, therefore,</w:t>
      </w:r>
      <w:r w:rsidR="00282BB1">
        <w:rPr>
          <w:noProof/>
        </w:rPr>
        <w:t xml:space="preserve"> reliance on a single metric may mislead users.</w:t>
      </w:r>
      <w:r w:rsidR="00E34BBF">
        <w:rPr>
          <w:noProof/>
        </w:rPr>
        <w:t xml:space="preserve"> Additionally, a plain English summary was </w:t>
      </w:r>
      <w:r w:rsidR="00C412D9">
        <w:rPr>
          <w:noProof/>
        </w:rPr>
        <w:t xml:space="preserve">incorporated within the tool </w:t>
      </w:r>
      <w:r w:rsidR="00F27841">
        <w:rPr>
          <w:noProof/>
        </w:rPr>
        <w:t>to</w:t>
      </w:r>
      <w:r w:rsidR="00C412D9">
        <w:rPr>
          <w:noProof/>
        </w:rPr>
        <w:t xml:space="preserve"> ensure results were </w:t>
      </w:r>
      <w:r w:rsidR="00D9484B">
        <w:rPr>
          <w:noProof/>
        </w:rPr>
        <w:t>easily interpreted</w:t>
      </w:r>
      <w:r w:rsidR="00C412D9">
        <w:rPr>
          <w:noProof/>
        </w:rPr>
        <w:t xml:space="preserve"> by users</w:t>
      </w:r>
      <w:r w:rsidR="004064EC">
        <w:rPr>
          <w:noProof/>
        </w:rPr>
        <w:t xml:space="preserve">. </w:t>
      </w:r>
      <w:r w:rsidR="00DD4C8E">
        <w:rPr>
          <w:noProof/>
        </w:rPr>
        <w:t xml:space="preserve">The comparison </w:t>
      </w:r>
      <w:r w:rsidR="00FE381B">
        <w:rPr>
          <w:noProof/>
        </w:rPr>
        <w:t>between</w:t>
      </w:r>
      <w:r w:rsidR="00DD4C8E">
        <w:rPr>
          <w:noProof/>
        </w:rPr>
        <w:t xml:space="preserve"> Model A and Model B</w:t>
      </w:r>
      <w:r w:rsidR="00AC02DA">
        <w:rPr>
          <w:noProof/>
        </w:rPr>
        <w:t xml:space="preserve"> </w:t>
      </w:r>
      <w:r w:rsidR="00FE381B">
        <w:rPr>
          <w:noProof/>
        </w:rPr>
        <w:t xml:space="preserve">simply </w:t>
      </w:r>
      <w:r w:rsidR="00461A42">
        <w:rPr>
          <w:noProof/>
        </w:rPr>
        <w:t xml:space="preserve">presents </w:t>
      </w:r>
      <w:r w:rsidR="00FE381B">
        <w:rPr>
          <w:noProof/>
        </w:rPr>
        <w:t>the common trade-off between fairness and accuracy</w:t>
      </w:r>
      <w:r w:rsidR="00557E90">
        <w:rPr>
          <w:noProof/>
        </w:rPr>
        <w:t xml:space="preserve">, to allow users to </w:t>
      </w:r>
      <w:r w:rsidR="00D9484B">
        <w:rPr>
          <w:noProof/>
        </w:rPr>
        <w:t xml:space="preserve">effectively </w:t>
      </w:r>
      <w:r w:rsidR="00557E90">
        <w:rPr>
          <w:noProof/>
        </w:rPr>
        <w:t xml:space="preserve">evaluate the impact of bias mitigation techniques. </w:t>
      </w:r>
    </w:p>
    <w:p w14:paraId="25E84FCE" w14:textId="77777777" w:rsidR="009A25B5" w:rsidRDefault="009A25B5">
      <w:pPr>
        <w:spacing w:line="240" w:lineRule="auto"/>
        <w:ind w:firstLine="0"/>
        <w:jc w:val="left"/>
        <w:rPr>
          <w:noProof/>
        </w:rPr>
      </w:pPr>
    </w:p>
    <w:p w14:paraId="29EA0D5F" w14:textId="77777777" w:rsidR="009A25B5" w:rsidRDefault="009A25B5">
      <w:pPr>
        <w:spacing w:line="240" w:lineRule="auto"/>
        <w:ind w:firstLine="0"/>
        <w:jc w:val="left"/>
        <w:rPr>
          <w:noProof/>
        </w:rPr>
      </w:pPr>
    </w:p>
    <w:p w14:paraId="5F0B92F4" w14:textId="77777777" w:rsidR="009A25B5" w:rsidRDefault="009A25B5">
      <w:pPr>
        <w:spacing w:line="240" w:lineRule="auto"/>
        <w:ind w:firstLine="0"/>
        <w:jc w:val="left"/>
        <w:rPr>
          <w:noProof/>
        </w:rPr>
      </w:pPr>
    </w:p>
    <w:p w14:paraId="6E1DFCC7" w14:textId="77777777" w:rsidR="009A25B5" w:rsidRPr="00524DB9" w:rsidRDefault="009A25B5">
      <w:pPr>
        <w:spacing w:line="240" w:lineRule="auto"/>
        <w:ind w:firstLine="0"/>
        <w:jc w:val="left"/>
        <w:rPr>
          <w:b/>
          <w:bCs/>
          <w:noProof/>
        </w:rPr>
      </w:pPr>
    </w:p>
    <w:p w14:paraId="721D781F" w14:textId="6A16475F" w:rsidR="009A25B5" w:rsidRDefault="00524DB9">
      <w:pPr>
        <w:spacing w:line="240" w:lineRule="auto"/>
        <w:ind w:firstLine="0"/>
        <w:jc w:val="left"/>
        <w:rPr>
          <w:b/>
          <w:bCs/>
          <w:noProof/>
        </w:rPr>
      </w:pPr>
      <w:r w:rsidRPr="00524DB9">
        <w:rPr>
          <w:b/>
          <w:bCs/>
          <w:noProof/>
        </w:rPr>
        <w:t>Table 2: Non-functional requirements</w:t>
      </w:r>
    </w:p>
    <w:p w14:paraId="31E15710" w14:textId="77777777" w:rsidR="00524DB9" w:rsidRPr="00524DB9" w:rsidRDefault="00524DB9">
      <w:pPr>
        <w:spacing w:line="240" w:lineRule="auto"/>
        <w:ind w:firstLine="0"/>
        <w:jc w:val="left"/>
        <w:rPr>
          <w:b/>
          <w:bCs/>
          <w:noProof/>
        </w:rPr>
      </w:pPr>
    </w:p>
    <w:tbl>
      <w:tblPr>
        <w:tblStyle w:val="GridTable4-Accent1"/>
        <w:tblW w:w="0" w:type="auto"/>
        <w:tblLook w:val="04A0" w:firstRow="1" w:lastRow="0" w:firstColumn="1" w:lastColumn="0" w:noHBand="0" w:noVBand="1"/>
      </w:tblPr>
      <w:tblGrid>
        <w:gridCol w:w="3209"/>
        <w:gridCol w:w="3209"/>
        <w:gridCol w:w="3210"/>
      </w:tblGrid>
      <w:tr w:rsidR="00B22985" w14:paraId="01B45808" w14:textId="77777777" w:rsidTr="00345E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2E9DB0C" w14:textId="4EBF84D3" w:rsidR="00B22985" w:rsidRDefault="00B22985">
            <w:pPr>
              <w:spacing w:line="240" w:lineRule="auto"/>
              <w:ind w:firstLine="0"/>
              <w:jc w:val="left"/>
              <w:rPr>
                <w:noProof/>
              </w:rPr>
            </w:pPr>
            <w:r>
              <w:rPr>
                <w:noProof/>
              </w:rPr>
              <w:t>ID</w:t>
            </w:r>
          </w:p>
        </w:tc>
        <w:tc>
          <w:tcPr>
            <w:tcW w:w="3209" w:type="dxa"/>
          </w:tcPr>
          <w:p w14:paraId="108544B6" w14:textId="4096B4B8" w:rsidR="00B22985" w:rsidRDefault="00B22985">
            <w:pPr>
              <w:spacing w:line="240" w:lineRule="auto"/>
              <w:ind w:firstLine="0"/>
              <w:jc w:val="left"/>
              <w:cnfStyle w:val="100000000000" w:firstRow="1" w:lastRow="0" w:firstColumn="0" w:lastColumn="0" w:oddVBand="0" w:evenVBand="0" w:oddHBand="0" w:evenHBand="0" w:firstRowFirstColumn="0" w:firstRowLastColumn="0" w:lastRowFirstColumn="0" w:lastRowLastColumn="0"/>
              <w:rPr>
                <w:noProof/>
              </w:rPr>
            </w:pPr>
            <w:r>
              <w:rPr>
                <w:noProof/>
              </w:rPr>
              <w:t>Requirement</w:t>
            </w:r>
          </w:p>
        </w:tc>
        <w:tc>
          <w:tcPr>
            <w:tcW w:w="3210" w:type="dxa"/>
          </w:tcPr>
          <w:p w14:paraId="63A9BC94" w14:textId="321C961A" w:rsidR="00B22985" w:rsidRDefault="00B22985">
            <w:pPr>
              <w:spacing w:line="240" w:lineRule="auto"/>
              <w:ind w:firstLine="0"/>
              <w:jc w:val="left"/>
              <w:cnfStyle w:val="100000000000" w:firstRow="1" w:lastRow="0" w:firstColumn="0" w:lastColumn="0" w:oddVBand="0" w:evenVBand="0" w:oddHBand="0" w:evenHBand="0" w:firstRowFirstColumn="0" w:firstRowLastColumn="0" w:lastRowFirstColumn="0" w:lastRowLastColumn="0"/>
              <w:rPr>
                <w:noProof/>
              </w:rPr>
            </w:pPr>
            <w:r>
              <w:rPr>
                <w:noProof/>
              </w:rPr>
              <w:t>Justification</w:t>
            </w:r>
          </w:p>
        </w:tc>
      </w:tr>
      <w:tr w:rsidR="00B22985" w14:paraId="6596E82D" w14:textId="77777777" w:rsidTr="0034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EA1CB59" w14:textId="28B0B368" w:rsidR="00B22985" w:rsidRDefault="00446B78">
            <w:pPr>
              <w:spacing w:line="240" w:lineRule="auto"/>
              <w:ind w:firstLine="0"/>
              <w:jc w:val="left"/>
              <w:rPr>
                <w:noProof/>
              </w:rPr>
            </w:pPr>
            <w:r>
              <w:rPr>
                <w:noProof/>
              </w:rPr>
              <w:t>NFR1</w:t>
            </w:r>
          </w:p>
        </w:tc>
        <w:tc>
          <w:tcPr>
            <w:tcW w:w="3209" w:type="dxa"/>
          </w:tcPr>
          <w:p w14:paraId="20030820" w14:textId="246A28F6" w:rsidR="00B22985" w:rsidRDefault="00757B01">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757B01">
              <w:rPr>
                <w:noProof/>
              </w:rPr>
              <w:t>Accessible to users with no programming knowledge</w:t>
            </w:r>
          </w:p>
        </w:tc>
        <w:tc>
          <w:tcPr>
            <w:tcW w:w="3210" w:type="dxa"/>
          </w:tcPr>
          <w:p w14:paraId="2F5B88AC" w14:textId="43180527" w:rsidR="00B22985" w:rsidRDefault="002037A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2037A8">
              <w:rPr>
                <w:noProof/>
              </w:rPr>
              <w:t>Research gap (Section 2.5)</w:t>
            </w:r>
          </w:p>
        </w:tc>
      </w:tr>
      <w:tr w:rsidR="00B22985" w14:paraId="35529629" w14:textId="77777777" w:rsidTr="00345EB0">
        <w:tc>
          <w:tcPr>
            <w:cnfStyle w:val="001000000000" w:firstRow="0" w:lastRow="0" w:firstColumn="1" w:lastColumn="0" w:oddVBand="0" w:evenVBand="0" w:oddHBand="0" w:evenHBand="0" w:firstRowFirstColumn="0" w:firstRowLastColumn="0" w:lastRowFirstColumn="0" w:lastRowLastColumn="0"/>
            <w:tcW w:w="3209" w:type="dxa"/>
          </w:tcPr>
          <w:p w14:paraId="6956014E" w14:textId="30CA7C94" w:rsidR="00B22985" w:rsidRDefault="00446B78">
            <w:pPr>
              <w:spacing w:line="240" w:lineRule="auto"/>
              <w:ind w:firstLine="0"/>
              <w:jc w:val="left"/>
              <w:rPr>
                <w:noProof/>
              </w:rPr>
            </w:pPr>
            <w:r>
              <w:rPr>
                <w:noProof/>
              </w:rPr>
              <w:t>NFR2</w:t>
            </w:r>
          </w:p>
        </w:tc>
        <w:tc>
          <w:tcPr>
            <w:tcW w:w="3209" w:type="dxa"/>
          </w:tcPr>
          <w:p w14:paraId="237CE9F3" w14:textId="51C757A8" w:rsidR="00B22985" w:rsidRPr="00FF36FE" w:rsidRDefault="00FF36FE" w:rsidP="00FF36FE">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Web-based interface requiring no local installation</w:t>
            </w:r>
          </w:p>
        </w:tc>
        <w:tc>
          <w:tcPr>
            <w:tcW w:w="3210" w:type="dxa"/>
          </w:tcPr>
          <w:p w14:paraId="0A27D63D" w14:textId="38160DF2" w:rsidR="00B22985" w:rsidRPr="00C91CB1" w:rsidRDefault="00C91CB1" w:rsidP="00C91CB1">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User accessibility need</w:t>
            </w:r>
            <w:r>
              <w:rPr>
                <w:sz w:val="22"/>
              </w:rPr>
              <w:t>s</w:t>
            </w:r>
          </w:p>
        </w:tc>
      </w:tr>
      <w:tr w:rsidR="00B22985" w14:paraId="5F3AF15A" w14:textId="77777777" w:rsidTr="0034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C577EFB" w14:textId="251697C0" w:rsidR="00B22985" w:rsidRDefault="00446B78">
            <w:pPr>
              <w:spacing w:line="240" w:lineRule="auto"/>
              <w:ind w:firstLine="0"/>
              <w:jc w:val="left"/>
              <w:rPr>
                <w:noProof/>
              </w:rPr>
            </w:pPr>
            <w:r>
              <w:rPr>
                <w:noProof/>
              </w:rPr>
              <w:t>NFR3</w:t>
            </w:r>
          </w:p>
        </w:tc>
        <w:tc>
          <w:tcPr>
            <w:tcW w:w="3209" w:type="dxa"/>
          </w:tcPr>
          <w:p w14:paraId="03AF4618" w14:textId="48E29C33" w:rsidR="00B22985" w:rsidRDefault="00ED7584">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ED7584">
              <w:rPr>
                <w:noProof/>
              </w:rPr>
              <w:t>Results presented in plain English throughout</w:t>
            </w:r>
          </w:p>
        </w:tc>
        <w:tc>
          <w:tcPr>
            <w:tcW w:w="3210" w:type="dxa"/>
          </w:tcPr>
          <w:p w14:paraId="7620B133" w14:textId="4FD142FD" w:rsidR="00B22985" w:rsidRDefault="00987F33">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987F33">
              <w:rPr>
                <w:noProof/>
              </w:rPr>
              <w:t>Ferrara et al. (2023)</w:t>
            </w:r>
          </w:p>
        </w:tc>
      </w:tr>
      <w:tr w:rsidR="00B22985" w14:paraId="191010BF" w14:textId="77777777" w:rsidTr="00345EB0">
        <w:tc>
          <w:tcPr>
            <w:cnfStyle w:val="001000000000" w:firstRow="0" w:lastRow="0" w:firstColumn="1" w:lastColumn="0" w:oddVBand="0" w:evenVBand="0" w:oddHBand="0" w:evenHBand="0" w:firstRowFirstColumn="0" w:firstRowLastColumn="0" w:lastRowFirstColumn="0" w:lastRowLastColumn="0"/>
            <w:tcW w:w="3209" w:type="dxa"/>
          </w:tcPr>
          <w:p w14:paraId="734A0566" w14:textId="25FED730" w:rsidR="00B22985" w:rsidRDefault="00446B78">
            <w:pPr>
              <w:spacing w:line="240" w:lineRule="auto"/>
              <w:ind w:firstLine="0"/>
              <w:jc w:val="left"/>
              <w:rPr>
                <w:noProof/>
              </w:rPr>
            </w:pPr>
            <w:r>
              <w:rPr>
                <w:noProof/>
              </w:rPr>
              <w:t>NFR4</w:t>
            </w:r>
          </w:p>
        </w:tc>
        <w:tc>
          <w:tcPr>
            <w:tcW w:w="3209" w:type="dxa"/>
          </w:tcPr>
          <w:p w14:paraId="79BE15FC" w14:textId="1B827599" w:rsidR="00B22985" w:rsidRDefault="00B61151">
            <w:pPr>
              <w:spacing w:line="240" w:lineRule="auto"/>
              <w:ind w:firstLine="0"/>
              <w:jc w:val="left"/>
              <w:cnfStyle w:val="000000000000" w:firstRow="0" w:lastRow="0" w:firstColumn="0" w:lastColumn="0" w:oddVBand="0" w:evenVBand="0" w:oddHBand="0" w:evenHBand="0" w:firstRowFirstColumn="0" w:firstRowLastColumn="0" w:lastRowFirstColumn="0" w:lastRowLastColumn="0"/>
              <w:rPr>
                <w:noProof/>
              </w:rPr>
            </w:pPr>
            <w:r w:rsidRPr="00B61151">
              <w:rPr>
                <w:noProof/>
              </w:rPr>
              <w:t>Reproducible results using random_state=24 throughout</w:t>
            </w:r>
          </w:p>
        </w:tc>
        <w:tc>
          <w:tcPr>
            <w:tcW w:w="3210" w:type="dxa"/>
          </w:tcPr>
          <w:p w14:paraId="0C5E4F2C" w14:textId="59515453" w:rsidR="00B22985" w:rsidRDefault="004B5567">
            <w:pPr>
              <w:spacing w:line="240" w:lineRule="auto"/>
              <w:ind w:firstLine="0"/>
              <w:jc w:val="left"/>
              <w:cnfStyle w:val="000000000000" w:firstRow="0" w:lastRow="0" w:firstColumn="0" w:lastColumn="0" w:oddVBand="0" w:evenVBand="0" w:oddHBand="0" w:evenHBand="0" w:firstRowFirstColumn="0" w:firstRowLastColumn="0" w:lastRowFirstColumn="0" w:lastRowLastColumn="0"/>
              <w:rPr>
                <w:noProof/>
              </w:rPr>
            </w:pPr>
            <w:r>
              <w:rPr>
                <w:noProof/>
              </w:rPr>
              <w:t>Reproducibility and consistency</w:t>
            </w:r>
          </w:p>
        </w:tc>
      </w:tr>
      <w:tr w:rsidR="00B22985" w14:paraId="70D1CD11" w14:textId="77777777" w:rsidTr="0034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85F26FC" w14:textId="24E8AD3D" w:rsidR="00B22985" w:rsidRDefault="00446B78">
            <w:pPr>
              <w:spacing w:line="240" w:lineRule="auto"/>
              <w:ind w:firstLine="0"/>
              <w:jc w:val="left"/>
              <w:rPr>
                <w:noProof/>
              </w:rPr>
            </w:pPr>
            <w:r>
              <w:rPr>
                <w:noProof/>
              </w:rPr>
              <w:t>NFR5</w:t>
            </w:r>
          </w:p>
        </w:tc>
        <w:tc>
          <w:tcPr>
            <w:tcW w:w="3209" w:type="dxa"/>
          </w:tcPr>
          <w:p w14:paraId="156762D9" w14:textId="59436297" w:rsidR="00B22985" w:rsidRDefault="0038759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38759D">
              <w:rPr>
                <w:noProof/>
              </w:rPr>
              <w:t>80/20 train/test split applied consistently</w:t>
            </w:r>
          </w:p>
        </w:tc>
        <w:tc>
          <w:tcPr>
            <w:tcW w:w="3210" w:type="dxa"/>
          </w:tcPr>
          <w:p w14:paraId="3A47D561" w14:textId="7AA8FE6A" w:rsidR="00B22985" w:rsidRDefault="004B5567">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Pr>
                <w:noProof/>
              </w:rPr>
              <w:t>Standard ML practice</w:t>
            </w:r>
          </w:p>
        </w:tc>
      </w:tr>
      <w:tr w:rsidR="00B22985" w14:paraId="05EB3717" w14:textId="77777777" w:rsidTr="00345EB0">
        <w:tc>
          <w:tcPr>
            <w:cnfStyle w:val="001000000000" w:firstRow="0" w:lastRow="0" w:firstColumn="1" w:lastColumn="0" w:oddVBand="0" w:evenVBand="0" w:oddHBand="0" w:evenHBand="0" w:firstRowFirstColumn="0" w:firstRowLastColumn="0" w:lastRowFirstColumn="0" w:lastRowLastColumn="0"/>
            <w:tcW w:w="3209" w:type="dxa"/>
          </w:tcPr>
          <w:p w14:paraId="3BB4F56B" w14:textId="112CDCB0" w:rsidR="00B22985" w:rsidRDefault="00446B78">
            <w:pPr>
              <w:spacing w:line="240" w:lineRule="auto"/>
              <w:ind w:firstLine="0"/>
              <w:jc w:val="left"/>
              <w:rPr>
                <w:noProof/>
              </w:rPr>
            </w:pPr>
            <w:r>
              <w:rPr>
                <w:noProof/>
              </w:rPr>
              <w:t>NFR6</w:t>
            </w:r>
          </w:p>
        </w:tc>
        <w:tc>
          <w:tcPr>
            <w:tcW w:w="3209" w:type="dxa"/>
          </w:tcPr>
          <w:p w14:paraId="2837E79C" w14:textId="13804E1D" w:rsidR="00B22985" w:rsidRPr="008A7DEB" w:rsidRDefault="008A7DEB" w:rsidP="008A7DEB">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The tool must handle CSV files with varying column structures</w:t>
            </w:r>
          </w:p>
        </w:tc>
        <w:tc>
          <w:tcPr>
            <w:tcW w:w="3210" w:type="dxa"/>
          </w:tcPr>
          <w:p w14:paraId="005B193F" w14:textId="740BCC14" w:rsidR="00A641D3" w:rsidRDefault="00A641D3" w:rsidP="00A641D3">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User accessibility needs</w:t>
            </w:r>
          </w:p>
          <w:p w14:paraId="03BD0811" w14:textId="77777777" w:rsidR="00B22985" w:rsidRDefault="00B22985" w:rsidP="00616C34">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rPr>
                <w:noProof/>
              </w:rPr>
            </w:pPr>
          </w:p>
        </w:tc>
      </w:tr>
    </w:tbl>
    <w:p w14:paraId="702B8249" w14:textId="63CB1AAF" w:rsidR="009A25B5" w:rsidRDefault="00616C34" w:rsidP="00616C34">
      <w:pPr>
        <w:pStyle w:val="Caption"/>
      </w:pPr>
      <w:r>
        <w:t xml:space="preserve">Table </w:t>
      </w:r>
      <w:r>
        <w:fldChar w:fldCharType="begin"/>
      </w:r>
      <w:r>
        <w:instrText xml:space="preserve"> SEQ Table \* ARABIC </w:instrText>
      </w:r>
      <w:r>
        <w:fldChar w:fldCharType="separate"/>
      </w:r>
      <w:r w:rsidR="00410610">
        <w:rPr>
          <w:noProof/>
        </w:rPr>
        <w:t>2</w:t>
      </w:r>
      <w:r>
        <w:fldChar w:fldCharType="end"/>
      </w:r>
      <w:r>
        <w:t>: Non-functional requirements and their justifications</w:t>
      </w:r>
    </w:p>
    <w:p w14:paraId="2370D16E" w14:textId="77777777" w:rsidR="006828DD" w:rsidRDefault="006828DD" w:rsidP="00AC02DA"/>
    <w:p w14:paraId="28AF43B0" w14:textId="77777777" w:rsidR="003D6762" w:rsidRDefault="003D6762" w:rsidP="00AC02DA"/>
    <w:p w14:paraId="178829FC" w14:textId="4AC9DCE0" w:rsidR="006828DD" w:rsidRDefault="003D6762" w:rsidP="003D6762">
      <w:pPr>
        <w:ind w:firstLine="0"/>
        <w:jc w:val="left"/>
      </w:pPr>
      <w:r>
        <w:t xml:space="preserve">The non-functional requirements of this project are also </w:t>
      </w:r>
      <w:r w:rsidR="00C651C5">
        <w:t>key to this project’s purpose</w:t>
      </w:r>
      <w:r>
        <w:t xml:space="preserve">, as they focus on ensuring the tool is </w:t>
      </w:r>
      <w:r w:rsidR="005629DC">
        <w:t xml:space="preserve">accessible to users </w:t>
      </w:r>
      <w:r w:rsidR="005D2854">
        <w:t xml:space="preserve">without prior programming </w:t>
      </w:r>
      <w:r w:rsidR="00CD4C79">
        <w:t>skills.</w:t>
      </w:r>
      <w:r w:rsidR="00694C2C">
        <w:t xml:space="preserve"> This was an intentional decision</w:t>
      </w:r>
      <w:r w:rsidR="0047139F">
        <w:t xml:space="preserve"> to create a tool that addresses gaps in existing tools that</w:t>
      </w:r>
      <w:r w:rsidR="00BC655A">
        <w:t xml:space="preserve"> are heavily technical for users</w:t>
      </w:r>
      <w:r w:rsidR="0047139F">
        <w:t xml:space="preserve"> </w:t>
      </w:r>
      <w:r w:rsidR="0048031D" w:rsidRPr="0048031D">
        <w:t>(Ferrara et al., 2023)</w:t>
      </w:r>
      <w:r w:rsidR="00BC655A">
        <w:t>.</w:t>
      </w:r>
      <w:r w:rsidR="0048031D">
        <w:t xml:space="preserve"> </w:t>
      </w:r>
      <w:r w:rsidR="00AB4BA9">
        <w:t>Reproducibility</w:t>
      </w:r>
      <w:r w:rsidR="0048031D">
        <w:t xml:space="preserve"> was also a </w:t>
      </w:r>
      <w:r w:rsidR="00862970">
        <w:t>prioritised feature within this project</w:t>
      </w:r>
      <w:r w:rsidR="00811EFA">
        <w:t xml:space="preserve">; </w:t>
      </w:r>
      <w:r w:rsidR="00EA0626">
        <w:t>a consistent use of ‘random_state=24’ was used throughout the model’s training and data splitting</w:t>
      </w:r>
      <w:r w:rsidR="006B1458">
        <w:t xml:space="preserve">, to </w:t>
      </w:r>
      <w:r w:rsidR="00D61665">
        <w:t xml:space="preserve">fulfil the basic </w:t>
      </w:r>
      <w:r w:rsidR="00107183">
        <w:t xml:space="preserve">tool </w:t>
      </w:r>
      <w:r w:rsidR="00D61665">
        <w:t xml:space="preserve">requirement </w:t>
      </w:r>
      <w:r w:rsidR="00107183">
        <w:t xml:space="preserve">of reproducible results. </w:t>
      </w:r>
      <w:r w:rsidR="00F069C9">
        <w:t>W</w:t>
      </w:r>
      <w:r w:rsidR="00E17C55">
        <w:t>i</w:t>
      </w:r>
      <w:r w:rsidR="00F069C9">
        <w:t>thout this consistency, the same data</w:t>
      </w:r>
      <w:r w:rsidR="00EC5AF5">
        <w:t>set</w:t>
      </w:r>
      <w:r w:rsidR="00F069C9">
        <w:t xml:space="preserve"> </w:t>
      </w:r>
      <w:r w:rsidR="00EC5AF5">
        <w:t xml:space="preserve">could </w:t>
      </w:r>
      <w:r w:rsidR="003E15DC">
        <w:t xml:space="preserve">produce different fairness results, </w:t>
      </w:r>
      <w:r w:rsidR="00C46101">
        <w:t xml:space="preserve">undermining the tool's credibility. </w:t>
      </w:r>
    </w:p>
    <w:p w14:paraId="26B73CBB" w14:textId="77777777" w:rsidR="00C46101" w:rsidRDefault="00C46101" w:rsidP="003D6762">
      <w:pPr>
        <w:ind w:firstLine="0"/>
        <w:jc w:val="left"/>
      </w:pPr>
    </w:p>
    <w:p w14:paraId="78D4F8CB" w14:textId="77777777" w:rsidR="00C46101" w:rsidRDefault="00C46101" w:rsidP="003D6762">
      <w:pPr>
        <w:ind w:firstLine="0"/>
        <w:jc w:val="left"/>
      </w:pPr>
    </w:p>
    <w:p w14:paraId="0F1D481D" w14:textId="77777777" w:rsidR="00CB79BC" w:rsidRPr="00CB79BC" w:rsidRDefault="00CB79BC" w:rsidP="00CB79BC">
      <w:pPr>
        <w:ind w:firstLine="0"/>
        <w:jc w:val="left"/>
      </w:pPr>
      <w:r w:rsidRPr="00CB79BC">
        <w:t>Bellamy, R.K.E. et al. (2019) 'AI Fairness 360: An extensible toolkit for detecting and mitigating algorithmic bias', IBM Journal of Research and Development, 63(4/5), pp. 4:1–4:15.</w:t>
      </w:r>
    </w:p>
    <w:p w14:paraId="71643A01" w14:textId="77777777" w:rsidR="00CB79BC" w:rsidRPr="00CB79BC" w:rsidRDefault="00CB79BC" w:rsidP="00CB79BC">
      <w:pPr>
        <w:ind w:firstLine="0"/>
        <w:jc w:val="left"/>
      </w:pPr>
      <w:r w:rsidRPr="00CB79BC">
        <w:lastRenderedPageBreak/>
        <w:t>Chouldechova, A. (2017) 'Fair prediction with disparate impact: A study of bias in recidivism prediction instruments', Big Data, 5(2), pp. 153–163.</w:t>
      </w:r>
    </w:p>
    <w:p w14:paraId="2D12356C" w14:textId="77777777" w:rsidR="00CB79BC" w:rsidRPr="00CB79BC" w:rsidRDefault="00CB79BC" w:rsidP="00CB79BC">
      <w:pPr>
        <w:ind w:firstLine="0"/>
        <w:jc w:val="left"/>
      </w:pPr>
      <w:r w:rsidRPr="00CB79BC">
        <w:t>Ferrara, C. et al. (2023) 'Fairness-aware machine learning engineering: how far are we?', Empirical Software Engineering, 29(1), p. 9.</w:t>
      </w:r>
    </w:p>
    <w:p w14:paraId="2E9829DB" w14:textId="77777777" w:rsidR="00CB79BC" w:rsidRPr="00CB79BC" w:rsidRDefault="00CB79BC" w:rsidP="00CB79BC">
      <w:pPr>
        <w:ind w:firstLine="0"/>
        <w:jc w:val="left"/>
      </w:pPr>
      <w:r w:rsidRPr="00CB79BC">
        <w:t>Hardt, M., Price, E. and Srebro, N. (2016) 'Equality of Opportunity in Supervised Learning', arXiv:1610.02413.</w:t>
      </w:r>
    </w:p>
    <w:p w14:paraId="1E8A8430" w14:textId="77777777" w:rsidR="00CB79BC" w:rsidRPr="00CB79BC" w:rsidRDefault="00CB79BC" w:rsidP="00CB79BC">
      <w:pPr>
        <w:ind w:firstLine="0"/>
        <w:jc w:val="left"/>
      </w:pPr>
      <w:r w:rsidRPr="00CB79BC">
        <w:t>Mehrabi, N., Morstatter, F., Saxena, N., Lerman, K. and Galstyan, A. (2021) 'A survey on bias and fairness in machine learning', ACM Computing Surveys, 54(6), pp. 1–35.</w:t>
      </w:r>
    </w:p>
    <w:p w14:paraId="42FDDFCF" w14:textId="77777777" w:rsidR="00CB79BC" w:rsidRPr="00CB79BC" w:rsidRDefault="00CB79BC" w:rsidP="00CB79BC">
      <w:pPr>
        <w:ind w:firstLine="0"/>
        <w:jc w:val="left"/>
      </w:pPr>
      <w:r w:rsidRPr="00CB79BC">
        <w:t>Pessach, D. and Shmueli, E. (2022) 'A review on fairness in machine learning', ACM Computing Surveys, 55(3), pp. 1–44.</w:t>
      </w:r>
    </w:p>
    <w:p w14:paraId="207FCEC9" w14:textId="77777777" w:rsidR="00CB79BC" w:rsidRPr="00CB79BC" w:rsidRDefault="00CB79BC" w:rsidP="00CB79BC">
      <w:pPr>
        <w:ind w:firstLine="0"/>
        <w:jc w:val="left"/>
      </w:pPr>
      <w:r w:rsidRPr="00CB79BC">
        <w:t>Sommerville, I. (2016) Software Engineering. 10th edn. Harlow: Pearson.</w:t>
      </w:r>
    </w:p>
    <w:p w14:paraId="0ABDFA58" w14:textId="77777777" w:rsidR="00C46101" w:rsidRDefault="00C46101" w:rsidP="003D6762">
      <w:pPr>
        <w:ind w:firstLine="0"/>
        <w:jc w:val="left"/>
      </w:pPr>
    </w:p>
    <w:p w14:paraId="7D6A6EFB" w14:textId="24DDAF0C" w:rsidR="00CB79BC" w:rsidRDefault="00BE39F8" w:rsidP="00CB79BC">
      <w:pPr>
        <w:pStyle w:val="Heading2"/>
      </w:pPr>
      <w:r>
        <w:t>System Architecture</w:t>
      </w:r>
      <w:r w:rsidR="008733A0">
        <w:t xml:space="preserve"> !!!!</w:t>
      </w:r>
    </w:p>
    <w:p w14:paraId="2CBDEE10" w14:textId="77777777" w:rsidR="009A25B5" w:rsidRDefault="009A25B5">
      <w:pPr>
        <w:spacing w:line="240" w:lineRule="auto"/>
        <w:ind w:firstLine="0"/>
        <w:jc w:val="left"/>
        <w:rPr>
          <w:noProof/>
        </w:rPr>
      </w:pPr>
    </w:p>
    <w:p w14:paraId="029EAF26" w14:textId="78A79BCE" w:rsidR="00EA0A64" w:rsidRDefault="00D47375" w:rsidP="00EA0A64">
      <w:pPr>
        <w:spacing w:line="240" w:lineRule="auto"/>
        <w:ind w:firstLine="0"/>
        <w:jc w:val="left"/>
        <w:rPr>
          <w:noProof/>
        </w:rPr>
      </w:pPr>
      <w:r>
        <w:rPr>
          <w:noProof/>
        </w:rPr>
        <w:t xml:space="preserve">The bias detection tool is a single-page web application that requires no database, external API calls, or user authentication. </w:t>
      </w:r>
      <w:r w:rsidR="00924522">
        <w:rPr>
          <w:noProof/>
        </w:rPr>
        <w:t>The tool’s d</w:t>
      </w:r>
      <w:r>
        <w:rPr>
          <w:noProof/>
        </w:rPr>
        <w:t>ata processing occurs locally, and once the user closes the browser, no information is stored. The system functions independently and resets after each session</w:t>
      </w:r>
      <w:r w:rsidR="009B48AE">
        <w:rPr>
          <w:noProof/>
        </w:rPr>
        <w:t xml:space="preserve">. </w:t>
      </w:r>
      <w:r>
        <w:rPr>
          <w:noProof/>
        </w:rPr>
        <w:t xml:space="preserve">This architecture was intentional and </w:t>
      </w:r>
      <w:r w:rsidR="009B48AE">
        <w:rPr>
          <w:noProof/>
        </w:rPr>
        <w:t>well-suited</w:t>
      </w:r>
      <w:r>
        <w:rPr>
          <w:noProof/>
        </w:rPr>
        <w:t xml:space="preserve"> to this project, as it simplifies user access by </w:t>
      </w:r>
      <w:r w:rsidR="00D235BE">
        <w:rPr>
          <w:noProof/>
        </w:rPr>
        <w:t>removing</w:t>
      </w:r>
      <w:r>
        <w:rPr>
          <w:noProof/>
        </w:rPr>
        <w:t xml:space="preserve"> the need to set up an account. It also ensures integrity, since sensitive datasets uploaded by users are not stored or transferred beyond the local machine. This approach directly supports the tool’s </w:t>
      </w:r>
      <w:r w:rsidR="004223C9">
        <w:rPr>
          <w:noProof/>
        </w:rPr>
        <w:t>main focus</w:t>
      </w:r>
      <w:r>
        <w:rPr>
          <w:noProof/>
        </w:rPr>
        <w:t xml:space="preserve"> o</w:t>
      </w:r>
      <w:r w:rsidR="004223C9">
        <w:rPr>
          <w:noProof/>
        </w:rPr>
        <w:t>n</w:t>
      </w:r>
      <w:r>
        <w:rPr>
          <w:noProof/>
        </w:rPr>
        <w:t xml:space="preserve"> accessibility and </w:t>
      </w:r>
      <w:r w:rsidR="00054B2A">
        <w:rPr>
          <w:noProof/>
        </w:rPr>
        <w:t>dependability</w:t>
      </w:r>
      <w:r>
        <w:rPr>
          <w:noProof/>
        </w:rPr>
        <w:t xml:space="preserve"> for non-technical users (Ferrara et al., 2023).</w:t>
      </w:r>
    </w:p>
    <w:p w14:paraId="08EBE8E7" w14:textId="77777777" w:rsidR="00A54498" w:rsidRDefault="00A54498" w:rsidP="00EA0A64">
      <w:pPr>
        <w:spacing w:line="240" w:lineRule="auto"/>
        <w:ind w:firstLine="0"/>
        <w:jc w:val="left"/>
        <w:rPr>
          <w:noProof/>
        </w:rPr>
      </w:pPr>
    </w:p>
    <w:p w14:paraId="34CE7C77" w14:textId="372A5586" w:rsidR="00C7479D" w:rsidRDefault="00A54498" w:rsidP="007B3B11">
      <w:pPr>
        <w:spacing w:line="240" w:lineRule="auto"/>
        <w:ind w:firstLine="0"/>
        <w:jc w:val="left"/>
        <w:rPr>
          <w:noProof/>
        </w:rPr>
      </w:pPr>
      <w:r>
        <w:rPr>
          <w:noProof/>
        </w:rPr>
        <w:t xml:space="preserve">The </w:t>
      </w:r>
      <w:r w:rsidR="00360ED4">
        <w:rPr>
          <w:noProof/>
        </w:rPr>
        <w:t xml:space="preserve">system is organised into four logical layers, as </w:t>
      </w:r>
      <w:r w:rsidR="002E64FA">
        <w:rPr>
          <w:noProof/>
        </w:rPr>
        <w:t>shown</w:t>
      </w:r>
      <w:r w:rsidR="00360ED4">
        <w:rPr>
          <w:noProof/>
        </w:rPr>
        <w:t xml:space="preserve"> in Figure 2. The data </w:t>
      </w:r>
      <w:r w:rsidR="002E64FA">
        <w:rPr>
          <w:noProof/>
        </w:rPr>
        <w:t xml:space="preserve">input layer allows users to either select </w:t>
      </w:r>
      <w:r w:rsidR="009A2824">
        <w:rPr>
          <w:noProof/>
        </w:rPr>
        <w:t xml:space="preserve">from three </w:t>
      </w:r>
      <w:r w:rsidR="009E55AA">
        <w:rPr>
          <w:noProof/>
        </w:rPr>
        <w:t>commonly used preset datasets, including Adult Income, COMPAS Recidivism,</w:t>
      </w:r>
      <w:r w:rsidR="009A2824">
        <w:rPr>
          <w:noProof/>
        </w:rPr>
        <w:t xml:space="preserve"> and Heart Disease</w:t>
      </w:r>
      <w:r w:rsidR="002202ED">
        <w:rPr>
          <w:noProof/>
        </w:rPr>
        <w:t>, or upload their own CSV file</w:t>
      </w:r>
      <w:r w:rsidR="00FC0899">
        <w:rPr>
          <w:noProof/>
        </w:rPr>
        <w:t xml:space="preserve">. </w:t>
      </w:r>
      <w:r w:rsidR="009E55AA">
        <w:rPr>
          <w:noProof/>
        </w:rPr>
        <w:t xml:space="preserve">Once </w:t>
      </w:r>
      <w:r w:rsidR="00D81D6E">
        <w:rPr>
          <w:noProof/>
        </w:rPr>
        <w:t xml:space="preserve">a recognised dataset is selected, the target column </w:t>
      </w:r>
      <w:r w:rsidR="00383AE9">
        <w:rPr>
          <w:noProof/>
        </w:rPr>
        <w:t>and sensitive attribute dropdowns are auto</w:t>
      </w:r>
      <w:r w:rsidR="00392965">
        <w:rPr>
          <w:noProof/>
        </w:rPr>
        <w:t xml:space="preserve">matically pre-filled to </w:t>
      </w:r>
      <w:r w:rsidR="00D01036">
        <w:rPr>
          <w:noProof/>
        </w:rPr>
        <w:t xml:space="preserve">avoid potential confusion with users </w:t>
      </w:r>
      <w:r w:rsidR="00D1076B">
        <w:rPr>
          <w:noProof/>
        </w:rPr>
        <w:t xml:space="preserve">who may be unfamiliar with the dataset structure. </w:t>
      </w:r>
      <w:r w:rsidR="00227025">
        <w:rPr>
          <w:noProof/>
        </w:rPr>
        <w:t>Additionally</w:t>
      </w:r>
      <w:r w:rsidR="00330F0F">
        <w:rPr>
          <w:noProof/>
        </w:rPr>
        <w:t>, i</w:t>
      </w:r>
      <w:r w:rsidR="003662D2">
        <w:rPr>
          <w:noProof/>
        </w:rPr>
        <w:t xml:space="preserve">f custom datasets are manually uploaded, users are able to </w:t>
      </w:r>
      <w:r w:rsidR="00D561A1">
        <w:rPr>
          <w:noProof/>
        </w:rPr>
        <w:t xml:space="preserve">personalise the columns </w:t>
      </w:r>
      <w:r w:rsidR="00330F0F">
        <w:rPr>
          <w:noProof/>
        </w:rPr>
        <w:t>using the dropdown menu</w:t>
      </w:r>
      <w:r w:rsidR="00DE2F27">
        <w:rPr>
          <w:noProof/>
        </w:rPr>
        <w:t xml:space="preserve">. These features </w:t>
      </w:r>
      <w:r w:rsidR="00053005">
        <w:rPr>
          <w:noProof/>
        </w:rPr>
        <w:t xml:space="preserve">ensure the tool remains flexible </w:t>
      </w:r>
      <w:r w:rsidR="00F44563">
        <w:rPr>
          <w:noProof/>
        </w:rPr>
        <w:t>and capable of handling a wide range of CSV formats, regardless of their structure.</w:t>
      </w:r>
      <w:r w:rsidR="00FE5F52">
        <w:rPr>
          <w:noProof/>
        </w:rPr>
        <w:t xml:space="preserve"> Before any analysis begins, users </w:t>
      </w:r>
      <w:r w:rsidR="00C32B67">
        <w:rPr>
          <w:noProof/>
        </w:rPr>
        <w:t>are</w:t>
      </w:r>
      <w:r w:rsidR="00FE5F52">
        <w:rPr>
          <w:noProof/>
        </w:rPr>
        <w:t xml:space="preserve"> also able to </w:t>
      </w:r>
      <w:r w:rsidR="00C32B67">
        <w:rPr>
          <w:noProof/>
        </w:rPr>
        <w:t xml:space="preserve">use the ‘Generate Random Data’  button, which </w:t>
      </w:r>
      <w:r w:rsidR="00790C64">
        <w:rPr>
          <w:noProof/>
        </w:rPr>
        <w:t>displays a sample profile from the loaded dataset</w:t>
      </w:r>
      <w:r w:rsidR="009D6497">
        <w:rPr>
          <w:noProof/>
        </w:rPr>
        <w:t xml:space="preserve">, including the </w:t>
      </w:r>
      <w:r w:rsidR="00FC227E">
        <w:rPr>
          <w:noProof/>
        </w:rPr>
        <w:t>individual's</w:t>
      </w:r>
      <w:r w:rsidR="009D6497">
        <w:rPr>
          <w:noProof/>
        </w:rPr>
        <w:t xml:space="preserve"> attributes such as age</w:t>
      </w:r>
      <w:r w:rsidR="00FC227E">
        <w:rPr>
          <w:noProof/>
        </w:rPr>
        <w:t>, occupation and income category</w:t>
      </w:r>
      <w:r w:rsidR="00790C64">
        <w:rPr>
          <w:noProof/>
        </w:rPr>
        <w:t xml:space="preserve">. </w:t>
      </w:r>
      <w:r w:rsidR="005950FC">
        <w:rPr>
          <w:noProof/>
        </w:rPr>
        <w:t xml:space="preserve">This </w:t>
      </w:r>
      <w:r w:rsidR="00C967B5">
        <w:rPr>
          <w:noProof/>
        </w:rPr>
        <w:t>function allows non-technical users to understand the components of the dataset</w:t>
      </w:r>
      <w:r w:rsidR="00B50438">
        <w:rPr>
          <w:noProof/>
        </w:rPr>
        <w:t xml:space="preserve"> before assessing its fairness. </w:t>
      </w:r>
    </w:p>
    <w:p w14:paraId="02E117EB" w14:textId="77777777" w:rsidR="004C2102" w:rsidRDefault="004C2102" w:rsidP="00EA0A64">
      <w:pPr>
        <w:spacing w:line="240" w:lineRule="auto"/>
        <w:ind w:firstLine="0"/>
        <w:jc w:val="left"/>
        <w:rPr>
          <w:noProof/>
        </w:rPr>
      </w:pPr>
    </w:p>
    <w:p w14:paraId="1634F0DF" w14:textId="5F37A408" w:rsidR="008A3EE4" w:rsidRDefault="00C92DE9" w:rsidP="00EA0A64">
      <w:pPr>
        <w:spacing w:line="240" w:lineRule="auto"/>
        <w:ind w:firstLine="0"/>
        <w:jc w:val="left"/>
        <w:rPr>
          <w:noProof/>
        </w:rPr>
      </w:pPr>
      <w:r>
        <w:rPr>
          <w:noProof/>
        </w:rPr>
        <w:t>Once</w:t>
      </w:r>
      <w:r w:rsidR="00223E84">
        <w:rPr>
          <w:noProof/>
        </w:rPr>
        <w:t xml:space="preserve"> the user </w:t>
      </w:r>
      <w:r>
        <w:rPr>
          <w:noProof/>
        </w:rPr>
        <w:t xml:space="preserve">selects their </w:t>
      </w:r>
      <w:r w:rsidR="00C63487">
        <w:rPr>
          <w:noProof/>
        </w:rPr>
        <w:t>columns</w:t>
      </w:r>
      <w:r w:rsidR="008671F2">
        <w:rPr>
          <w:noProof/>
        </w:rPr>
        <w:t xml:space="preserve">, </w:t>
      </w:r>
      <w:r w:rsidR="00FD694B">
        <w:rPr>
          <w:noProof/>
        </w:rPr>
        <w:t>a basic check occurs. The process involves dividing the dataset</w:t>
      </w:r>
      <w:r w:rsidR="00257C96">
        <w:rPr>
          <w:noProof/>
        </w:rPr>
        <w:t xml:space="preserve"> into training and testing sets at an 80/20 ratio</w:t>
      </w:r>
      <w:r w:rsidR="005C5B33">
        <w:rPr>
          <w:noProof/>
        </w:rPr>
        <w:t xml:space="preserve">, along with a fixed </w:t>
      </w:r>
      <w:r w:rsidR="00EC2553">
        <w:rPr>
          <w:noProof/>
        </w:rPr>
        <w:t>‘</w:t>
      </w:r>
      <w:r w:rsidR="005C5B33">
        <w:rPr>
          <w:noProof/>
        </w:rPr>
        <w:t>random_state</w:t>
      </w:r>
      <w:r w:rsidR="00EC2553">
        <w:rPr>
          <w:noProof/>
        </w:rPr>
        <w:t xml:space="preserve">’ of 24 for consistent results. </w:t>
      </w:r>
      <w:r w:rsidR="0003402B">
        <w:rPr>
          <w:noProof/>
        </w:rPr>
        <w:t xml:space="preserve">A Decision Tree </w:t>
      </w:r>
      <w:r w:rsidR="00FB5D7B">
        <w:rPr>
          <w:noProof/>
        </w:rPr>
        <w:t xml:space="preserve">classifier is then trained </w:t>
      </w:r>
      <w:r w:rsidR="00B374D1">
        <w:rPr>
          <w:noProof/>
        </w:rPr>
        <w:t xml:space="preserve">with a maximum </w:t>
      </w:r>
      <w:r w:rsidR="00EA4031">
        <w:rPr>
          <w:noProof/>
        </w:rPr>
        <w:t>depth of five</w:t>
      </w:r>
      <w:r w:rsidR="00BA0274">
        <w:rPr>
          <w:noProof/>
        </w:rPr>
        <w:t>;</w:t>
      </w:r>
      <w:r w:rsidR="00833055">
        <w:rPr>
          <w:noProof/>
        </w:rPr>
        <w:t xml:space="preserve"> this depth was </w:t>
      </w:r>
      <w:r w:rsidR="00EA4031">
        <w:rPr>
          <w:noProof/>
        </w:rPr>
        <w:t xml:space="preserve">determined </w:t>
      </w:r>
      <w:r w:rsidR="003C41E3">
        <w:rPr>
          <w:noProof/>
        </w:rPr>
        <w:t xml:space="preserve">to balance accuracy and </w:t>
      </w:r>
      <w:r w:rsidR="00334EA7">
        <w:rPr>
          <w:noProof/>
        </w:rPr>
        <w:t>interpretability</w:t>
      </w:r>
      <w:r w:rsidR="008A41E9">
        <w:rPr>
          <w:noProof/>
        </w:rPr>
        <w:t xml:space="preserve">. The </w:t>
      </w:r>
      <w:r w:rsidR="000A4912">
        <w:rPr>
          <w:noProof/>
        </w:rPr>
        <w:t>following processes take place within the fairness layer</w:t>
      </w:r>
      <w:r w:rsidR="00A92386">
        <w:rPr>
          <w:noProof/>
        </w:rPr>
        <w:t>, where three fairness metrics are evaluated</w:t>
      </w:r>
      <w:r w:rsidR="00493CC7">
        <w:rPr>
          <w:noProof/>
        </w:rPr>
        <w:t xml:space="preserve"> </w:t>
      </w:r>
      <w:r w:rsidR="00990B71">
        <w:rPr>
          <w:noProof/>
        </w:rPr>
        <w:t>through prediction and error rate comparisons</w:t>
      </w:r>
      <w:r w:rsidR="0026494D">
        <w:rPr>
          <w:noProof/>
        </w:rPr>
        <w:t xml:space="preserve"> across groups</w:t>
      </w:r>
      <w:r w:rsidR="00050045">
        <w:rPr>
          <w:noProof/>
        </w:rPr>
        <w:t xml:space="preserve"> based on the selected sensitive attributes</w:t>
      </w:r>
      <w:r w:rsidR="0054715E">
        <w:rPr>
          <w:noProof/>
        </w:rPr>
        <w:t xml:space="preserve">. The fairness metrics selected include demographic parity, </w:t>
      </w:r>
      <w:r w:rsidR="00D10D1A">
        <w:rPr>
          <w:noProof/>
        </w:rPr>
        <w:t>equal opportunity</w:t>
      </w:r>
      <w:r w:rsidR="004D278C">
        <w:rPr>
          <w:noProof/>
        </w:rPr>
        <w:t xml:space="preserve"> and </w:t>
      </w:r>
      <w:r w:rsidR="00D10D1A">
        <w:rPr>
          <w:noProof/>
        </w:rPr>
        <w:t>equalised odds gap</w:t>
      </w:r>
      <w:r w:rsidR="00980665">
        <w:rPr>
          <w:noProof/>
        </w:rPr>
        <w:t xml:space="preserve">, which are </w:t>
      </w:r>
      <w:r w:rsidR="00465873">
        <w:rPr>
          <w:noProof/>
        </w:rPr>
        <w:t>presented to users</w:t>
      </w:r>
      <w:r w:rsidR="00980665">
        <w:rPr>
          <w:noProof/>
        </w:rPr>
        <w:t xml:space="preserve"> </w:t>
      </w:r>
      <w:r w:rsidR="007E689A">
        <w:rPr>
          <w:noProof/>
        </w:rPr>
        <w:t xml:space="preserve">using </w:t>
      </w:r>
      <w:r w:rsidR="00980665">
        <w:rPr>
          <w:noProof/>
        </w:rPr>
        <w:t xml:space="preserve">simple English to </w:t>
      </w:r>
      <w:r w:rsidR="001F79FA">
        <w:rPr>
          <w:noProof/>
        </w:rPr>
        <w:t xml:space="preserve">ensure </w:t>
      </w:r>
      <w:r w:rsidR="00C82811">
        <w:rPr>
          <w:noProof/>
        </w:rPr>
        <w:t xml:space="preserve">the results are </w:t>
      </w:r>
      <w:r w:rsidR="007E689A">
        <w:rPr>
          <w:noProof/>
        </w:rPr>
        <w:t>easily understood and interpreted by non-technical users.</w:t>
      </w:r>
    </w:p>
    <w:p w14:paraId="450B7DDF" w14:textId="77777777" w:rsidR="00310266" w:rsidRDefault="00310266" w:rsidP="00EA0A64">
      <w:pPr>
        <w:spacing w:line="240" w:lineRule="auto"/>
        <w:ind w:firstLine="0"/>
        <w:jc w:val="left"/>
        <w:rPr>
          <w:noProof/>
        </w:rPr>
      </w:pPr>
    </w:p>
    <w:p w14:paraId="4F0DCB29" w14:textId="77777777" w:rsidR="00D75EC6" w:rsidRDefault="00D75EC6" w:rsidP="00EA0A64">
      <w:pPr>
        <w:spacing w:line="240" w:lineRule="auto"/>
        <w:ind w:firstLine="0"/>
        <w:jc w:val="left"/>
        <w:rPr>
          <w:noProof/>
        </w:rPr>
      </w:pPr>
    </w:p>
    <w:p w14:paraId="4CB2FDC1" w14:textId="7FFF8CF7" w:rsidR="00310266" w:rsidRDefault="00310266" w:rsidP="00EA0A64">
      <w:pPr>
        <w:spacing w:line="240" w:lineRule="auto"/>
        <w:ind w:firstLine="0"/>
        <w:jc w:val="left"/>
        <w:rPr>
          <w:noProof/>
        </w:rPr>
      </w:pPr>
      <w:r>
        <w:rPr>
          <w:noProof/>
        </w:rPr>
        <w:t>The tool</w:t>
      </w:r>
      <w:r w:rsidR="00246F3B">
        <w:rPr>
          <w:noProof/>
        </w:rPr>
        <w:t>’</w:t>
      </w:r>
      <w:r>
        <w:rPr>
          <w:noProof/>
        </w:rPr>
        <w:t>s outputs are displayed</w:t>
      </w:r>
      <w:r w:rsidR="00246F3B">
        <w:rPr>
          <w:noProof/>
        </w:rPr>
        <w:t xml:space="preserve"> on a single page</w:t>
      </w:r>
      <w:r>
        <w:rPr>
          <w:noProof/>
        </w:rPr>
        <w:t xml:space="preserve"> </w:t>
      </w:r>
      <w:r w:rsidR="00711832">
        <w:rPr>
          <w:noProof/>
        </w:rPr>
        <w:t>in a</w:t>
      </w:r>
      <w:r w:rsidR="00922E37">
        <w:rPr>
          <w:noProof/>
        </w:rPr>
        <w:t xml:space="preserve"> particular order</w:t>
      </w:r>
      <w:r w:rsidR="00FD3B99">
        <w:rPr>
          <w:noProof/>
        </w:rPr>
        <w:t xml:space="preserve"> to allow users to access results </w:t>
      </w:r>
      <w:r w:rsidR="00D75EC6">
        <w:rPr>
          <w:noProof/>
        </w:rPr>
        <w:t>logically</w:t>
      </w:r>
      <w:r w:rsidR="00711832">
        <w:rPr>
          <w:noProof/>
        </w:rPr>
        <w:t xml:space="preserve">. Users </w:t>
      </w:r>
      <w:r w:rsidR="00D86B74">
        <w:rPr>
          <w:noProof/>
        </w:rPr>
        <w:t xml:space="preserve">first see the ‘Plain English Quick Summary’ </w:t>
      </w:r>
      <w:r w:rsidR="00F6522C">
        <w:rPr>
          <w:noProof/>
        </w:rPr>
        <w:t>conclusion</w:t>
      </w:r>
      <w:r w:rsidR="00B4613A">
        <w:rPr>
          <w:noProof/>
        </w:rPr>
        <w:t>,</w:t>
      </w:r>
      <w:r w:rsidR="008B24E3">
        <w:rPr>
          <w:noProof/>
        </w:rPr>
        <w:t xml:space="preserve"> which is responsible for </w:t>
      </w:r>
      <w:r w:rsidR="00B4613A">
        <w:rPr>
          <w:noProof/>
        </w:rPr>
        <w:t>summarising the tool’s findings</w:t>
      </w:r>
      <w:r w:rsidR="00D7203A">
        <w:rPr>
          <w:noProof/>
        </w:rPr>
        <w:t>,</w:t>
      </w:r>
      <w:r w:rsidR="00F6522C">
        <w:rPr>
          <w:noProof/>
        </w:rPr>
        <w:t xml:space="preserve"> </w:t>
      </w:r>
      <w:r w:rsidR="008B24E3">
        <w:rPr>
          <w:noProof/>
        </w:rPr>
        <w:t xml:space="preserve">followed by </w:t>
      </w:r>
      <w:r w:rsidR="00094E9B">
        <w:rPr>
          <w:noProof/>
        </w:rPr>
        <w:t>three fairness metric values with brief descriptions</w:t>
      </w:r>
      <w:r w:rsidR="00966C19">
        <w:rPr>
          <w:noProof/>
        </w:rPr>
        <w:t xml:space="preserve">. </w:t>
      </w:r>
      <w:r w:rsidR="0090667B">
        <w:rPr>
          <w:noProof/>
        </w:rPr>
        <w:t xml:space="preserve">A </w:t>
      </w:r>
      <w:r w:rsidR="0090667B">
        <w:rPr>
          <w:noProof/>
        </w:rPr>
        <w:lastRenderedPageBreak/>
        <w:t>prediction distribution bar chart is then displayed to users</w:t>
      </w:r>
      <w:r w:rsidR="00E9416D">
        <w:rPr>
          <w:noProof/>
        </w:rPr>
        <w:t xml:space="preserve">, </w:t>
      </w:r>
      <w:r w:rsidR="00C012AA">
        <w:rPr>
          <w:noProof/>
        </w:rPr>
        <w:t>clearly visualising positive prediction findings</w:t>
      </w:r>
      <w:r w:rsidR="00164A04">
        <w:rPr>
          <w:noProof/>
        </w:rPr>
        <w:t xml:space="preserve">. </w:t>
      </w:r>
      <w:r w:rsidR="005C5F0A">
        <w:rPr>
          <w:noProof/>
        </w:rPr>
        <w:t xml:space="preserve">The final stage involves </w:t>
      </w:r>
      <w:r w:rsidR="00C60BCA">
        <w:rPr>
          <w:noProof/>
        </w:rPr>
        <w:t>a comparison bar chart between Model A and Model B</w:t>
      </w:r>
      <w:r w:rsidR="00AB749E">
        <w:rPr>
          <w:noProof/>
        </w:rPr>
        <w:t xml:space="preserve">, demonstrating </w:t>
      </w:r>
      <w:r w:rsidR="00C012AA">
        <w:rPr>
          <w:noProof/>
        </w:rPr>
        <w:t xml:space="preserve">the impact of the </w:t>
      </w:r>
      <w:r w:rsidR="005F2333">
        <w:rPr>
          <w:noProof/>
        </w:rPr>
        <w:t>reweighing</w:t>
      </w:r>
      <w:r w:rsidR="00C012AA">
        <w:rPr>
          <w:noProof/>
        </w:rPr>
        <w:t xml:space="preserve"> mitigation technique. </w:t>
      </w:r>
      <w:r w:rsidR="00796FE3">
        <w:rPr>
          <w:noProof/>
        </w:rPr>
        <w:t xml:space="preserve">The </w:t>
      </w:r>
      <w:r w:rsidR="00B261D5">
        <w:rPr>
          <w:noProof/>
        </w:rPr>
        <w:t>single-page</w:t>
      </w:r>
      <w:r w:rsidR="00796FE3">
        <w:rPr>
          <w:noProof/>
        </w:rPr>
        <w:t xml:space="preserve"> display reduces navigation complexit</w:t>
      </w:r>
      <w:r w:rsidR="00FD3B99">
        <w:rPr>
          <w:noProof/>
        </w:rPr>
        <w:t>y</w:t>
      </w:r>
      <w:r w:rsidR="00B261D5">
        <w:rPr>
          <w:noProof/>
        </w:rPr>
        <w:t xml:space="preserve">, </w:t>
      </w:r>
      <w:r w:rsidR="00FA466F">
        <w:rPr>
          <w:noProof/>
        </w:rPr>
        <w:t>whereas using</w:t>
      </w:r>
      <w:r w:rsidR="006170BE">
        <w:rPr>
          <w:noProof/>
        </w:rPr>
        <w:t xml:space="preserve"> multiple pages </w:t>
      </w:r>
      <w:r w:rsidR="00C44B10">
        <w:rPr>
          <w:noProof/>
        </w:rPr>
        <w:t>would increase user effort</w:t>
      </w:r>
      <w:r w:rsidR="009C0AB5">
        <w:rPr>
          <w:noProof/>
        </w:rPr>
        <w:t>.</w:t>
      </w:r>
      <w:r w:rsidR="00FD3B99">
        <w:rPr>
          <w:noProof/>
        </w:rPr>
        <w:t xml:space="preserve"> </w:t>
      </w:r>
    </w:p>
    <w:p w14:paraId="53822049" w14:textId="77777777" w:rsidR="005C5B33" w:rsidRPr="00EA0A64" w:rsidRDefault="005C5B33" w:rsidP="00EA0A64">
      <w:pPr>
        <w:spacing w:line="240" w:lineRule="auto"/>
        <w:ind w:firstLine="0"/>
        <w:jc w:val="left"/>
        <w:rPr>
          <w:noProof/>
        </w:rPr>
      </w:pPr>
    </w:p>
    <w:p w14:paraId="1CF9CF33" w14:textId="1F124420" w:rsidR="009A25B5" w:rsidRDefault="009A25B5">
      <w:pPr>
        <w:spacing w:line="240" w:lineRule="auto"/>
        <w:ind w:firstLine="0"/>
        <w:jc w:val="left"/>
        <w:rPr>
          <w:noProof/>
        </w:rPr>
      </w:pPr>
    </w:p>
    <w:p w14:paraId="3E8968FA" w14:textId="77777777" w:rsidR="00C21840" w:rsidRDefault="00C21840">
      <w:pPr>
        <w:spacing w:line="240" w:lineRule="auto"/>
        <w:ind w:firstLine="0"/>
        <w:jc w:val="left"/>
        <w:rPr>
          <w:noProof/>
        </w:rPr>
      </w:pPr>
    </w:p>
    <w:p w14:paraId="206D4BF2" w14:textId="77777777" w:rsidR="00B175C4" w:rsidRDefault="00B175C4" w:rsidP="00B175C4">
      <w:pPr>
        <w:keepNext/>
        <w:spacing w:line="240" w:lineRule="auto"/>
        <w:ind w:firstLine="0"/>
        <w:jc w:val="left"/>
      </w:pPr>
      <w:r>
        <w:rPr>
          <w:noProof/>
        </w:rPr>
        <w:drawing>
          <wp:inline distT="0" distB="0" distL="0" distR="0" wp14:anchorId="0577705F" wp14:editId="687142B2">
            <wp:extent cx="5172075" cy="5438775"/>
            <wp:effectExtent l="0" t="0" r="9525" b="9525"/>
            <wp:docPr id="1696964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64040" name="Picture 1696964040"/>
                    <pic:cNvPicPr/>
                  </pic:nvPicPr>
                  <pic:blipFill>
                    <a:blip r:embed="rId14"/>
                    <a:stretch>
                      <a:fillRect/>
                    </a:stretch>
                  </pic:blipFill>
                  <pic:spPr>
                    <a:xfrm>
                      <a:off x="0" y="0"/>
                      <a:ext cx="5172075" cy="5438775"/>
                    </a:xfrm>
                    <a:prstGeom prst="rect">
                      <a:avLst/>
                    </a:prstGeom>
                  </pic:spPr>
                </pic:pic>
              </a:graphicData>
            </a:graphic>
          </wp:inline>
        </w:drawing>
      </w:r>
    </w:p>
    <w:p w14:paraId="16494D99" w14:textId="0C3E78F1" w:rsidR="009A25B5" w:rsidRDefault="00B175C4" w:rsidP="00B175C4">
      <w:pPr>
        <w:pStyle w:val="Caption"/>
        <w:jc w:val="left"/>
        <w:rPr>
          <w:noProof/>
        </w:rPr>
      </w:pPr>
      <w:r>
        <w:t xml:space="preserve">Figure </w:t>
      </w:r>
      <w:r>
        <w:fldChar w:fldCharType="begin"/>
      </w:r>
      <w:r>
        <w:instrText xml:space="preserve"> SEQ Figure \* ARABIC </w:instrText>
      </w:r>
      <w:r>
        <w:fldChar w:fldCharType="separate"/>
      </w:r>
      <w:r w:rsidR="00410610">
        <w:rPr>
          <w:noProof/>
        </w:rPr>
        <w:t>2</w:t>
      </w:r>
      <w:r>
        <w:fldChar w:fldCharType="end"/>
      </w:r>
      <w:r>
        <w:t xml:space="preserve">: </w:t>
      </w:r>
      <w:r w:rsidR="00D95D9E" w:rsidRPr="00D95D9E">
        <w:t xml:space="preserve">System architecture of the bias detection tool </w:t>
      </w:r>
      <w:r w:rsidR="00D95D9E">
        <w:t>showing</w:t>
      </w:r>
      <w:r w:rsidR="00D95D9E" w:rsidRPr="00D95D9E">
        <w:t xml:space="preserve"> the four-layer data flow from input to results display</w:t>
      </w:r>
    </w:p>
    <w:p w14:paraId="5224996C" w14:textId="77777777" w:rsidR="009A25B5" w:rsidRDefault="009A25B5">
      <w:pPr>
        <w:spacing w:line="240" w:lineRule="auto"/>
        <w:ind w:firstLine="0"/>
        <w:jc w:val="left"/>
        <w:rPr>
          <w:noProof/>
        </w:rPr>
      </w:pPr>
    </w:p>
    <w:p w14:paraId="5A33CB54" w14:textId="77777777" w:rsidR="00B05115" w:rsidRDefault="00B05115" w:rsidP="00B05115">
      <w:pPr>
        <w:spacing w:line="240" w:lineRule="auto"/>
        <w:ind w:firstLine="0"/>
        <w:jc w:val="left"/>
        <w:rPr>
          <w:noProof/>
        </w:rPr>
      </w:pPr>
      <w:r w:rsidRPr="00B05115">
        <w:rPr>
          <w:noProof/>
        </w:rPr>
        <w:t>Ferrara, C. et al. (2023) 'Fairness-aware machine learning engineering: how far are we?', Empirical Software Engineering, 29(1), p. 9.</w:t>
      </w:r>
    </w:p>
    <w:p w14:paraId="51D7B4F4" w14:textId="77777777" w:rsidR="004A67D4" w:rsidRDefault="004A67D4" w:rsidP="00B05115">
      <w:pPr>
        <w:spacing w:line="240" w:lineRule="auto"/>
        <w:ind w:firstLine="0"/>
        <w:jc w:val="left"/>
        <w:rPr>
          <w:noProof/>
        </w:rPr>
      </w:pPr>
    </w:p>
    <w:p w14:paraId="1FEC97E9" w14:textId="77777777" w:rsidR="004A67D4" w:rsidRPr="00B05115" w:rsidRDefault="004A67D4" w:rsidP="00B05115">
      <w:pPr>
        <w:spacing w:line="240" w:lineRule="auto"/>
        <w:ind w:firstLine="0"/>
        <w:jc w:val="left"/>
        <w:rPr>
          <w:noProof/>
        </w:rPr>
      </w:pPr>
    </w:p>
    <w:p w14:paraId="3AB47D2E" w14:textId="3FF0B9BC" w:rsidR="004512E8" w:rsidRDefault="00176EDF" w:rsidP="003E7239">
      <w:pPr>
        <w:pStyle w:val="Heading2"/>
        <w:rPr>
          <w:noProof/>
        </w:rPr>
      </w:pPr>
      <w:r>
        <w:rPr>
          <w:noProof/>
        </w:rPr>
        <w:lastRenderedPageBreak/>
        <w:t>Technology Choices</w:t>
      </w:r>
    </w:p>
    <w:p w14:paraId="00854125" w14:textId="77777777" w:rsidR="003E7239" w:rsidRPr="003E7239" w:rsidRDefault="003E7239" w:rsidP="003E7239">
      <w:pPr>
        <w:pStyle w:val="Firstparagraph"/>
      </w:pPr>
    </w:p>
    <w:p w14:paraId="241899ED" w14:textId="5E1EA2A9" w:rsidR="0088754B" w:rsidRDefault="004512E8" w:rsidP="003E7239">
      <w:pPr>
        <w:ind w:firstLine="0"/>
      </w:pPr>
      <w:r>
        <w:t xml:space="preserve">Python was </w:t>
      </w:r>
      <w:r w:rsidR="008B54BA">
        <w:t xml:space="preserve">selected as the </w:t>
      </w:r>
      <w:r w:rsidR="007D660D">
        <w:t>primary programm</w:t>
      </w:r>
      <w:r w:rsidR="00CD72AE">
        <w:t>ing language for this project due to its</w:t>
      </w:r>
      <w:r w:rsidR="00D701BB">
        <w:t xml:space="preserve"> widespread use within machine learning </w:t>
      </w:r>
      <w:r w:rsidR="000874EC">
        <w:t xml:space="preserve">and </w:t>
      </w:r>
      <w:r w:rsidR="00DA720D">
        <w:t>extensive</w:t>
      </w:r>
      <w:r w:rsidR="00E7370D">
        <w:t xml:space="preserve"> data science</w:t>
      </w:r>
      <w:r w:rsidR="00DA720D">
        <w:t xml:space="preserve"> libraries</w:t>
      </w:r>
      <w:r w:rsidR="00C43F09">
        <w:t xml:space="preserve">. </w:t>
      </w:r>
      <w:r w:rsidR="00603AD4">
        <w:t xml:space="preserve">Additionally, it </w:t>
      </w:r>
      <w:r w:rsidR="00E7370D">
        <w:t xml:space="preserve">allows </w:t>
      </w:r>
      <w:r w:rsidR="00EB5A23">
        <w:t>the entire bias detection pipeline to be developed within a single environment, including data loading, model training, fairness metric calculation,</w:t>
      </w:r>
      <w:r w:rsidR="006C7C29">
        <w:t xml:space="preserve"> and results visualisation. </w:t>
      </w:r>
      <w:r w:rsidR="00B25388">
        <w:t xml:space="preserve">Streamlit was chosen as the </w:t>
      </w:r>
      <w:r w:rsidR="005B1C30">
        <w:t xml:space="preserve">web framework for similar reasons, since </w:t>
      </w:r>
      <w:r w:rsidR="00216DA5">
        <w:t xml:space="preserve">it does not </w:t>
      </w:r>
      <w:r w:rsidR="003232C9">
        <w:t>require</w:t>
      </w:r>
      <w:r w:rsidR="00216DA5">
        <w:t xml:space="preserve"> knowledge </w:t>
      </w:r>
      <w:r w:rsidR="002C0B00">
        <w:t>of</w:t>
      </w:r>
      <w:r w:rsidR="003232C9">
        <w:t xml:space="preserve"> HTML, CSS </w:t>
      </w:r>
      <w:r w:rsidR="00216DA5">
        <w:t xml:space="preserve">or JavaScript to create an </w:t>
      </w:r>
      <w:r w:rsidR="00E20E06">
        <w:t>interactive web application</w:t>
      </w:r>
      <w:r w:rsidR="00216DA5">
        <w:t xml:space="preserve">. </w:t>
      </w:r>
      <w:r w:rsidR="00074A17">
        <w:t xml:space="preserve">This approach </w:t>
      </w:r>
      <w:r w:rsidR="00E573EF">
        <w:t xml:space="preserve">was </w:t>
      </w:r>
      <w:r w:rsidR="00F4045B">
        <w:t>personalised</w:t>
      </w:r>
      <w:r w:rsidR="00A1355F">
        <w:t xml:space="preserve"> to </w:t>
      </w:r>
      <w:r w:rsidR="00F4045B">
        <w:t>this project</w:t>
      </w:r>
      <w:r w:rsidR="00A1355F">
        <w:t>,</w:t>
      </w:r>
      <w:r w:rsidR="00F4045B">
        <w:t xml:space="preserve"> </w:t>
      </w:r>
      <w:r w:rsidR="009630FB">
        <w:t>whose core purpose is usability</w:t>
      </w:r>
      <w:r w:rsidR="0036653B">
        <w:t xml:space="preserve">. As </w:t>
      </w:r>
      <w:r w:rsidR="000C253B">
        <w:t xml:space="preserve">previously </w:t>
      </w:r>
      <w:r w:rsidR="0036653B">
        <w:t xml:space="preserve">mentioned in Section 2.5, </w:t>
      </w:r>
      <w:r w:rsidR="00663356">
        <w:t xml:space="preserve">the research gap </w:t>
      </w:r>
      <w:r w:rsidR="00EB5504">
        <w:t xml:space="preserve">is a result of </w:t>
      </w:r>
      <w:r w:rsidR="0012491E">
        <w:t xml:space="preserve">a </w:t>
      </w:r>
      <w:r w:rsidR="00EB5504">
        <w:t>lack of accessible tools, rather than</w:t>
      </w:r>
      <w:r w:rsidR="00CF7220">
        <w:t xml:space="preserve"> those which are</w:t>
      </w:r>
      <w:r w:rsidR="00EB5504">
        <w:t xml:space="preserve"> </w:t>
      </w:r>
      <w:r w:rsidR="002F67D1">
        <w:t>effective</w:t>
      </w:r>
      <w:r w:rsidR="00CF7220">
        <w:t xml:space="preserve">; Streamlit addresses this gap </w:t>
      </w:r>
      <w:r w:rsidR="0012491E">
        <w:t xml:space="preserve">by providing </w:t>
      </w:r>
      <w:r w:rsidR="00BA62D4">
        <w:t xml:space="preserve">a </w:t>
      </w:r>
      <w:r w:rsidR="0012491E">
        <w:t xml:space="preserve">web-based </w:t>
      </w:r>
      <w:r w:rsidR="00BA62D4">
        <w:t>implementation without the common requirement of advanced coding</w:t>
      </w:r>
      <w:r w:rsidR="003E7239">
        <w:t xml:space="preserve"> </w:t>
      </w:r>
      <w:r w:rsidR="003E7239" w:rsidRPr="00AC602C">
        <w:t>expertise (Ferrara et al., 2023).</w:t>
      </w:r>
    </w:p>
    <w:p w14:paraId="04439ABB" w14:textId="77777777" w:rsidR="008637B8" w:rsidRPr="00AC602C" w:rsidRDefault="008637B8" w:rsidP="003E7239">
      <w:pPr>
        <w:ind w:firstLine="0"/>
      </w:pPr>
    </w:p>
    <w:p w14:paraId="5992CA81" w14:textId="76BDEB12" w:rsidR="001933E4" w:rsidRDefault="009F4046" w:rsidP="00E845B3">
      <w:pPr>
        <w:ind w:firstLine="0"/>
        <w:jc w:val="left"/>
      </w:pPr>
      <w:r>
        <w:t xml:space="preserve">The </w:t>
      </w:r>
      <w:r w:rsidR="000626FA">
        <w:t xml:space="preserve">use of </w:t>
      </w:r>
      <w:r w:rsidR="00306883">
        <w:t xml:space="preserve">Scikit-learn </w:t>
      </w:r>
      <w:r w:rsidR="005D46E4">
        <w:t xml:space="preserve">was </w:t>
      </w:r>
      <w:r w:rsidR="000626FA">
        <w:t>consistent throughout the machine learning tasks</w:t>
      </w:r>
      <w:r w:rsidR="00C905F1">
        <w:t xml:space="preserve">, including model training, prediction generation and the train/test split </w:t>
      </w:r>
      <w:r w:rsidR="00073432" w:rsidRPr="00361F6B">
        <w:t>(Pedregosa et al., 2011)</w:t>
      </w:r>
      <w:r w:rsidR="00474E6F">
        <w:t xml:space="preserve">. </w:t>
      </w:r>
      <w:r w:rsidR="00A87E6B">
        <w:t xml:space="preserve">A decision tree classifier </w:t>
      </w:r>
      <w:r w:rsidR="00485617">
        <w:t xml:space="preserve">was </w:t>
      </w:r>
      <w:r w:rsidR="00805AAA">
        <w:t>chosen over alternatives</w:t>
      </w:r>
      <w:r w:rsidR="00B46EDF">
        <w:t>, including Logistic Regression or Random Forest,</w:t>
      </w:r>
      <w:r w:rsidR="00A871B0">
        <w:t xml:space="preserve"> due to its</w:t>
      </w:r>
      <w:r w:rsidR="0074694D">
        <w:t xml:space="preserve"> simple</w:t>
      </w:r>
      <w:r w:rsidR="00A871B0">
        <w:t xml:space="preserve"> </w:t>
      </w:r>
      <w:r w:rsidR="00691D4D">
        <w:t>interpretability</w:t>
      </w:r>
      <w:r w:rsidR="0074694D">
        <w:t xml:space="preserve">. </w:t>
      </w:r>
      <w:r w:rsidR="008E362F">
        <w:t>Decision Trees</w:t>
      </w:r>
      <w:r w:rsidR="00C8338F">
        <w:t xml:space="preserve"> </w:t>
      </w:r>
      <w:r w:rsidR="00AF6008">
        <w:t>are able to generate predictions</w:t>
      </w:r>
      <w:r w:rsidR="006A10EC">
        <w:t xml:space="preserve"> </w:t>
      </w:r>
      <w:r w:rsidR="00D64E6D">
        <w:t xml:space="preserve">by following </w:t>
      </w:r>
      <w:r w:rsidR="008410DB">
        <w:t>explicit if-then rules</w:t>
      </w:r>
      <w:r w:rsidR="00230672">
        <w:t xml:space="preserve">, which </w:t>
      </w:r>
      <w:r w:rsidR="00F32F1B">
        <w:t>allows for decisions to be tra</w:t>
      </w:r>
      <w:r w:rsidR="00667673">
        <w:t>nsparent</w:t>
      </w:r>
      <w:r w:rsidR="00F5141D">
        <w:t xml:space="preserve"> and </w:t>
      </w:r>
      <w:r w:rsidR="00667673">
        <w:t>clear</w:t>
      </w:r>
      <w:r w:rsidR="009415EC">
        <w:t xml:space="preserve">. Although </w:t>
      </w:r>
      <w:r w:rsidR="0054009F">
        <w:t xml:space="preserve">alternative models </w:t>
      </w:r>
      <w:r w:rsidR="00EB04A3">
        <w:t xml:space="preserve">may be more accurate, such as Random Forest, </w:t>
      </w:r>
      <w:r w:rsidR="00D27D0B">
        <w:t xml:space="preserve">they do not offer clear </w:t>
      </w:r>
      <w:r w:rsidR="001933E4">
        <w:t xml:space="preserve">explanations for their conclusions (Quinlan, 1986). </w:t>
      </w:r>
      <w:r w:rsidR="00E21F40">
        <w:t>This aspect</w:t>
      </w:r>
      <w:r w:rsidR="001E3CDE">
        <w:t xml:space="preserve"> </w:t>
      </w:r>
      <w:r w:rsidR="00B2025E">
        <w:t xml:space="preserve">supported </w:t>
      </w:r>
      <w:r w:rsidR="00E21F40">
        <w:t xml:space="preserve">the </w:t>
      </w:r>
      <w:r w:rsidR="008637B8">
        <w:t>implementation of</w:t>
      </w:r>
      <w:r w:rsidR="001E3CDE">
        <w:t xml:space="preserve"> </w:t>
      </w:r>
      <w:r w:rsidR="008637B8">
        <w:t xml:space="preserve">the </w:t>
      </w:r>
      <w:r w:rsidR="001E3CDE">
        <w:t>Decision Tree</w:t>
      </w:r>
      <w:r w:rsidR="008637B8">
        <w:t xml:space="preserve"> model</w:t>
      </w:r>
      <w:r w:rsidR="001E3CDE">
        <w:t xml:space="preserve">, </w:t>
      </w:r>
      <w:r w:rsidR="00B2025E">
        <w:t xml:space="preserve">since </w:t>
      </w:r>
      <w:r w:rsidR="005308BB">
        <w:t>explainability was prioritised within the tool</w:t>
      </w:r>
      <w:r w:rsidR="001A1873">
        <w:t>’s development</w:t>
      </w:r>
      <w:r w:rsidR="008637B8">
        <w:t>.</w:t>
      </w:r>
    </w:p>
    <w:p w14:paraId="2CA57225" w14:textId="77777777" w:rsidR="00EA377D" w:rsidRDefault="00EA377D" w:rsidP="00586402">
      <w:pPr>
        <w:ind w:firstLine="0"/>
        <w:jc w:val="left"/>
      </w:pPr>
    </w:p>
    <w:p w14:paraId="0235C1E7" w14:textId="0FA81988" w:rsidR="00586402" w:rsidRDefault="00093CE1" w:rsidP="00586402">
      <w:pPr>
        <w:ind w:firstLine="0"/>
        <w:jc w:val="left"/>
      </w:pPr>
      <w:r>
        <w:t>To prevent overfitting</w:t>
      </w:r>
      <w:r w:rsidR="00663D08">
        <w:t xml:space="preserve">, the decision tree’s maximum depth was set at five </w:t>
      </w:r>
      <w:r w:rsidR="008010DA" w:rsidRPr="008010DA">
        <w:t>(Scikit-learn, 2024)</w:t>
      </w:r>
      <w:r w:rsidR="008010DA">
        <w:t xml:space="preserve">; </w:t>
      </w:r>
      <w:r w:rsidR="00AA3338">
        <w:t>without t</w:t>
      </w:r>
      <w:r w:rsidR="002D1537">
        <w:t xml:space="preserve">his limit, the model may memorise </w:t>
      </w:r>
      <w:r w:rsidR="009F5827">
        <w:t>training data, therefore perform</w:t>
      </w:r>
      <w:r w:rsidR="00BC6A9F">
        <w:t>ing</w:t>
      </w:r>
      <w:r w:rsidR="009F5827">
        <w:t xml:space="preserve"> </w:t>
      </w:r>
      <w:r w:rsidR="006853A0">
        <w:t xml:space="preserve">poorly </w:t>
      </w:r>
      <w:r w:rsidR="00BC6A9F">
        <w:t>on new data</w:t>
      </w:r>
      <w:r w:rsidR="006853A0">
        <w:t xml:space="preserve">, </w:t>
      </w:r>
      <w:r w:rsidR="00B03559">
        <w:t xml:space="preserve">reducing </w:t>
      </w:r>
      <w:r w:rsidR="005770F0">
        <w:t xml:space="preserve">the </w:t>
      </w:r>
      <w:r w:rsidR="00B03559">
        <w:t xml:space="preserve">reliability of fairness metrics. </w:t>
      </w:r>
      <w:r w:rsidR="003074A9">
        <w:t>The ‘random_state</w:t>
      </w:r>
      <w:r w:rsidR="004569E6">
        <w:t xml:space="preserve">’ parameter was set to 24 for data splitting and </w:t>
      </w:r>
      <w:r w:rsidR="002C4365">
        <w:t xml:space="preserve">model </w:t>
      </w:r>
      <w:r w:rsidR="004569E6">
        <w:t>training</w:t>
      </w:r>
      <w:r w:rsidR="002C4365">
        <w:t xml:space="preserve"> to ensure consistency across results. </w:t>
      </w:r>
      <w:r w:rsidR="005770F0">
        <w:t>Th</w:t>
      </w:r>
      <w:r w:rsidR="00586402">
        <w:t xml:space="preserve">e tool’s reproducibility was essential, as </w:t>
      </w:r>
      <w:r w:rsidR="00586402" w:rsidRPr="00E03BE4">
        <w:t>inconsistent fairness results from the same data would undermine the tool’s credibility.</w:t>
      </w:r>
    </w:p>
    <w:p w14:paraId="18147538" w14:textId="77777777" w:rsidR="0013665E" w:rsidRDefault="0013665E" w:rsidP="006A30DC">
      <w:pPr>
        <w:ind w:firstLine="0"/>
        <w:jc w:val="left"/>
      </w:pPr>
    </w:p>
    <w:p w14:paraId="266CDF30" w14:textId="5B0FEDE9" w:rsidR="00143455" w:rsidRPr="008A4C53" w:rsidRDefault="0013665E" w:rsidP="00143455">
      <w:pPr>
        <w:ind w:firstLine="0"/>
        <w:jc w:val="left"/>
      </w:pPr>
      <w:r>
        <w:t xml:space="preserve">Data </w:t>
      </w:r>
      <w:r w:rsidR="00BE3A47">
        <w:t xml:space="preserve">was loaded and manipulated with Pandas, </w:t>
      </w:r>
      <w:r w:rsidR="0017418B">
        <w:t xml:space="preserve">while Matplotlib </w:t>
      </w:r>
      <w:r w:rsidR="00C16A51">
        <w:t xml:space="preserve">was utilised to </w:t>
      </w:r>
      <w:r w:rsidR="00175242">
        <w:t xml:space="preserve">create the prediction distribution bar chart. These </w:t>
      </w:r>
      <w:r w:rsidR="00891DDD">
        <w:t xml:space="preserve">methods </w:t>
      </w:r>
      <w:r w:rsidR="002E19E1">
        <w:t>ensure</w:t>
      </w:r>
      <w:r w:rsidR="005E50FD">
        <w:t>d</w:t>
      </w:r>
      <w:r w:rsidR="002E19E1">
        <w:t xml:space="preserve"> clea</w:t>
      </w:r>
      <w:r w:rsidR="005E50FD">
        <w:t>r</w:t>
      </w:r>
      <w:r w:rsidR="002E19E1">
        <w:t xml:space="preserve"> data flow </w:t>
      </w:r>
      <w:r w:rsidR="008F22F0">
        <w:t>across the project’s components</w:t>
      </w:r>
      <w:r w:rsidR="005E50FD">
        <w:t xml:space="preserve">. </w:t>
      </w:r>
      <w:r w:rsidR="0061460E">
        <w:t xml:space="preserve">All </w:t>
      </w:r>
      <w:r w:rsidR="000062A2">
        <w:t xml:space="preserve">three </w:t>
      </w:r>
      <w:r w:rsidR="0061460E">
        <w:t xml:space="preserve">datasets were </w:t>
      </w:r>
      <w:r w:rsidR="00A80280">
        <w:t>trained and tested using an 80/20 split</w:t>
      </w:r>
      <w:r w:rsidR="008B612A">
        <w:t xml:space="preserve">; this </w:t>
      </w:r>
      <w:r w:rsidR="008A5F84">
        <w:t>division</w:t>
      </w:r>
      <w:r w:rsidR="008B612A">
        <w:t xml:space="preserve"> </w:t>
      </w:r>
      <w:r w:rsidR="008A5F84">
        <w:t xml:space="preserve">provided </w:t>
      </w:r>
      <w:r w:rsidR="00653E04">
        <w:t>reliable fairness measure estimates and</w:t>
      </w:r>
      <w:r w:rsidR="00145B80">
        <w:t xml:space="preserve"> sufficient training data</w:t>
      </w:r>
      <w:r w:rsidR="005B5974">
        <w:t xml:space="preserve">, </w:t>
      </w:r>
      <w:r w:rsidR="00143455" w:rsidRPr="008A4C53">
        <w:t xml:space="preserve">particularly for the smaller Heart Disease dataset of 303 </w:t>
      </w:r>
      <w:r w:rsidR="00143455">
        <w:t>records</w:t>
      </w:r>
      <w:r w:rsidR="00143455" w:rsidRPr="008A4C53">
        <w:t>.</w:t>
      </w:r>
    </w:p>
    <w:p w14:paraId="60A5027A" w14:textId="39BB006A" w:rsidR="0013665E" w:rsidRDefault="0013665E" w:rsidP="006A30DC">
      <w:pPr>
        <w:ind w:firstLine="0"/>
        <w:jc w:val="left"/>
      </w:pPr>
    </w:p>
    <w:p w14:paraId="6C646B71" w14:textId="77777777" w:rsidR="009741C8" w:rsidRPr="009741C8" w:rsidRDefault="009741C8" w:rsidP="009741C8">
      <w:pPr>
        <w:ind w:firstLine="0"/>
        <w:jc w:val="left"/>
      </w:pPr>
      <w:r w:rsidRPr="009741C8">
        <w:t>Ferrara, C. et al. (2023) 'Fairness-aware machine learning engineering: how far are we?', Empirical Software Engineering, 29(1), p. 9.</w:t>
      </w:r>
    </w:p>
    <w:p w14:paraId="637ABD8B" w14:textId="77777777" w:rsidR="009741C8" w:rsidRPr="009741C8" w:rsidRDefault="009741C8" w:rsidP="009741C8">
      <w:pPr>
        <w:ind w:firstLine="0"/>
        <w:jc w:val="left"/>
      </w:pPr>
      <w:r w:rsidRPr="009741C8">
        <w:t>Pedregosa, F. et al. (2011) 'Scikit-learn: Machine learning in Python', Journal of Machine Learning Research, 12, pp. 2825–2830.</w:t>
      </w:r>
    </w:p>
    <w:p w14:paraId="76C67933" w14:textId="77777777" w:rsidR="009741C8" w:rsidRDefault="009741C8" w:rsidP="009741C8">
      <w:pPr>
        <w:ind w:firstLine="0"/>
        <w:jc w:val="left"/>
      </w:pPr>
      <w:r w:rsidRPr="009741C8">
        <w:t>Quinlan, J.R. (1986) 'Induction of decision trees', Machine Learning, 1(1), pp. 81–106.</w:t>
      </w:r>
    </w:p>
    <w:p w14:paraId="6D6A5FF3" w14:textId="43B144E3" w:rsidR="008010DA" w:rsidRPr="009741C8" w:rsidRDefault="008010DA" w:rsidP="009741C8">
      <w:pPr>
        <w:ind w:firstLine="0"/>
        <w:jc w:val="left"/>
      </w:pPr>
      <w:r w:rsidRPr="008010DA">
        <w:t xml:space="preserve">Scikit-learn (2024) </w:t>
      </w:r>
      <w:r w:rsidRPr="008010DA">
        <w:rPr>
          <w:i/>
          <w:iCs/>
        </w:rPr>
        <w:t>Decision Tree Classifier</w:t>
      </w:r>
      <w:r w:rsidRPr="008010DA">
        <w:t xml:space="preserve">. Available at: </w:t>
      </w:r>
      <w:hyperlink r:id="rId15" w:history="1">
        <w:r w:rsidRPr="008010DA">
          <w:rPr>
            <w:rStyle w:val="Hyperlink"/>
          </w:rPr>
          <w:t>https://scikit-learn.org/stable/modules/tree.html</w:t>
        </w:r>
      </w:hyperlink>
      <w:r w:rsidRPr="008010DA">
        <w:t xml:space="preserve"> (Accessed: 20 April 2026).</w:t>
      </w:r>
    </w:p>
    <w:p w14:paraId="5B7A3061" w14:textId="77777777" w:rsidR="009741C8" w:rsidRDefault="009741C8" w:rsidP="006A30DC">
      <w:pPr>
        <w:ind w:firstLine="0"/>
        <w:jc w:val="left"/>
      </w:pPr>
    </w:p>
    <w:p w14:paraId="3B59609C" w14:textId="77777777" w:rsidR="00A14B10" w:rsidRDefault="00A14B10" w:rsidP="006A30DC">
      <w:pPr>
        <w:ind w:firstLine="0"/>
        <w:jc w:val="left"/>
      </w:pPr>
    </w:p>
    <w:p w14:paraId="0B9FF938" w14:textId="77777777" w:rsidR="008F3D1F" w:rsidRDefault="008F3D1F" w:rsidP="006A30DC">
      <w:pPr>
        <w:ind w:firstLine="0"/>
        <w:jc w:val="left"/>
      </w:pPr>
    </w:p>
    <w:p w14:paraId="13C8FFD6" w14:textId="7AFBFADD" w:rsidR="008F3D1F" w:rsidRDefault="008F3D1F" w:rsidP="008F3D1F">
      <w:pPr>
        <w:pStyle w:val="Heading2"/>
      </w:pPr>
      <w:r>
        <w:t>Dataset Selection</w:t>
      </w:r>
    </w:p>
    <w:p w14:paraId="70BADD5C" w14:textId="77777777" w:rsidR="008F3D1F" w:rsidRDefault="008F3D1F" w:rsidP="008F3D1F">
      <w:pPr>
        <w:pStyle w:val="Firstparagraph"/>
      </w:pPr>
    </w:p>
    <w:p w14:paraId="0E77B0B7" w14:textId="328061B3" w:rsidR="0075195F" w:rsidRDefault="0075195F" w:rsidP="0075195F">
      <w:pPr>
        <w:ind w:firstLine="0"/>
        <w:jc w:val="left"/>
      </w:pPr>
      <w:r>
        <w:t>Th</w:t>
      </w:r>
      <w:r w:rsidR="001801C4">
        <w:t>e three</w:t>
      </w:r>
      <w:r>
        <w:t xml:space="preserve"> datasets </w:t>
      </w:r>
      <w:r w:rsidR="00847AE2">
        <w:t>chosen for evaluation</w:t>
      </w:r>
      <w:r w:rsidR="00A56316">
        <w:t>, as shown in Table 3,</w:t>
      </w:r>
      <w:r w:rsidR="002114F1">
        <w:t xml:space="preserve"> represent different </w:t>
      </w:r>
      <w:r w:rsidR="00EB2FBA">
        <w:t>high-risk sectors</w:t>
      </w:r>
      <w:r w:rsidR="00C404AC">
        <w:t xml:space="preserve"> </w:t>
      </w:r>
      <w:r w:rsidR="000A25B9">
        <w:t xml:space="preserve">and are documented as biased.  </w:t>
      </w:r>
      <w:r w:rsidR="00622FE5">
        <w:t>Th</w:t>
      </w:r>
      <w:r w:rsidR="00CB75C5">
        <w:t xml:space="preserve">is decision highlights the </w:t>
      </w:r>
      <w:r w:rsidR="00F7378E">
        <w:t>reality that bias is context-dependent</w:t>
      </w:r>
      <w:r w:rsidR="00C424A5">
        <w:t xml:space="preserve">, </w:t>
      </w:r>
      <w:r w:rsidR="00B83FE2">
        <w:t xml:space="preserve">meaning it is </w:t>
      </w:r>
      <w:r w:rsidR="00B1174B">
        <w:t xml:space="preserve">essential to evaluate bias detection tools </w:t>
      </w:r>
      <w:r w:rsidR="007B3E64">
        <w:t xml:space="preserve">where biased predictions </w:t>
      </w:r>
      <w:r w:rsidR="00704884">
        <w:t>have</w:t>
      </w:r>
      <w:r w:rsidR="007B3E64">
        <w:t xml:space="preserve"> </w:t>
      </w:r>
      <w:r w:rsidR="00382819">
        <w:t>serious, impactful</w:t>
      </w:r>
      <w:r w:rsidR="009E64F3">
        <w:t xml:space="preserve"> consequences</w:t>
      </w:r>
      <w:r w:rsidR="009E64F3" w:rsidRPr="00D82026">
        <w:t xml:space="preserve"> (Mehrabi et al., 2021). </w:t>
      </w:r>
      <w:r w:rsidR="00431C6F">
        <w:t xml:space="preserve">An important feature is </w:t>
      </w:r>
      <w:r w:rsidR="007B7F8D">
        <w:t xml:space="preserve">that </w:t>
      </w:r>
      <w:r w:rsidR="00431C6F">
        <w:t xml:space="preserve">the datasets </w:t>
      </w:r>
      <w:r w:rsidR="007B7F8D">
        <w:t xml:space="preserve">vary in size from 303 to 48,842 records, </w:t>
      </w:r>
      <w:r w:rsidR="00EB62B1">
        <w:t xml:space="preserve">allowing </w:t>
      </w:r>
      <w:r w:rsidR="00952B03">
        <w:t xml:space="preserve">the tool’s behaviour to be </w:t>
      </w:r>
      <w:r w:rsidR="00766483">
        <w:t xml:space="preserve">assessed across both </w:t>
      </w:r>
      <w:r w:rsidR="006D667C">
        <w:t>smaller and larger datasets.</w:t>
      </w:r>
      <w:r w:rsidR="00382819">
        <w:t xml:space="preserve"> </w:t>
      </w:r>
      <w:r w:rsidR="00B4415E">
        <w:t xml:space="preserve">The </w:t>
      </w:r>
      <w:r w:rsidR="00BD1274">
        <w:t xml:space="preserve">targeted sectors </w:t>
      </w:r>
      <w:r w:rsidR="0014136D">
        <w:t>are employment, criminal justice and healthcare, which</w:t>
      </w:r>
      <w:r w:rsidR="00994D19">
        <w:t xml:space="preserve">, as mentioned in Section 2.5, present the </w:t>
      </w:r>
      <w:r w:rsidR="00D91F3B">
        <w:t xml:space="preserve">greatest </w:t>
      </w:r>
      <w:r w:rsidR="00460CE8">
        <w:t>risk</w:t>
      </w:r>
      <w:r w:rsidR="00D91F3B">
        <w:t xml:space="preserve"> of biased algorithmic choices.</w:t>
      </w:r>
    </w:p>
    <w:p w14:paraId="77551B1C" w14:textId="77777777" w:rsidR="00165386" w:rsidRDefault="00165386" w:rsidP="0075195F">
      <w:pPr>
        <w:ind w:firstLine="0"/>
        <w:jc w:val="left"/>
      </w:pPr>
    </w:p>
    <w:p w14:paraId="2654568E" w14:textId="5E4FF329" w:rsidR="00165386" w:rsidRDefault="00165386" w:rsidP="0075195F">
      <w:pPr>
        <w:ind w:firstLine="0"/>
        <w:jc w:val="left"/>
      </w:pPr>
      <w:r>
        <w:t>The Adult Income dataset</w:t>
      </w:r>
      <w:r w:rsidR="00551A5C">
        <w:t xml:space="preserve"> </w:t>
      </w:r>
      <w:r w:rsidR="00205655">
        <w:t xml:space="preserve">is from the </w:t>
      </w:r>
      <w:r w:rsidR="00513E58">
        <w:t xml:space="preserve">UCI Machine Learning </w:t>
      </w:r>
      <w:r w:rsidR="00EF5B07">
        <w:t>Repository</w:t>
      </w:r>
      <w:r w:rsidR="00A56316">
        <w:t xml:space="preserve"> and contains</w:t>
      </w:r>
      <w:r w:rsidR="00EF5B07">
        <w:t xml:space="preserve"> 48,842 records </w:t>
      </w:r>
      <w:r w:rsidR="00296DB4">
        <w:t xml:space="preserve">from the 1994 United States Census. </w:t>
      </w:r>
      <w:r w:rsidR="00A56316">
        <w:t xml:space="preserve">The </w:t>
      </w:r>
      <w:r w:rsidR="006B3AB4">
        <w:t>primary</w:t>
      </w:r>
      <w:r w:rsidR="00FD101F">
        <w:t xml:space="preserve"> focus </w:t>
      </w:r>
      <w:r w:rsidR="006B3AB4">
        <w:t xml:space="preserve">is to predict whether an individual’s annual income </w:t>
      </w:r>
      <w:r w:rsidR="00712445">
        <w:t xml:space="preserve">is greater than $50,000, </w:t>
      </w:r>
      <w:r w:rsidR="00FE0D82">
        <w:t>by considering sex as a sensitive attribute.</w:t>
      </w:r>
      <w:r w:rsidR="003F4097">
        <w:t xml:space="preserve"> This dataset was specifically </w:t>
      </w:r>
      <w:r w:rsidR="001D1D28">
        <w:t>selected</w:t>
      </w:r>
      <w:r w:rsidR="00971BE6">
        <w:t xml:space="preserve"> </w:t>
      </w:r>
      <w:r w:rsidR="00A24DC9">
        <w:t>as</w:t>
      </w:r>
      <w:r w:rsidR="000458B9">
        <w:t xml:space="preserve"> gender bias is a widely recognised issue </w:t>
      </w:r>
      <w:r w:rsidR="00414617">
        <w:t>with</w:t>
      </w:r>
      <w:r w:rsidR="000458B9">
        <w:t>in fairness research regarding income prediction</w:t>
      </w:r>
      <w:r w:rsidR="0017477C">
        <w:t>.</w:t>
      </w:r>
      <w:r w:rsidR="000458B9">
        <w:t xml:space="preserve"> </w:t>
      </w:r>
      <w:r w:rsidR="00456354">
        <w:t xml:space="preserve">Additionally, </w:t>
      </w:r>
      <w:r w:rsidR="002D2842">
        <w:t>employment</w:t>
      </w:r>
      <w:r w:rsidR="00456354">
        <w:t xml:space="preserve"> </w:t>
      </w:r>
      <w:r w:rsidR="00414617">
        <w:t>decisions</w:t>
      </w:r>
      <w:r w:rsidR="008913BC">
        <w:t xml:space="preserve"> </w:t>
      </w:r>
      <w:r w:rsidR="00DE0692">
        <w:t>result in some of the</w:t>
      </w:r>
      <w:r w:rsidR="00BC21EE">
        <w:t xml:space="preserve"> most impactful </w:t>
      </w:r>
      <w:r w:rsidR="00DE0692">
        <w:t>consequences</w:t>
      </w:r>
      <w:r w:rsidR="004D790B">
        <w:t xml:space="preserve"> (</w:t>
      </w:r>
      <w:r w:rsidR="004D790B" w:rsidRPr="00513E58">
        <w:t>Barocas and Selbst, 2016)</w:t>
      </w:r>
      <w:r w:rsidR="00DE0692">
        <w:t xml:space="preserve"> on individuals</w:t>
      </w:r>
      <w:r w:rsidR="004D790B">
        <w:t xml:space="preserve"> due to inequalities such as pay differences. </w:t>
      </w:r>
      <w:r w:rsidR="00AA33B5">
        <w:t>This dataset is</w:t>
      </w:r>
      <w:r w:rsidR="00262FDD">
        <w:t xml:space="preserve"> one of the largest, </w:t>
      </w:r>
      <w:r w:rsidR="002A62A3">
        <w:t>enabling the tool to demonstrate its ability to manage large amounts of data</w:t>
      </w:r>
      <w:r w:rsidR="00262FDD">
        <w:t xml:space="preserve"> without sacrificing performance.</w:t>
      </w:r>
    </w:p>
    <w:p w14:paraId="7B35BAEC" w14:textId="77777777" w:rsidR="00BF78B3" w:rsidRDefault="00BF78B3" w:rsidP="0075195F">
      <w:pPr>
        <w:ind w:firstLine="0"/>
        <w:jc w:val="left"/>
      </w:pPr>
    </w:p>
    <w:p w14:paraId="1E43D4E9" w14:textId="5F559B09" w:rsidR="00C825F0" w:rsidRDefault="00C825F0" w:rsidP="00C825F0">
      <w:pPr>
        <w:ind w:firstLine="0"/>
        <w:jc w:val="left"/>
      </w:pPr>
      <w:r w:rsidRPr="00C825F0">
        <w:t xml:space="preserve">ProPublica developed the COMPAS Recidivism dataset, which </w:t>
      </w:r>
      <w:r w:rsidR="00AE06A9">
        <w:t>holds</w:t>
      </w:r>
      <w:r w:rsidRPr="00C825F0">
        <w:t xml:space="preserve"> 6,172 records from Florida's Broward County criminal court system.</w:t>
      </w:r>
      <w:r w:rsidR="00BF78B3">
        <w:t xml:space="preserve"> I</w:t>
      </w:r>
      <w:r w:rsidRPr="00C825F0">
        <w:t>ndividuals</w:t>
      </w:r>
      <w:r w:rsidR="00BF78B3">
        <w:t xml:space="preserve"> receive prediction rates on the </w:t>
      </w:r>
      <w:r w:rsidR="00D35190">
        <w:t>likelihood</w:t>
      </w:r>
      <w:r w:rsidR="00BF78B3">
        <w:t xml:space="preserve"> of</w:t>
      </w:r>
      <w:r w:rsidRPr="00C825F0">
        <w:t xml:space="preserve"> reoffend</w:t>
      </w:r>
      <w:r w:rsidR="00BF78B3">
        <w:t>ing</w:t>
      </w:r>
      <w:r w:rsidRPr="00C825F0">
        <w:t xml:space="preserve"> within two years, </w:t>
      </w:r>
      <w:r w:rsidR="00BF78B3">
        <w:t>considering</w:t>
      </w:r>
      <w:r w:rsidRPr="00C825F0">
        <w:t xml:space="preserve"> race as the sensitive attribute. This dataset was selected </w:t>
      </w:r>
      <w:r w:rsidR="005A179A">
        <w:t>because its biased behaviours have been thoroughly documented in the previously reviewed literature</w:t>
      </w:r>
      <w:r w:rsidRPr="00C825F0">
        <w:t xml:space="preserve">. Angwin et al. (2016) discovered that the original COMPAS system produced nearly twice as many false positives for Black defendants as white defendants. This makes the dataset especially relevant for evaluation since the tool's fairness measures can be directly compared to Angwin et al.'s published results in Section 4, which serve as an official standard for accuracy. </w:t>
      </w:r>
    </w:p>
    <w:p w14:paraId="4F2CA685" w14:textId="77777777" w:rsidR="00994E71" w:rsidRDefault="00994E71" w:rsidP="00994E71">
      <w:pPr>
        <w:ind w:firstLine="0"/>
        <w:jc w:val="left"/>
      </w:pPr>
    </w:p>
    <w:p w14:paraId="4B594DF1" w14:textId="18DE6B10" w:rsidR="00B81BE0" w:rsidRPr="00B81BE0" w:rsidRDefault="00994E71" w:rsidP="00B81BE0">
      <w:pPr>
        <w:ind w:firstLine="0"/>
        <w:jc w:val="left"/>
      </w:pPr>
      <w:r w:rsidRPr="00994E71">
        <w:t>The Heart Disease dataset</w:t>
      </w:r>
      <w:r>
        <w:t xml:space="preserve"> also originates from the UCI Machine Learning Repository</w:t>
      </w:r>
      <w:r w:rsidRPr="00994E71">
        <w:t xml:space="preserve"> and includes 303 records from the Cleveland Clinic Foundation. The purpose is to predict the presence of heart disease through the use of sex as a sensitive feature. This dataset was selected to add a medical perspective to the review, as </w:t>
      </w:r>
      <w:r w:rsidR="00A149EB">
        <w:t>gender differences</w:t>
      </w:r>
      <w:r w:rsidRPr="00994E71">
        <w:t xml:space="preserve"> in diagnosis and treatment might influence patient outcomes. Since this dataset is much smaller than the remaining datasets, it allows us to assess how well the tool performs with less training data. German Credit</w:t>
      </w:r>
      <w:r w:rsidR="00972B25">
        <w:t xml:space="preserve"> was a fourth dataset</w:t>
      </w:r>
      <w:r w:rsidRPr="00994E71">
        <w:t xml:space="preserve"> initially </w:t>
      </w:r>
      <w:r w:rsidR="00972B25">
        <w:t>included, however</w:t>
      </w:r>
      <w:r w:rsidR="00166251">
        <w:t xml:space="preserve"> </w:t>
      </w:r>
      <w:r w:rsidR="00FB4B3F">
        <w:t xml:space="preserve">it </w:t>
      </w:r>
      <w:r w:rsidR="00166251">
        <w:t>was</w:t>
      </w:r>
      <w:r w:rsidRPr="00994E71">
        <w:t xml:space="preserve"> removed after achieving 100% classifier accuracy, suggesting data leakage rather than an issue with the model's performance</w:t>
      </w:r>
      <w:r w:rsidR="00166251">
        <w:t>, which</w:t>
      </w:r>
      <w:r w:rsidRPr="00994E71">
        <w:t xml:space="preserve"> is presented as a limitation in Section 5.</w:t>
      </w:r>
      <w:r w:rsidR="00FF7F02">
        <w:t xml:space="preserve"> </w:t>
      </w:r>
      <w:r w:rsidR="00691CAF">
        <w:t xml:space="preserve">The three datasets  used </w:t>
      </w:r>
      <w:r w:rsidR="00B81BE0" w:rsidRPr="00B81BE0">
        <w:lastRenderedPageBreak/>
        <w:t>represent a variety of fields, bias categories, and sizes, allowing enough support to test the tool's key claims.</w:t>
      </w:r>
    </w:p>
    <w:p w14:paraId="4AA5F229" w14:textId="77777777" w:rsidR="00C96788" w:rsidRDefault="00C96788" w:rsidP="00C96788">
      <w:pPr>
        <w:pStyle w:val="Firstparagraph"/>
      </w:pPr>
    </w:p>
    <w:p w14:paraId="6F67F519" w14:textId="77777777" w:rsidR="00C96788" w:rsidRPr="00C96788" w:rsidRDefault="00C96788" w:rsidP="00C96788"/>
    <w:tbl>
      <w:tblPr>
        <w:tblStyle w:val="GridTable3-Accent5"/>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1604"/>
        <w:gridCol w:w="1604"/>
        <w:gridCol w:w="1605"/>
        <w:gridCol w:w="1605"/>
        <w:gridCol w:w="1605"/>
        <w:gridCol w:w="1605"/>
      </w:tblGrid>
      <w:tr w:rsidR="005D4E8A" w14:paraId="771CFBCF" w14:textId="77777777" w:rsidTr="00374D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4" w:type="dxa"/>
            <w:tcBorders>
              <w:top w:val="none" w:sz="0" w:space="0" w:color="auto"/>
              <w:left w:val="none" w:sz="0" w:space="0" w:color="auto"/>
              <w:bottom w:val="none" w:sz="0" w:space="0" w:color="auto"/>
              <w:right w:val="none" w:sz="0" w:space="0" w:color="auto"/>
            </w:tcBorders>
          </w:tcPr>
          <w:p w14:paraId="31A5EBF6" w14:textId="072C2DD3" w:rsidR="005D4E8A" w:rsidRDefault="00B109BE" w:rsidP="00176EDF">
            <w:pPr>
              <w:pStyle w:val="Firstparagraph"/>
            </w:pPr>
            <w:r>
              <w:t>Dataset</w:t>
            </w:r>
          </w:p>
        </w:tc>
        <w:tc>
          <w:tcPr>
            <w:tcW w:w="1604" w:type="dxa"/>
            <w:tcBorders>
              <w:top w:val="none" w:sz="0" w:space="0" w:color="auto"/>
              <w:left w:val="none" w:sz="0" w:space="0" w:color="auto"/>
              <w:right w:val="none" w:sz="0" w:space="0" w:color="auto"/>
            </w:tcBorders>
          </w:tcPr>
          <w:p w14:paraId="455A1336" w14:textId="78978E52"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Source</w:t>
            </w:r>
          </w:p>
        </w:tc>
        <w:tc>
          <w:tcPr>
            <w:tcW w:w="1605" w:type="dxa"/>
            <w:tcBorders>
              <w:top w:val="none" w:sz="0" w:space="0" w:color="auto"/>
              <w:left w:val="none" w:sz="0" w:space="0" w:color="auto"/>
              <w:right w:val="none" w:sz="0" w:space="0" w:color="auto"/>
            </w:tcBorders>
          </w:tcPr>
          <w:p w14:paraId="2B9FC61A" w14:textId="61FA60F1"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Records</w:t>
            </w:r>
          </w:p>
        </w:tc>
        <w:tc>
          <w:tcPr>
            <w:tcW w:w="1605" w:type="dxa"/>
            <w:tcBorders>
              <w:top w:val="none" w:sz="0" w:space="0" w:color="auto"/>
              <w:left w:val="none" w:sz="0" w:space="0" w:color="auto"/>
              <w:right w:val="none" w:sz="0" w:space="0" w:color="auto"/>
            </w:tcBorders>
          </w:tcPr>
          <w:p w14:paraId="2B7F91DD" w14:textId="12FAAE79"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Domain</w:t>
            </w:r>
          </w:p>
        </w:tc>
        <w:tc>
          <w:tcPr>
            <w:tcW w:w="1605" w:type="dxa"/>
            <w:tcBorders>
              <w:top w:val="none" w:sz="0" w:space="0" w:color="auto"/>
              <w:left w:val="none" w:sz="0" w:space="0" w:color="auto"/>
              <w:right w:val="none" w:sz="0" w:space="0" w:color="auto"/>
            </w:tcBorders>
          </w:tcPr>
          <w:p w14:paraId="580B8A86" w14:textId="555A8121"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Sensitive Attribute</w:t>
            </w:r>
          </w:p>
        </w:tc>
        <w:tc>
          <w:tcPr>
            <w:tcW w:w="1605" w:type="dxa"/>
            <w:tcBorders>
              <w:top w:val="none" w:sz="0" w:space="0" w:color="auto"/>
              <w:left w:val="none" w:sz="0" w:space="0" w:color="auto"/>
              <w:right w:val="none" w:sz="0" w:space="0" w:color="auto"/>
            </w:tcBorders>
          </w:tcPr>
          <w:p w14:paraId="4DCE1C35" w14:textId="4D45F7BE"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Bias Type</w:t>
            </w:r>
          </w:p>
        </w:tc>
      </w:tr>
      <w:tr w:rsidR="005D4E8A" w14:paraId="34D2AB70" w14:textId="77777777" w:rsidTr="00374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Borders>
              <w:top w:val="none" w:sz="0" w:space="0" w:color="auto"/>
              <w:left w:val="none" w:sz="0" w:space="0" w:color="auto"/>
              <w:bottom w:val="none" w:sz="0" w:space="0" w:color="auto"/>
            </w:tcBorders>
          </w:tcPr>
          <w:p w14:paraId="2DF53D3F" w14:textId="545405E9" w:rsidR="005D4E8A" w:rsidRDefault="00A33BCE" w:rsidP="00176EDF">
            <w:pPr>
              <w:pStyle w:val="Firstparagraph"/>
            </w:pPr>
            <w:r>
              <w:t>Adult Income</w:t>
            </w:r>
          </w:p>
        </w:tc>
        <w:tc>
          <w:tcPr>
            <w:tcW w:w="1604" w:type="dxa"/>
          </w:tcPr>
          <w:p w14:paraId="343B55E8" w14:textId="5660A437" w:rsidR="005D4E8A" w:rsidRDefault="00A33BCE" w:rsidP="00176EDF">
            <w:pPr>
              <w:pStyle w:val="Firstparagraph"/>
              <w:cnfStyle w:val="000000100000" w:firstRow="0" w:lastRow="0" w:firstColumn="0" w:lastColumn="0" w:oddVBand="0" w:evenVBand="0" w:oddHBand="1" w:evenHBand="0" w:firstRowFirstColumn="0" w:firstRowLastColumn="0" w:lastRowFirstColumn="0" w:lastRowLastColumn="0"/>
            </w:pPr>
            <w:r>
              <w:t>UCI</w:t>
            </w:r>
          </w:p>
        </w:tc>
        <w:tc>
          <w:tcPr>
            <w:tcW w:w="1605" w:type="dxa"/>
          </w:tcPr>
          <w:p w14:paraId="635B6BB6" w14:textId="065E868F" w:rsidR="005D4E8A" w:rsidRDefault="001A47AF" w:rsidP="00176EDF">
            <w:pPr>
              <w:pStyle w:val="Firstparagraph"/>
              <w:cnfStyle w:val="000000100000" w:firstRow="0" w:lastRow="0" w:firstColumn="0" w:lastColumn="0" w:oddVBand="0" w:evenVBand="0" w:oddHBand="1" w:evenHBand="0" w:firstRowFirstColumn="0" w:firstRowLastColumn="0" w:lastRowFirstColumn="0" w:lastRowLastColumn="0"/>
            </w:pPr>
            <w:r>
              <w:t>48,8</w:t>
            </w:r>
            <w:r w:rsidR="00F56F90">
              <w:t>42</w:t>
            </w:r>
          </w:p>
        </w:tc>
        <w:tc>
          <w:tcPr>
            <w:tcW w:w="1605" w:type="dxa"/>
          </w:tcPr>
          <w:p w14:paraId="45401B6E" w14:textId="1CCACB50" w:rsidR="005D4E8A" w:rsidRDefault="00F56F90" w:rsidP="00176EDF">
            <w:pPr>
              <w:pStyle w:val="Firstparagraph"/>
              <w:cnfStyle w:val="000000100000" w:firstRow="0" w:lastRow="0" w:firstColumn="0" w:lastColumn="0" w:oddVBand="0" w:evenVBand="0" w:oddHBand="1" w:evenHBand="0" w:firstRowFirstColumn="0" w:firstRowLastColumn="0" w:lastRowFirstColumn="0" w:lastRowLastColumn="0"/>
            </w:pPr>
            <w:r>
              <w:t>Employment</w:t>
            </w:r>
          </w:p>
        </w:tc>
        <w:tc>
          <w:tcPr>
            <w:tcW w:w="1605" w:type="dxa"/>
          </w:tcPr>
          <w:p w14:paraId="47691D88" w14:textId="4DB3383C" w:rsidR="005D4E8A" w:rsidRDefault="009A4968" w:rsidP="00176EDF">
            <w:pPr>
              <w:pStyle w:val="Firstparagraph"/>
              <w:cnfStyle w:val="000000100000" w:firstRow="0" w:lastRow="0" w:firstColumn="0" w:lastColumn="0" w:oddVBand="0" w:evenVBand="0" w:oddHBand="1" w:evenHBand="0" w:firstRowFirstColumn="0" w:firstRowLastColumn="0" w:lastRowFirstColumn="0" w:lastRowLastColumn="0"/>
            </w:pPr>
            <w:r>
              <w:t>Sex</w:t>
            </w:r>
          </w:p>
        </w:tc>
        <w:tc>
          <w:tcPr>
            <w:tcW w:w="1605" w:type="dxa"/>
          </w:tcPr>
          <w:p w14:paraId="269ECAB1" w14:textId="2D57F80F" w:rsidR="005D4E8A" w:rsidRDefault="009A4968" w:rsidP="00176EDF">
            <w:pPr>
              <w:pStyle w:val="Firstparagraph"/>
              <w:cnfStyle w:val="000000100000" w:firstRow="0" w:lastRow="0" w:firstColumn="0" w:lastColumn="0" w:oddVBand="0" w:evenVBand="0" w:oddHBand="1" w:evenHBand="0" w:firstRowFirstColumn="0" w:firstRowLastColumn="0" w:lastRowFirstColumn="0" w:lastRowLastColumn="0"/>
            </w:pPr>
            <w:r>
              <w:t>Gender</w:t>
            </w:r>
          </w:p>
        </w:tc>
      </w:tr>
      <w:tr w:rsidR="005D4E8A" w14:paraId="3AE1DAF0" w14:textId="77777777" w:rsidTr="00374DDC">
        <w:tc>
          <w:tcPr>
            <w:cnfStyle w:val="001000000000" w:firstRow="0" w:lastRow="0" w:firstColumn="1" w:lastColumn="0" w:oddVBand="0" w:evenVBand="0" w:oddHBand="0" w:evenHBand="0" w:firstRowFirstColumn="0" w:firstRowLastColumn="0" w:lastRowFirstColumn="0" w:lastRowLastColumn="0"/>
            <w:tcW w:w="1604" w:type="dxa"/>
            <w:tcBorders>
              <w:top w:val="none" w:sz="0" w:space="0" w:color="auto"/>
              <w:left w:val="none" w:sz="0" w:space="0" w:color="auto"/>
              <w:bottom w:val="none" w:sz="0" w:space="0" w:color="auto"/>
            </w:tcBorders>
          </w:tcPr>
          <w:p w14:paraId="1107B7F0" w14:textId="307408F3" w:rsidR="005D4E8A" w:rsidRDefault="00A33BCE" w:rsidP="00176EDF">
            <w:pPr>
              <w:pStyle w:val="Firstparagraph"/>
            </w:pPr>
            <w:r>
              <w:t>COMPAS</w:t>
            </w:r>
          </w:p>
        </w:tc>
        <w:tc>
          <w:tcPr>
            <w:tcW w:w="1604" w:type="dxa"/>
          </w:tcPr>
          <w:p w14:paraId="70283A44" w14:textId="3A555E40" w:rsidR="005D4E8A" w:rsidRDefault="00A33BCE" w:rsidP="00176EDF">
            <w:pPr>
              <w:pStyle w:val="Firstparagraph"/>
              <w:cnfStyle w:val="000000000000" w:firstRow="0" w:lastRow="0" w:firstColumn="0" w:lastColumn="0" w:oddVBand="0" w:evenVBand="0" w:oddHBand="0" w:evenHBand="0" w:firstRowFirstColumn="0" w:firstRowLastColumn="0" w:lastRowFirstColumn="0" w:lastRowLastColumn="0"/>
            </w:pPr>
            <w:r>
              <w:t>ProPublica</w:t>
            </w:r>
          </w:p>
        </w:tc>
        <w:tc>
          <w:tcPr>
            <w:tcW w:w="1605" w:type="dxa"/>
          </w:tcPr>
          <w:p w14:paraId="525038DD" w14:textId="717EA2FC" w:rsidR="005D4E8A" w:rsidRDefault="00F56F90" w:rsidP="00176EDF">
            <w:pPr>
              <w:pStyle w:val="Firstparagraph"/>
              <w:cnfStyle w:val="000000000000" w:firstRow="0" w:lastRow="0" w:firstColumn="0" w:lastColumn="0" w:oddVBand="0" w:evenVBand="0" w:oddHBand="0" w:evenHBand="0" w:firstRowFirstColumn="0" w:firstRowLastColumn="0" w:lastRowFirstColumn="0" w:lastRowLastColumn="0"/>
            </w:pPr>
            <w:r>
              <w:t>6,172</w:t>
            </w:r>
          </w:p>
        </w:tc>
        <w:tc>
          <w:tcPr>
            <w:tcW w:w="1605" w:type="dxa"/>
          </w:tcPr>
          <w:p w14:paraId="6AA2615B" w14:textId="20990B24" w:rsidR="005D4E8A" w:rsidRDefault="00F56F90" w:rsidP="00176EDF">
            <w:pPr>
              <w:pStyle w:val="Firstparagraph"/>
              <w:cnfStyle w:val="000000000000" w:firstRow="0" w:lastRow="0" w:firstColumn="0" w:lastColumn="0" w:oddVBand="0" w:evenVBand="0" w:oddHBand="0" w:evenHBand="0" w:firstRowFirstColumn="0" w:firstRowLastColumn="0" w:lastRowFirstColumn="0" w:lastRowLastColumn="0"/>
            </w:pPr>
            <w:r>
              <w:t>Criminal Justice</w:t>
            </w:r>
          </w:p>
        </w:tc>
        <w:tc>
          <w:tcPr>
            <w:tcW w:w="1605" w:type="dxa"/>
          </w:tcPr>
          <w:p w14:paraId="727DCF8D" w14:textId="0A4520E3" w:rsidR="005D4E8A" w:rsidRDefault="009A4968" w:rsidP="00176EDF">
            <w:pPr>
              <w:pStyle w:val="Firstparagraph"/>
              <w:cnfStyle w:val="000000000000" w:firstRow="0" w:lastRow="0" w:firstColumn="0" w:lastColumn="0" w:oddVBand="0" w:evenVBand="0" w:oddHBand="0" w:evenHBand="0" w:firstRowFirstColumn="0" w:firstRowLastColumn="0" w:lastRowFirstColumn="0" w:lastRowLastColumn="0"/>
            </w:pPr>
            <w:r>
              <w:t>Race</w:t>
            </w:r>
          </w:p>
        </w:tc>
        <w:tc>
          <w:tcPr>
            <w:tcW w:w="1605" w:type="dxa"/>
          </w:tcPr>
          <w:p w14:paraId="5F9038DA" w14:textId="431022B6" w:rsidR="005D4E8A" w:rsidRDefault="009A4968" w:rsidP="00176EDF">
            <w:pPr>
              <w:pStyle w:val="Firstparagraph"/>
              <w:cnfStyle w:val="000000000000" w:firstRow="0" w:lastRow="0" w:firstColumn="0" w:lastColumn="0" w:oddVBand="0" w:evenVBand="0" w:oddHBand="0" w:evenHBand="0" w:firstRowFirstColumn="0" w:firstRowLastColumn="0" w:lastRowFirstColumn="0" w:lastRowLastColumn="0"/>
            </w:pPr>
            <w:r>
              <w:t>Racial</w:t>
            </w:r>
          </w:p>
        </w:tc>
      </w:tr>
      <w:tr w:rsidR="005D4E8A" w14:paraId="21762C4D" w14:textId="77777777" w:rsidTr="00374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Borders>
              <w:top w:val="none" w:sz="0" w:space="0" w:color="auto"/>
              <w:left w:val="none" w:sz="0" w:space="0" w:color="auto"/>
              <w:bottom w:val="none" w:sz="0" w:space="0" w:color="auto"/>
            </w:tcBorders>
          </w:tcPr>
          <w:p w14:paraId="0598F791" w14:textId="52EEBAD7" w:rsidR="005D4E8A" w:rsidRDefault="00A33BCE" w:rsidP="00176EDF">
            <w:pPr>
              <w:pStyle w:val="Firstparagraph"/>
            </w:pPr>
            <w:r>
              <w:t>Heart Disease</w:t>
            </w:r>
          </w:p>
        </w:tc>
        <w:tc>
          <w:tcPr>
            <w:tcW w:w="1604" w:type="dxa"/>
          </w:tcPr>
          <w:p w14:paraId="585E2900" w14:textId="4ED3F80A" w:rsidR="005D4E8A" w:rsidRDefault="00A33BCE" w:rsidP="00176EDF">
            <w:pPr>
              <w:pStyle w:val="Firstparagraph"/>
              <w:cnfStyle w:val="000000100000" w:firstRow="0" w:lastRow="0" w:firstColumn="0" w:lastColumn="0" w:oddVBand="0" w:evenVBand="0" w:oddHBand="1" w:evenHBand="0" w:firstRowFirstColumn="0" w:firstRowLastColumn="0" w:lastRowFirstColumn="0" w:lastRowLastColumn="0"/>
            </w:pPr>
            <w:r>
              <w:t>UCI</w:t>
            </w:r>
          </w:p>
        </w:tc>
        <w:tc>
          <w:tcPr>
            <w:tcW w:w="1605" w:type="dxa"/>
          </w:tcPr>
          <w:p w14:paraId="2F57CF1A" w14:textId="25C26403" w:rsidR="005D4E8A" w:rsidRDefault="00F56F90" w:rsidP="00176EDF">
            <w:pPr>
              <w:pStyle w:val="Firstparagraph"/>
              <w:cnfStyle w:val="000000100000" w:firstRow="0" w:lastRow="0" w:firstColumn="0" w:lastColumn="0" w:oddVBand="0" w:evenVBand="0" w:oddHBand="1" w:evenHBand="0" w:firstRowFirstColumn="0" w:firstRowLastColumn="0" w:lastRowFirstColumn="0" w:lastRowLastColumn="0"/>
            </w:pPr>
            <w:r>
              <w:t>303</w:t>
            </w:r>
          </w:p>
        </w:tc>
        <w:tc>
          <w:tcPr>
            <w:tcW w:w="1605" w:type="dxa"/>
          </w:tcPr>
          <w:p w14:paraId="56B0D3B6" w14:textId="0DBF7AFD" w:rsidR="005D4E8A" w:rsidRDefault="00F56F90" w:rsidP="00176EDF">
            <w:pPr>
              <w:pStyle w:val="Firstparagraph"/>
              <w:cnfStyle w:val="000000100000" w:firstRow="0" w:lastRow="0" w:firstColumn="0" w:lastColumn="0" w:oddVBand="0" w:evenVBand="0" w:oddHBand="1" w:evenHBand="0" w:firstRowFirstColumn="0" w:firstRowLastColumn="0" w:lastRowFirstColumn="0" w:lastRowLastColumn="0"/>
            </w:pPr>
            <w:r>
              <w:t>Healthcare</w:t>
            </w:r>
          </w:p>
        </w:tc>
        <w:tc>
          <w:tcPr>
            <w:tcW w:w="1605" w:type="dxa"/>
          </w:tcPr>
          <w:p w14:paraId="58B6E0F5" w14:textId="07D43943" w:rsidR="005D4E8A" w:rsidRDefault="009A4968" w:rsidP="00176EDF">
            <w:pPr>
              <w:pStyle w:val="Firstparagraph"/>
              <w:cnfStyle w:val="000000100000" w:firstRow="0" w:lastRow="0" w:firstColumn="0" w:lastColumn="0" w:oddVBand="0" w:evenVBand="0" w:oddHBand="1" w:evenHBand="0" w:firstRowFirstColumn="0" w:firstRowLastColumn="0" w:lastRowFirstColumn="0" w:lastRowLastColumn="0"/>
            </w:pPr>
            <w:r>
              <w:t>Sex</w:t>
            </w:r>
          </w:p>
        </w:tc>
        <w:tc>
          <w:tcPr>
            <w:tcW w:w="1605" w:type="dxa"/>
          </w:tcPr>
          <w:p w14:paraId="7AE0E9CC" w14:textId="43D702CB" w:rsidR="005D4E8A" w:rsidRDefault="009A4968" w:rsidP="007A03B0">
            <w:pPr>
              <w:pStyle w:val="Firstparagraph"/>
              <w:keepNext/>
              <w:cnfStyle w:val="000000100000" w:firstRow="0" w:lastRow="0" w:firstColumn="0" w:lastColumn="0" w:oddVBand="0" w:evenVBand="0" w:oddHBand="1" w:evenHBand="0" w:firstRowFirstColumn="0" w:firstRowLastColumn="0" w:lastRowFirstColumn="0" w:lastRowLastColumn="0"/>
            </w:pPr>
            <w:r>
              <w:t>Gender</w:t>
            </w:r>
          </w:p>
        </w:tc>
      </w:tr>
    </w:tbl>
    <w:p w14:paraId="2868532B" w14:textId="6A5BD385" w:rsidR="00176EDF" w:rsidRDefault="007A03B0" w:rsidP="007A03B0">
      <w:pPr>
        <w:pStyle w:val="Caption"/>
      </w:pPr>
      <w:r>
        <w:t xml:space="preserve">Table </w:t>
      </w:r>
      <w:r>
        <w:fldChar w:fldCharType="begin"/>
      </w:r>
      <w:r>
        <w:instrText xml:space="preserve"> SEQ Table \* ARABIC </w:instrText>
      </w:r>
      <w:r>
        <w:fldChar w:fldCharType="separate"/>
      </w:r>
      <w:r w:rsidR="00410610">
        <w:rPr>
          <w:noProof/>
        </w:rPr>
        <w:t>3</w:t>
      </w:r>
      <w:r>
        <w:fldChar w:fldCharType="end"/>
      </w:r>
      <w:r>
        <w:t xml:space="preserve">: </w:t>
      </w:r>
      <w:r w:rsidR="0082598C">
        <w:t>Overview</w:t>
      </w:r>
      <w:r w:rsidR="00FB5301">
        <w:t xml:space="preserve"> of datasets </w:t>
      </w:r>
      <w:r w:rsidR="0082598C">
        <w:t>used for bias analysis</w:t>
      </w:r>
    </w:p>
    <w:p w14:paraId="17C10D6E" w14:textId="77777777" w:rsidR="00A902AB" w:rsidRDefault="00A902AB" w:rsidP="00A902AB"/>
    <w:p w14:paraId="6C795881" w14:textId="77777777" w:rsidR="00A902AB" w:rsidRPr="00A902AB" w:rsidRDefault="00A902AB" w:rsidP="00A902AB">
      <w:r w:rsidRPr="00A902AB">
        <w:t>Angwin, J., Larson, J., Mattu, S. and Kirchner, L. (2016) 'Machine Bias', ProPublica, 23 May. Available at: https://www.propublica.org/article/machine-bias-risk-assessments-in-criminal-sentencing (Accessed: April 2026).</w:t>
      </w:r>
    </w:p>
    <w:p w14:paraId="06453CBC" w14:textId="77777777" w:rsidR="00A902AB" w:rsidRPr="00A902AB" w:rsidRDefault="00A902AB" w:rsidP="00A902AB">
      <w:r w:rsidRPr="00A902AB">
        <w:t>Barocas, S. and Selbst, A.D. (2016) 'Big data's disparate impact', California Law Review, 104(3), pp. 671–732.</w:t>
      </w:r>
    </w:p>
    <w:p w14:paraId="2937B31E" w14:textId="77777777" w:rsidR="00A902AB" w:rsidRPr="00A902AB" w:rsidRDefault="00A902AB" w:rsidP="00A902AB">
      <w:r w:rsidRPr="00A902AB">
        <w:t>Chouldechova, A. (2017) 'Fair prediction with disparate impact: A study of bias in recidivism prediction instruments', Big Data, 5(2), pp. 153–163.</w:t>
      </w:r>
    </w:p>
    <w:p w14:paraId="58DF4FED" w14:textId="77777777" w:rsidR="00A902AB" w:rsidRPr="00A902AB" w:rsidRDefault="00A902AB" w:rsidP="00A902AB">
      <w:r w:rsidRPr="00A902AB">
        <w:t>Dua, D. and Graff, C. (2017) UCI Machine Learning Repository. Irvine: University of California, School of Information and Computer Science. Available at: https://archive.ics.uci.edu (Accessed: April 2026).</w:t>
      </w:r>
    </w:p>
    <w:p w14:paraId="0A0A22A0" w14:textId="77777777" w:rsidR="00A902AB" w:rsidRPr="00A902AB" w:rsidRDefault="00A902AB" w:rsidP="00A902AB">
      <w:r w:rsidRPr="00A902AB">
        <w:t>Mehrabi, N., Morstatter, F., Saxena, N., Lerman, K. and Galstyan, A. (2021) 'A survey on bias and fairness in machine learning', ACM Computing Surveys, 54(6), pp. 1–35.</w:t>
      </w:r>
    </w:p>
    <w:p w14:paraId="2AB85888" w14:textId="77777777" w:rsidR="00A902AB" w:rsidRPr="00A902AB" w:rsidRDefault="00A902AB" w:rsidP="00A902AB"/>
    <w:p w14:paraId="6E3E7519" w14:textId="77777777" w:rsidR="009A25B5" w:rsidRDefault="009A25B5">
      <w:pPr>
        <w:spacing w:line="240" w:lineRule="auto"/>
        <w:ind w:firstLine="0"/>
        <w:jc w:val="left"/>
        <w:rPr>
          <w:noProof/>
        </w:rPr>
      </w:pPr>
    </w:p>
    <w:p w14:paraId="1E3691D1" w14:textId="77777777" w:rsidR="00470937" w:rsidRDefault="00470937">
      <w:pPr>
        <w:spacing w:line="240" w:lineRule="auto"/>
        <w:ind w:firstLine="0"/>
        <w:jc w:val="left"/>
        <w:rPr>
          <w:noProof/>
        </w:rPr>
      </w:pPr>
    </w:p>
    <w:p w14:paraId="3771806A" w14:textId="77777777" w:rsidR="00470937" w:rsidRDefault="00470937">
      <w:pPr>
        <w:spacing w:line="240" w:lineRule="auto"/>
        <w:ind w:firstLine="0"/>
        <w:jc w:val="left"/>
        <w:rPr>
          <w:noProof/>
        </w:rPr>
      </w:pPr>
    </w:p>
    <w:p w14:paraId="09699287" w14:textId="77777777" w:rsidR="00470937" w:rsidRDefault="00470937">
      <w:pPr>
        <w:spacing w:line="240" w:lineRule="auto"/>
        <w:ind w:firstLine="0"/>
        <w:jc w:val="left"/>
        <w:rPr>
          <w:noProof/>
        </w:rPr>
      </w:pPr>
    </w:p>
    <w:p w14:paraId="617F3306" w14:textId="77777777" w:rsidR="009A25B5" w:rsidRDefault="009A25B5">
      <w:pPr>
        <w:spacing w:line="240" w:lineRule="auto"/>
        <w:ind w:firstLine="0"/>
        <w:jc w:val="left"/>
        <w:rPr>
          <w:noProof/>
        </w:rPr>
      </w:pPr>
    </w:p>
    <w:p w14:paraId="7D48CE85" w14:textId="5C66DBB7" w:rsidR="009A25B5" w:rsidRDefault="00470937" w:rsidP="00FB4B3F">
      <w:pPr>
        <w:pStyle w:val="Heading2"/>
        <w:rPr>
          <w:noProof/>
        </w:rPr>
      </w:pPr>
      <w:r>
        <w:rPr>
          <w:noProof/>
        </w:rPr>
        <w:t>Implementation</w:t>
      </w:r>
    </w:p>
    <w:p w14:paraId="2927EC6A" w14:textId="77777777" w:rsidR="00FE3839" w:rsidRDefault="00FE3839" w:rsidP="000F6EED">
      <w:pPr>
        <w:ind w:firstLine="0"/>
      </w:pPr>
    </w:p>
    <w:p w14:paraId="2DFD5BBB" w14:textId="46E01D74" w:rsidR="00DF3F39" w:rsidRDefault="00DF3F39" w:rsidP="000F6EED">
      <w:pPr>
        <w:ind w:firstLine="0"/>
      </w:pPr>
      <w:r>
        <w:t xml:space="preserve">This tool was developed as a single Python file named ‘app.py’, while the user interface was managed by </w:t>
      </w:r>
      <w:proofErr w:type="spellStart"/>
      <w:r>
        <w:t>Streamlit</w:t>
      </w:r>
      <w:proofErr w:type="spellEnd"/>
      <w:r>
        <w:t xml:space="preserve">. The </w:t>
      </w:r>
      <w:r w:rsidR="00723827">
        <w:t>project's requirements mentioned in Section 3.2</w:t>
      </w:r>
      <w:r>
        <w:t xml:space="preserve"> were followed to ensure that each function corresponds to a distinct application element. A four-layer structure was used within this project</w:t>
      </w:r>
      <w:r w:rsidR="00503562">
        <w:t xml:space="preserve"> as </w:t>
      </w:r>
      <w:r w:rsidR="00723827">
        <w:t>described in Section 3.3, involving data input, automated</w:t>
      </w:r>
      <w:r w:rsidR="001D4D6D">
        <w:t xml:space="preserve"> feature detection, model training and results display. </w:t>
      </w:r>
      <w:r w:rsidR="00352616">
        <w:t xml:space="preserve">Each process is performed sequentially in response to the </w:t>
      </w:r>
      <w:r w:rsidR="00723827">
        <w:t>user's</w:t>
      </w:r>
      <w:r w:rsidR="00352616">
        <w:t xml:space="preserve"> input.</w:t>
      </w:r>
    </w:p>
    <w:p w14:paraId="0CDCEF61" w14:textId="77777777" w:rsidR="00FE3839" w:rsidRDefault="00FE3839" w:rsidP="000F6EED">
      <w:pPr>
        <w:ind w:firstLine="0"/>
      </w:pPr>
    </w:p>
    <w:p w14:paraId="3BB847F2" w14:textId="3D641700" w:rsidR="00B9543B" w:rsidRDefault="003B5294" w:rsidP="000F6EED">
      <w:pPr>
        <w:ind w:firstLine="0"/>
      </w:pPr>
      <w:r>
        <w:lastRenderedPageBreak/>
        <w:t xml:space="preserve">The Adult Income, COMPAS, and </w:t>
      </w:r>
      <w:proofErr w:type="gramStart"/>
      <w:r>
        <w:t>Heart Disease</w:t>
      </w:r>
      <w:proofErr w:type="gramEnd"/>
      <w:r>
        <w:t xml:space="preserve"> datasets are </w:t>
      </w:r>
      <w:r w:rsidR="00DD1259">
        <w:t>involved within the data input layer</w:t>
      </w:r>
      <w:r w:rsidR="00763908">
        <w:t xml:space="preserve">, where users are </w:t>
      </w:r>
      <w:r w:rsidR="008B6691">
        <w:t xml:space="preserve">additionally </w:t>
      </w:r>
      <w:r w:rsidR="00D50308">
        <w:t xml:space="preserve">able to </w:t>
      </w:r>
      <w:r w:rsidR="008B6691">
        <w:t>upload their own</w:t>
      </w:r>
      <w:r w:rsidR="006E048C">
        <w:t xml:space="preserve"> dataset as a CSV file. </w:t>
      </w:r>
      <w:r w:rsidR="00D50308">
        <w:t xml:space="preserve">Once a preset dataset is selected, </w:t>
      </w:r>
      <w:r w:rsidR="00E97F29">
        <w:t xml:space="preserve">the tool </w:t>
      </w:r>
      <w:r w:rsidR="00357432">
        <w:t>employs Panda</w:t>
      </w:r>
      <w:r w:rsidR="006F68FF">
        <w:t xml:space="preserve"> to</w:t>
      </w:r>
      <w:r w:rsidR="00357432">
        <w:t xml:space="preserve"> import the appropriate CSV file from the </w:t>
      </w:r>
      <w:r w:rsidR="00761F8B">
        <w:t xml:space="preserve">local datasets folder, which is stored </w:t>
      </w:r>
      <w:r w:rsidR="00B636E7">
        <w:t xml:space="preserve">in </w:t>
      </w:r>
      <w:proofErr w:type="spellStart"/>
      <w:r w:rsidR="00B636E7">
        <w:t>Stre</w:t>
      </w:r>
      <w:r w:rsidR="00916B1D">
        <w:t>am</w:t>
      </w:r>
      <w:r w:rsidR="00B636E7">
        <w:t>lit’s</w:t>
      </w:r>
      <w:proofErr w:type="spellEnd"/>
      <w:r w:rsidR="00B636E7">
        <w:t xml:space="preserve"> session</w:t>
      </w:r>
      <w:r w:rsidR="00916B1D">
        <w:t xml:space="preserve">, </w:t>
      </w:r>
      <w:r w:rsidR="004F2EF0">
        <w:t xml:space="preserve">ensuring data remains available. </w:t>
      </w:r>
      <w:r w:rsidR="0085664A">
        <w:t>P</w:t>
      </w:r>
      <w:r w:rsidR="00224525">
        <w:t>atterns</w:t>
      </w:r>
      <w:r w:rsidR="0085664A">
        <w:t xml:space="preserve"> </w:t>
      </w:r>
      <w:r w:rsidR="00E82DE0">
        <w:t xml:space="preserve">are </w:t>
      </w:r>
      <w:r w:rsidR="000C3D29">
        <w:t>identified</w:t>
      </w:r>
      <w:r w:rsidR="00E82DE0">
        <w:t xml:space="preserve"> </w:t>
      </w:r>
      <w:r w:rsidR="0085664A">
        <w:t xml:space="preserve">within the column names, </w:t>
      </w:r>
      <w:r w:rsidR="00E82DE0">
        <w:t xml:space="preserve">which </w:t>
      </w:r>
      <w:r w:rsidR="0085664A">
        <w:t xml:space="preserve">allows the tool to determine which dataset </w:t>
      </w:r>
      <w:r w:rsidR="00E82DE0">
        <w:t>has been loaded</w:t>
      </w:r>
      <w:r w:rsidR="00711C37">
        <w:t>,</w:t>
      </w:r>
      <w:r w:rsidR="000C3D29">
        <w:t xml:space="preserve"> such as ‘income</w:t>
      </w:r>
      <w:r w:rsidR="00316052">
        <w:t>’ or ‘</w:t>
      </w:r>
      <w:proofErr w:type="spellStart"/>
      <w:r w:rsidR="00316052">
        <w:t>Two_yr_Recidivism</w:t>
      </w:r>
      <w:proofErr w:type="spellEnd"/>
      <w:r w:rsidR="00316052">
        <w:t xml:space="preserve">’. </w:t>
      </w:r>
      <w:r w:rsidR="00CC011F">
        <w:t xml:space="preserve">Following this process, the tool </w:t>
      </w:r>
      <w:r w:rsidR="00AC02EA">
        <w:t>pre-</w:t>
      </w:r>
      <w:r w:rsidR="00711C37">
        <w:t>fill</w:t>
      </w:r>
      <w:r w:rsidR="00AC02EA">
        <w:t>s</w:t>
      </w:r>
      <w:r w:rsidR="00711C37">
        <w:t xml:space="preserve"> the target and sensitive attribute dropdown menu</w:t>
      </w:r>
      <w:r w:rsidR="00193DAA">
        <w:t xml:space="preserve"> for the user, </w:t>
      </w:r>
      <w:r w:rsidR="002247B7">
        <w:t xml:space="preserve">improving efficiency while minimising user effort </w:t>
      </w:r>
      <w:r w:rsidR="005979C7" w:rsidRPr="005979C7">
        <w:t xml:space="preserve">(Ferrara et al., 2023). </w:t>
      </w:r>
      <w:r w:rsidR="001A20D7">
        <w:t xml:space="preserve">An additional feature </w:t>
      </w:r>
      <w:r w:rsidR="00DE08ED">
        <w:t>of the tool is a ‘Generate Random Data’ button that</w:t>
      </w:r>
      <w:r w:rsidR="007760FE">
        <w:t xml:space="preserve"> displays a sample profile from the dataset in </w:t>
      </w:r>
      <w:r w:rsidR="00381E0C">
        <w:t>plain English, including details su</w:t>
      </w:r>
      <w:r w:rsidR="00EE13E0">
        <w:t xml:space="preserve">ch as the individual’s age or occupation. </w:t>
      </w:r>
      <w:r w:rsidR="00860454">
        <w:t xml:space="preserve">This option </w:t>
      </w:r>
      <w:r w:rsidR="0068187B">
        <w:t xml:space="preserve">enables users to become familiar with the data </w:t>
      </w:r>
      <w:r w:rsidR="00B345C8">
        <w:t>prior to their analysis.</w:t>
      </w:r>
    </w:p>
    <w:p w14:paraId="61874F9C" w14:textId="77777777" w:rsidR="006B615F" w:rsidRDefault="006B615F" w:rsidP="000F6EED">
      <w:pPr>
        <w:ind w:firstLine="0"/>
      </w:pPr>
    </w:p>
    <w:p w14:paraId="34D52FF8" w14:textId="35E12096" w:rsidR="00FE7E96" w:rsidRDefault="00FE7E96" w:rsidP="00FE7E96">
      <w:pPr>
        <w:ind w:firstLine="0"/>
      </w:pPr>
      <w:r>
        <w:t>[</w:t>
      </w:r>
      <w:r w:rsidRPr="00FE7E96">
        <w:t xml:space="preserve">FIGURE 3 HERE </w:t>
      </w:r>
      <w:r w:rsidR="006F54E9">
        <w:t>-</w:t>
      </w:r>
      <w:r w:rsidRPr="00FE7E96">
        <w:t xml:space="preserve"> Screenshot of landing page showing preset buttons and CSV upload. Caption: Figure 3: Tool landing page showing preset dataset buttons and custom CSV upload option]</w:t>
      </w:r>
    </w:p>
    <w:p w14:paraId="2EBF1AD3" w14:textId="77777777" w:rsidR="00DE4059" w:rsidRDefault="00DE4059" w:rsidP="00FE7E96">
      <w:pPr>
        <w:ind w:firstLine="0"/>
      </w:pPr>
    </w:p>
    <w:p w14:paraId="4004E71B" w14:textId="5BEA05C4" w:rsidR="00DE4059" w:rsidRDefault="00727F62" w:rsidP="00FE7E96">
      <w:pPr>
        <w:ind w:firstLine="0"/>
      </w:pPr>
      <w:r>
        <w:t xml:space="preserve">Once </w:t>
      </w:r>
      <w:r w:rsidR="00212361">
        <w:t xml:space="preserve">the Run Basic Check command is </w:t>
      </w:r>
      <w:r w:rsidR="00B23BFC">
        <w:t>run</w:t>
      </w:r>
      <w:r w:rsidR="00212361">
        <w:t>,</w:t>
      </w:r>
      <w:r w:rsidR="00550862">
        <w:t xml:space="preserve"> model layer processes begin. T</w:t>
      </w:r>
      <w:r w:rsidR="00F71AE3">
        <w:t xml:space="preserve">he </w:t>
      </w:r>
      <w:r w:rsidR="00550862">
        <w:t xml:space="preserve">selected </w:t>
      </w:r>
      <w:r w:rsidR="000C0274">
        <w:t>dataset’s ca</w:t>
      </w:r>
      <w:r w:rsidR="0000616B">
        <w:t xml:space="preserve">tegorical columns </w:t>
      </w:r>
      <w:r w:rsidR="00C413E3">
        <w:t>are</w:t>
      </w:r>
      <w:r w:rsidR="00A71B37">
        <w:t xml:space="preserve"> </w:t>
      </w:r>
      <w:r w:rsidR="00C413E3">
        <w:t xml:space="preserve">encoded </w:t>
      </w:r>
      <w:r w:rsidR="00BE5535">
        <w:t>using Scikit-</w:t>
      </w:r>
      <w:proofErr w:type="spellStart"/>
      <w:r w:rsidR="00BE5535">
        <w:t>learn’s</w:t>
      </w:r>
      <w:proofErr w:type="spellEnd"/>
      <w:r w:rsidR="00BE5535">
        <w:t xml:space="preserve"> </w:t>
      </w:r>
      <w:proofErr w:type="spellStart"/>
      <w:r w:rsidR="00BE5535">
        <w:t>LabelEncoder</w:t>
      </w:r>
      <w:proofErr w:type="spellEnd"/>
      <w:r w:rsidR="00714830">
        <w:t xml:space="preserve">, which involves </w:t>
      </w:r>
      <w:r w:rsidR="0094432A">
        <w:t>dividing t</w:t>
      </w:r>
      <w:r w:rsidR="00BE5535">
        <w:t xml:space="preserve">he data </w:t>
      </w:r>
      <w:r w:rsidR="003A44B3">
        <w:t>into 80/20 training and test sets</w:t>
      </w:r>
      <w:r w:rsidR="00DC55E8">
        <w:t>,</w:t>
      </w:r>
      <w:r w:rsidR="003A44B3">
        <w:t xml:space="preserve"> and a </w:t>
      </w:r>
      <w:proofErr w:type="spellStart"/>
      <w:r w:rsidR="003A44B3">
        <w:t>random</w:t>
      </w:r>
      <w:r w:rsidR="0094432A">
        <w:t>_</w:t>
      </w:r>
      <w:r w:rsidR="003A44B3">
        <w:t>state</w:t>
      </w:r>
      <w:proofErr w:type="spellEnd"/>
      <w:r w:rsidR="003A44B3">
        <w:t xml:space="preserve"> of 24 </w:t>
      </w:r>
      <w:r w:rsidR="004006E3">
        <w:t xml:space="preserve">is used </w:t>
      </w:r>
      <w:r w:rsidR="003A44B3">
        <w:t>to ensure consistent</w:t>
      </w:r>
      <w:r w:rsidR="00DD4270">
        <w:t xml:space="preserve"> results</w:t>
      </w:r>
      <w:r w:rsidR="009B481C">
        <w:t>.</w:t>
      </w:r>
      <w:r w:rsidR="003E2746">
        <w:t xml:space="preserve"> </w:t>
      </w:r>
      <w:r w:rsidR="00C81E57">
        <w:t>A Decision Tree</w:t>
      </w:r>
      <w:r w:rsidR="001572CA">
        <w:t xml:space="preserve"> classifier</w:t>
      </w:r>
      <w:r w:rsidR="00C81E57">
        <w:t xml:space="preserve"> </w:t>
      </w:r>
      <w:r w:rsidR="001572CA">
        <w:t xml:space="preserve">is then </w:t>
      </w:r>
      <w:r w:rsidR="006F4D86">
        <w:t>trained</w:t>
      </w:r>
      <w:r w:rsidR="006C4DFC">
        <w:t>,</w:t>
      </w:r>
      <w:r w:rsidR="006F4D86">
        <w:t xml:space="preserve"> </w:t>
      </w:r>
      <w:r w:rsidR="006C4DFC">
        <w:t>assuming a maximum depth of 5</w:t>
      </w:r>
      <w:r w:rsidR="002D6C2B">
        <w:t>,</w:t>
      </w:r>
      <w:r w:rsidR="006C4DFC">
        <w:t xml:space="preserve"> along with a minimum o</w:t>
      </w:r>
      <w:r w:rsidR="002D6C2B">
        <w:t xml:space="preserve">f 5 samples per split. </w:t>
      </w:r>
      <w:r w:rsidR="009478DE">
        <w:t xml:space="preserve">This design </w:t>
      </w:r>
      <w:r w:rsidR="00FD2E3D">
        <w:t xml:space="preserve">decision prevents </w:t>
      </w:r>
      <w:r w:rsidR="00CC7950">
        <w:t>unreliable</w:t>
      </w:r>
      <w:r w:rsidR="00272E45">
        <w:t xml:space="preserve"> fairness estimates </w:t>
      </w:r>
      <w:r w:rsidR="00E0796E">
        <w:t>for minority subgroups by avoiding splitting</w:t>
      </w:r>
      <w:r w:rsidR="00D032D0">
        <w:t xml:space="preserve"> </w:t>
      </w:r>
      <w:r w:rsidR="00B13ADF">
        <w:t>groups</w:t>
      </w:r>
      <w:r w:rsidR="00CD29CA">
        <w:t xml:space="preserve"> </w:t>
      </w:r>
      <w:r w:rsidR="00B13ADF">
        <w:t xml:space="preserve">with fewer than five records. </w:t>
      </w:r>
      <w:r w:rsidR="00244015">
        <w:t xml:space="preserve">The tool’s predictions </w:t>
      </w:r>
      <w:r w:rsidR="00D84E4F">
        <w:t xml:space="preserve">are generated on the test sets, along with </w:t>
      </w:r>
      <w:r w:rsidR="00F53589">
        <w:t>fairness metrics calculated from these test predictions, to assess the model's performance on</w:t>
      </w:r>
      <w:r w:rsidR="00C25231">
        <w:t xml:space="preserve"> new data</w:t>
      </w:r>
      <w:proofErr w:type="gramStart"/>
      <w:r w:rsidR="00C25231">
        <w:t xml:space="preserve">. </w:t>
      </w:r>
      <w:r w:rsidR="00701E81">
        <w:t xml:space="preserve"> </w:t>
      </w:r>
      <w:proofErr w:type="gramEnd"/>
      <w:r w:rsidR="00701E81">
        <w:t>!!1</w:t>
      </w:r>
    </w:p>
    <w:p w14:paraId="3D9FF341" w14:textId="77777777" w:rsidR="0094432A" w:rsidRDefault="0094432A" w:rsidP="00FE7E96">
      <w:pPr>
        <w:ind w:firstLine="0"/>
      </w:pPr>
    </w:p>
    <w:p w14:paraId="35C508EC" w14:textId="4F602B15" w:rsidR="006F54E9" w:rsidRDefault="006F54E9" w:rsidP="006F54E9">
      <w:pPr>
        <w:ind w:firstLine="0"/>
      </w:pPr>
      <w:r w:rsidRPr="006F54E9">
        <w:t xml:space="preserve">[ FIGURE 4 HERE </w:t>
      </w:r>
      <w:r>
        <w:t xml:space="preserve">- </w:t>
      </w:r>
      <w:r w:rsidRPr="006F54E9">
        <w:t>Screenshot of Analysis Results showing Quick Summary and fairness metrics. Caption: Figure 4: Analysis results showing Plain English Quick Summary and three fairness metric values for the Adult Income dataset]</w:t>
      </w:r>
    </w:p>
    <w:p w14:paraId="1816CF10" w14:textId="77777777" w:rsidR="006F54E9" w:rsidRDefault="006F54E9" w:rsidP="006F54E9">
      <w:pPr>
        <w:ind w:firstLine="0"/>
      </w:pPr>
    </w:p>
    <w:p w14:paraId="458AA22C" w14:textId="215C4C1B" w:rsidR="006F54E9" w:rsidRDefault="006F54E9" w:rsidP="006F54E9">
      <w:pPr>
        <w:ind w:firstLine="0"/>
      </w:pPr>
      <w:r>
        <w:t>As previously mentioned, this tool calculates three fairness metrics based o</w:t>
      </w:r>
      <w:r w:rsidR="008C74BB">
        <w:t>n</w:t>
      </w:r>
      <w:r>
        <w:t xml:space="preserve"> predictions generated from the test sets</w:t>
      </w:r>
      <w:r w:rsidR="00CD1690">
        <w:t xml:space="preserve">, therefore avoiding reliance on external fairness libraries. </w:t>
      </w:r>
      <w:r w:rsidR="008C74BB">
        <w:t>The f</w:t>
      </w:r>
      <w:r w:rsidR="00CD1690">
        <w:t xml:space="preserve">airness measures </w:t>
      </w:r>
      <w:r w:rsidR="008C74BB">
        <w:t>include</w:t>
      </w:r>
      <w:r w:rsidR="00CD1690">
        <w:t xml:space="preserve"> the Demographic Parity Gap, which compares the difference in positive prediction rates among the highest and lowest scoring sensitive groups</w:t>
      </w:r>
      <w:r w:rsidR="008C74BB">
        <w:t xml:space="preserve">. The Equal Opportunity Gap demonstrates how often true positive rates are correctly identified within each group, </w:t>
      </w:r>
      <w:r w:rsidR="00C96628">
        <w:t>while the final metric, Equalised Odds Gap, compares the false positive rates across groups to determine whether prediction errors are distributed equally. The tool attempts to improve accessibility for non-technical users through a three-level score system. The score system is involved in detecting bias within the datasets tested, where results are classed as fair when all three metric gaps remain below 0.10</w:t>
      </w:r>
      <w:r w:rsidR="00701E81">
        <w:t>;</w:t>
      </w:r>
      <w:r w:rsidR="00C96628">
        <w:t xml:space="preserve"> if </w:t>
      </w:r>
      <w:r w:rsidR="00701E81">
        <w:t xml:space="preserve">any gap exceeds 0.20, a warning for significant bias is displayed to users, while gaps between 0.10 and 0.19 trigger a moderate bias warning. These thresholds were influenced by </w:t>
      </w:r>
      <w:proofErr w:type="spellStart"/>
      <w:r w:rsidR="00701E81">
        <w:t>Pessach</w:t>
      </w:r>
      <w:proofErr w:type="spellEnd"/>
      <w:r w:rsidR="00701E81">
        <w:t xml:space="preserve"> and </w:t>
      </w:r>
      <w:proofErr w:type="spellStart"/>
      <w:r w:rsidR="00701E81">
        <w:t>Shumeli’s</w:t>
      </w:r>
      <w:proofErr w:type="spellEnd"/>
      <w:r w:rsidR="00701E81">
        <w:t xml:space="preserve"> (2022) study of the 80% rule within employment discrimination laws, which suggests a gap of around 0.10 as the boundary between reasonable and concerning differences. </w:t>
      </w:r>
    </w:p>
    <w:p w14:paraId="5F86DEBC" w14:textId="77777777" w:rsidR="006F54E9" w:rsidRPr="006F54E9" w:rsidRDefault="006F54E9" w:rsidP="006F54E9">
      <w:pPr>
        <w:ind w:firstLine="0"/>
      </w:pPr>
    </w:p>
    <w:p w14:paraId="2E242C5A" w14:textId="0D60688F" w:rsidR="00701E81" w:rsidRDefault="00701E81" w:rsidP="00701E81">
      <w:pPr>
        <w:ind w:firstLine="0"/>
      </w:pPr>
      <w:r w:rsidRPr="00701E81">
        <w:lastRenderedPageBreak/>
        <w:t xml:space="preserve">[FIGURE 5 HERE </w:t>
      </w:r>
      <w:r>
        <w:t>–</w:t>
      </w:r>
      <w:r w:rsidRPr="00701E81">
        <w:t xml:space="preserve"> Screenshot of Fairness Metrics section showing three gap values. Caption: Figure 5: Fairness metrics display showing Demographic Parity Gap, Equal Opportunity Gap, and Equalised Odds Gap with plain English descriptions]</w:t>
      </w:r>
    </w:p>
    <w:p w14:paraId="76363004" w14:textId="77777777" w:rsidR="00EA3E28" w:rsidRDefault="00EA3E28" w:rsidP="00701E81">
      <w:pPr>
        <w:ind w:firstLine="0"/>
      </w:pPr>
    </w:p>
    <w:p w14:paraId="14AE9074" w14:textId="17955A07" w:rsidR="00EA3E28" w:rsidRDefault="00EA3E28" w:rsidP="00701E81">
      <w:pPr>
        <w:ind w:firstLine="0"/>
      </w:pPr>
      <w:r>
        <w:t>The tool examin</w:t>
      </w:r>
      <w:r w:rsidR="008B20C3">
        <w:t>es</w:t>
      </w:r>
      <w:r>
        <w:t xml:space="preserve"> how Model A and Model B manage bias by applying a </w:t>
      </w:r>
      <w:r w:rsidR="005F2333">
        <w:t>reweighing</w:t>
      </w:r>
      <w:r>
        <w:t xml:space="preserve"> method using Scikit-</w:t>
      </w:r>
      <w:proofErr w:type="spellStart"/>
      <w:r>
        <w:t>learn’s</w:t>
      </w:r>
      <w:proofErr w:type="spellEnd"/>
      <w:r>
        <w:t xml:space="preserve"> resample feature. The training data </w:t>
      </w:r>
      <w:r w:rsidR="008B20C3">
        <w:t xml:space="preserve">is balanced by including more samples from underrepresented sensitive groups to ensure their representation matches that of the majority groups. The following process involves using the updated, balanced data to train an additional Decision Tree, allowing for the comparison between the previous and new metric gaps to be displayed as bar charts. This allows users to visualise the impact of </w:t>
      </w:r>
      <w:r w:rsidR="005F2333">
        <w:t>reweighing</w:t>
      </w:r>
      <w:r w:rsidR="008B20C3">
        <w:t xml:space="preserve"> on fairness and accuracy, while also clearly establishing the fairness-accuracy trade-off </w:t>
      </w:r>
      <w:r w:rsidR="003062F2">
        <w:t xml:space="preserve">(Bellamy et al., 2019) even to individuals without a statistical background. </w:t>
      </w:r>
    </w:p>
    <w:p w14:paraId="6931EC1C" w14:textId="77777777" w:rsidR="003062F2" w:rsidRDefault="003062F2" w:rsidP="00701E81">
      <w:pPr>
        <w:ind w:firstLine="0"/>
      </w:pPr>
    </w:p>
    <w:p w14:paraId="27F8AC2A" w14:textId="39CDBCB7" w:rsidR="003062F2" w:rsidRPr="003062F2" w:rsidRDefault="003062F2" w:rsidP="003062F2">
      <w:pPr>
        <w:ind w:firstLine="0"/>
      </w:pPr>
      <w:r w:rsidRPr="003062F2">
        <w:t xml:space="preserve">[INSERT FIGURE 6 HERE </w:t>
      </w:r>
      <w:r>
        <w:t xml:space="preserve">- </w:t>
      </w:r>
      <w:r w:rsidRPr="003062F2">
        <w:t xml:space="preserve">Screenshot of Model A vs Model B comparison chart. Caption: Figure 6: Model A versus Model B comparison showing the effect of </w:t>
      </w:r>
      <w:r w:rsidR="005F2333">
        <w:t>reweighing</w:t>
      </w:r>
      <w:r w:rsidRPr="003062F2">
        <w:t xml:space="preserve"> on positive prediction rates across demographic groups]</w:t>
      </w:r>
    </w:p>
    <w:p w14:paraId="14732F0A" w14:textId="77777777" w:rsidR="008214D1" w:rsidRDefault="008214D1" w:rsidP="00382667">
      <w:pPr>
        <w:ind w:firstLine="0"/>
      </w:pPr>
    </w:p>
    <w:p w14:paraId="23CB3421" w14:textId="77777777" w:rsidR="003062F2" w:rsidRPr="008214D1" w:rsidRDefault="003062F2" w:rsidP="008214D1"/>
    <w:p w14:paraId="5F25FACF" w14:textId="29B16F0F" w:rsidR="007E6761" w:rsidRDefault="007E6761" w:rsidP="007E6761">
      <w:pPr>
        <w:pStyle w:val="Heading2"/>
      </w:pPr>
      <w:r>
        <w:t>Ethical Considerations</w:t>
      </w:r>
    </w:p>
    <w:p w14:paraId="3DC3FA1F" w14:textId="77777777" w:rsidR="003062F2" w:rsidRDefault="003062F2" w:rsidP="003062F2">
      <w:pPr>
        <w:jc w:val="left"/>
      </w:pPr>
    </w:p>
    <w:p w14:paraId="3ED3B750" w14:textId="212D2623" w:rsidR="003062F2" w:rsidRDefault="00C01B48" w:rsidP="00494F07">
      <w:pPr>
        <w:ind w:firstLine="0"/>
        <w:jc w:val="left"/>
      </w:pPr>
      <w:r>
        <w:t xml:space="preserve">The development of a tool handling sensitive demographic data and assessing fairness raises significant ethical concerns. Several </w:t>
      </w:r>
      <w:r w:rsidR="00494F07">
        <w:t>important</w:t>
      </w:r>
      <w:r>
        <w:t xml:space="preserve"> design </w:t>
      </w:r>
      <w:r w:rsidR="00494F07">
        <w:t>decisions</w:t>
      </w:r>
      <w:r>
        <w:t xml:space="preserve"> were </w:t>
      </w:r>
      <w:r w:rsidR="00494F07">
        <w:t>made</w:t>
      </w:r>
      <w:r>
        <w:t xml:space="preserve"> </w:t>
      </w:r>
      <w:r w:rsidR="000D3E67">
        <w:t>to keep this project as ethical as possible, including storing user data only during the active session</w:t>
      </w:r>
      <w:r>
        <w:t>.</w:t>
      </w:r>
      <w:r w:rsidR="00494F07">
        <w:t xml:space="preserve"> </w:t>
      </w:r>
      <w:r w:rsidR="000D3E67">
        <w:t>The datasets uploaded are processed in memory and completely erased once the browser is closed</w:t>
      </w:r>
      <w:r w:rsidR="00494F07">
        <w:t>; this ensures the tool never stores or releases sensitive personal information and characteristics, including protected attributes such as race, gender or age (Barocas and Selbst, 2016).</w:t>
      </w:r>
    </w:p>
    <w:p w14:paraId="57369BC3" w14:textId="77777777" w:rsidR="00494F07" w:rsidRDefault="00494F07" w:rsidP="00494F07">
      <w:pPr>
        <w:ind w:firstLine="0"/>
        <w:jc w:val="left"/>
      </w:pPr>
    </w:p>
    <w:p w14:paraId="4BAB141E" w14:textId="77777777" w:rsidR="009B10E2" w:rsidRDefault="009B10E2" w:rsidP="009B10E2">
      <w:pPr>
        <w:ind w:firstLine="0"/>
        <w:jc w:val="left"/>
      </w:pPr>
      <w:r w:rsidRPr="009B10E2">
        <w:t>Furthermore, this tool functions purely from the user's local device, without connections to external API’s or the transfer of data to third-party services. This gives users complete control over their data, providing user autonomy and privacy. The project’s design aligns with the data minimisation and purpose limitation standards outlined in the EU AI Act (2024); these rules require AI systems that present significant risks, such as those used within employment or criminal justice, to manage personal data responsibly and remain transparent throughout.  </w:t>
      </w:r>
    </w:p>
    <w:p w14:paraId="6FB20F7E" w14:textId="77777777" w:rsidR="009B10E2" w:rsidRDefault="009B10E2" w:rsidP="009B10E2">
      <w:pPr>
        <w:ind w:firstLine="0"/>
        <w:jc w:val="left"/>
      </w:pPr>
    </w:p>
    <w:p w14:paraId="5C2CEE07" w14:textId="2B59360B" w:rsidR="00F8566E" w:rsidRPr="00F8566E" w:rsidRDefault="009B10E2" w:rsidP="00F8566E">
      <w:pPr>
        <w:ind w:firstLine="0"/>
        <w:jc w:val="left"/>
      </w:pPr>
      <w:r>
        <w:t>Considering the</w:t>
      </w:r>
      <w:r w:rsidR="00F8566E">
        <w:t xml:space="preserve"> prioritisation of accessibility within this tool, a Plain English Summary alongside a three-level fairness score system </w:t>
      </w:r>
      <w:proofErr w:type="gramStart"/>
      <w:r w:rsidR="00F8566E">
        <w:t>were</w:t>
      </w:r>
      <w:proofErr w:type="gramEnd"/>
      <w:r w:rsidR="00F8566E">
        <w:t xml:space="preserve"> implemented to prevent confusion in user interaction. Displaying a single fairness metric may mislead non-technical users, as </w:t>
      </w:r>
      <w:proofErr w:type="spellStart"/>
      <w:r w:rsidR="00F8566E" w:rsidRPr="00F8566E">
        <w:t>Chouldechova</w:t>
      </w:r>
      <w:proofErr w:type="spellEnd"/>
      <w:r w:rsidR="00F8566E" w:rsidRPr="00F8566E">
        <w:t xml:space="preserve"> (2017)</w:t>
      </w:r>
      <w:r w:rsidR="00F8566E">
        <w:t xml:space="preserve"> demonstrated in the COMPAS case, supporting the decision to include three metrics in this tool. </w:t>
      </w:r>
      <w:r w:rsidR="00D614B6">
        <w:t xml:space="preserve">The tool allows users to interpret the results produced by displaying all three metrics alongside detailed explanations. Users remain responsible for </w:t>
      </w:r>
      <w:r w:rsidR="00A627A0">
        <w:t>their use of the fairness results, as the tool does not replace</w:t>
      </w:r>
      <w:r w:rsidR="00D614B6">
        <w:t xml:space="preserve"> professional </w:t>
      </w:r>
      <w:r w:rsidR="00A627A0">
        <w:t xml:space="preserve">audits </w:t>
      </w:r>
      <w:r w:rsidR="00A627A0">
        <w:lastRenderedPageBreak/>
        <w:t xml:space="preserve">or legal reviews; it does not involve making decisions but rather provides evidence to support human judgment. </w:t>
      </w:r>
    </w:p>
    <w:p w14:paraId="60D32E8E" w14:textId="42B46227" w:rsidR="009B10E2" w:rsidRDefault="009B10E2" w:rsidP="009B10E2">
      <w:pPr>
        <w:ind w:firstLine="0"/>
        <w:jc w:val="left"/>
      </w:pPr>
    </w:p>
    <w:p w14:paraId="1AAF8B1A" w14:textId="77777777" w:rsidR="009B10E2" w:rsidRDefault="009B10E2" w:rsidP="009B10E2">
      <w:pPr>
        <w:ind w:firstLine="0"/>
        <w:jc w:val="left"/>
      </w:pPr>
    </w:p>
    <w:p w14:paraId="285BC46E" w14:textId="77777777" w:rsidR="009B10E2" w:rsidRDefault="009B10E2" w:rsidP="009B10E2">
      <w:pPr>
        <w:ind w:firstLine="0"/>
        <w:jc w:val="left"/>
      </w:pPr>
    </w:p>
    <w:p w14:paraId="7A213B6D" w14:textId="77777777" w:rsidR="009B10E2" w:rsidRDefault="009B10E2" w:rsidP="009B10E2">
      <w:pPr>
        <w:ind w:firstLine="0"/>
        <w:jc w:val="left"/>
      </w:pPr>
    </w:p>
    <w:p w14:paraId="4234517E" w14:textId="77777777" w:rsidR="009B10E2" w:rsidRDefault="009B10E2" w:rsidP="009B10E2">
      <w:pPr>
        <w:ind w:firstLine="0"/>
        <w:jc w:val="left"/>
      </w:pPr>
    </w:p>
    <w:p w14:paraId="6C15901E" w14:textId="77777777" w:rsidR="009B10E2" w:rsidRPr="009B10E2" w:rsidRDefault="009B10E2" w:rsidP="009B10E2">
      <w:pPr>
        <w:ind w:firstLine="0"/>
        <w:jc w:val="left"/>
      </w:pPr>
      <w:r w:rsidRPr="009B10E2">
        <w:t>Barocas, S. and Selbst, A.D. (2016) 'Big data's disparate impact', California Law Review, 104(3), pp. 671–732.</w:t>
      </w:r>
    </w:p>
    <w:p w14:paraId="1246B8DA" w14:textId="77777777" w:rsidR="009B10E2" w:rsidRPr="009B10E2" w:rsidRDefault="009B10E2" w:rsidP="009B10E2">
      <w:pPr>
        <w:ind w:firstLine="0"/>
        <w:jc w:val="left"/>
      </w:pPr>
      <w:r w:rsidRPr="009B10E2">
        <w:t>Bellamy, R.K.E. et al. (2019) 'AI Fairness 360: An extensible toolkit for detecting and mitigating algorithmic bias', IBM Journal of Research and Development, 63(4/5), pp. 4:1–4:15.</w:t>
      </w:r>
    </w:p>
    <w:p w14:paraId="3E2E30AD" w14:textId="77777777" w:rsidR="009B10E2" w:rsidRPr="009B10E2" w:rsidRDefault="009B10E2" w:rsidP="009B10E2">
      <w:pPr>
        <w:ind w:firstLine="0"/>
        <w:jc w:val="left"/>
      </w:pPr>
      <w:proofErr w:type="spellStart"/>
      <w:r w:rsidRPr="009B10E2">
        <w:t>Chouldechova</w:t>
      </w:r>
      <w:proofErr w:type="spellEnd"/>
      <w:r w:rsidRPr="009B10E2">
        <w:t>, A. (2017) 'Fair prediction with disparate impact: A study of bias in recidivism prediction instruments', Big Data, 5(2), pp. 153–163.</w:t>
      </w:r>
    </w:p>
    <w:p w14:paraId="0D0E4081" w14:textId="77777777" w:rsidR="009B10E2" w:rsidRPr="009B10E2" w:rsidRDefault="009B10E2" w:rsidP="009B10E2">
      <w:pPr>
        <w:ind w:firstLine="0"/>
        <w:jc w:val="left"/>
      </w:pPr>
      <w:r w:rsidRPr="009B10E2">
        <w:t>European Parliament (2024) Regulation (EU) 2024/1689 — Artificial Intelligence Act. Official Journal of the European Union.</w:t>
      </w:r>
    </w:p>
    <w:p w14:paraId="76CD5EAA" w14:textId="77777777" w:rsidR="009B10E2" w:rsidRPr="009B10E2" w:rsidRDefault="009B10E2" w:rsidP="009B10E2">
      <w:pPr>
        <w:ind w:firstLine="0"/>
        <w:jc w:val="left"/>
      </w:pPr>
      <w:r w:rsidRPr="009B10E2">
        <w:t>Ferrara, C. et al. (2023) 'Fairness-aware machine learning engineering: how far are we?', Empirical Software Engineering, 29(1), p. 9.</w:t>
      </w:r>
    </w:p>
    <w:p w14:paraId="3FB59CBD" w14:textId="77777777" w:rsidR="009B10E2" w:rsidRPr="009B10E2" w:rsidRDefault="009B10E2" w:rsidP="009B10E2">
      <w:pPr>
        <w:ind w:firstLine="0"/>
        <w:jc w:val="left"/>
      </w:pPr>
      <w:proofErr w:type="spellStart"/>
      <w:r w:rsidRPr="009B10E2">
        <w:t>Pessach</w:t>
      </w:r>
      <w:proofErr w:type="spellEnd"/>
      <w:r w:rsidRPr="009B10E2">
        <w:t>, D. and Shmueli, E. (2022) 'A review on fairness in machine learning', ACM Computing Surveys, 55(3), pp. 1–44.</w:t>
      </w:r>
    </w:p>
    <w:p w14:paraId="33AD1376" w14:textId="77777777" w:rsidR="009B10E2" w:rsidRPr="009B10E2" w:rsidRDefault="009B10E2" w:rsidP="009B10E2">
      <w:pPr>
        <w:ind w:firstLine="0"/>
        <w:jc w:val="left"/>
      </w:pPr>
    </w:p>
    <w:p w14:paraId="26245CAC" w14:textId="77777777" w:rsidR="009A25B5" w:rsidRDefault="009A25B5" w:rsidP="00382667">
      <w:pPr>
        <w:pStyle w:val="Heading2"/>
        <w:numPr>
          <w:ilvl w:val="0"/>
          <w:numId w:val="0"/>
        </w:numPr>
        <w:rPr>
          <w:noProof/>
        </w:rPr>
      </w:pPr>
    </w:p>
    <w:p w14:paraId="5AF0B1CA" w14:textId="77777777" w:rsidR="00A00C04" w:rsidRDefault="00A00C04">
      <w:pPr>
        <w:spacing w:line="240" w:lineRule="auto"/>
        <w:ind w:firstLine="0"/>
        <w:jc w:val="left"/>
        <w:rPr>
          <w:noProof/>
        </w:rPr>
      </w:pPr>
    </w:p>
    <w:p w14:paraId="0D82DE52" w14:textId="77777777" w:rsidR="00A00C04" w:rsidRPr="00616D5F" w:rsidRDefault="00A00C04">
      <w:pPr>
        <w:spacing w:line="240" w:lineRule="auto"/>
        <w:ind w:firstLine="0"/>
        <w:jc w:val="left"/>
        <w:rPr>
          <w:noProof/>
        </w:rPr>
      </w:pPr>
    </w:p>
    <w:p w14:paraId="08316314" w14:textId="2B586A52" w:rsidR="00012355" w:rsidRDefault="00A627A0" w:rsidP="00012355">
      <w:pPr>
        <w:pStyle w:val="Heading1"/>
        <w:rPr>
          <w:noProof/>
        </w:rPr>
      </w:pPr>
      <w:r>
        <w:rPr>
          <w:noProof/>
        </w:rPr>
        <w:t>Evaluation and Results</w:t>
      </w:r>
    </w:p>
    <w:p w14:paraId="69B29CB4" w14:textId="12288E0E" w:rsidR="00C42BAE" w:rsidRDefault="00C42BAE" w:rsidP="00012355">
      <w:r>
        <w:t>Add your results here, screen captures (</w:t>
      </w:r>
      <w:r w:rsidRPr="000260F2">
        <w:rPr>
          <w:highlight w:val="yellow"/>
        </w:rPr>
        <w:t>NOT CODE</w:t>
      </w:r>
      <w:r>
        <w:t xml:space="preserve">, only important </w:t>
      </w:r>
      <w:r w:rsidRPr="0068317B">
        <w:rPr>
          <w:b/>
          <w:bCs/>
        </w:rPr>
        <w:t>algorithms</w:t>
      </w:r>
      <w:r w:rsidR="0068317B">
        <w:t xml:space="preserve"> that help you ‘tell the story’ of what you did</w:t>
      </w:r>
      <w:r>
        <w:t>)</w:t>
      </w:r>
      <w:r w:rsidR="0068317B">
        <w:t xml:space="preserve">. </w:t>
      </w:r>
      <w:r w:rsidR="00573BDE" w:rsidRPr="00573BDE">
        <w:rPr>
          <w:b/>
          <w:bCs/>
        </w:rPr>
        <w:t>You can add your code in the Appendix (not a capture/image of your code, but the code</w:t>
      </w:r>
      <w:r w:rsidR="006A626A">
        <w:rPr>
          <w:b/>
          <w:bCs/>
        </w:rPr>
        <w:t xml:space="preserve"> as </w:t>
      </w:r>
      <w:r w:rsidR="006A626A" w:rsidRPr="006A626A">
        <w:rPr>
          <w:b/>
          <w:bCs/>
          <w:i/>
          <w:iCs/>
        </w:rPr>
        <w:t>text</w:t>
      </w:r>
      <w:r w:rsidR="00573BDE" w:rsidRPr="00573BDE">
        <w:rPr>
          <w:b/>
          <w:bCs/>
        </w:rPr>
        <w:t>)</w:t>
      </w:r>
      <w:r w:rsidR="00BC5630">
        <w:t xml:space="preserve"> – Look at Appendix </w:t>
      </w:r>
      <w:r w:rsidR="006A626A">
        <w:t xml:space="preserve">at </w:t>
      </w:r>
      <w:r w:rsidR="00BC5630">
        <w:t xml:space="preserve">Section </w:t>
      </w:r>
      <w:r w:rsidR="00BC5630">
        <w:fldChar w:fldCharType="begin"/>
      </w:r>
      <w:r w:rsidR="00BC5630">
        <w:instrText xml:space="preserve"> REF _Ref118014117 \r \h </w:instrText>
      </w:r>
      <w:r w:rsidR="00BC5630">
        <w:fldChar w:fldCharType="separate"/>
      </w:r>
      <w:r w:rsidR="00410610">
        <w:t>6.2</w:t>
      </w:r>
      <w:r w:rsidR="00BC5630">
        <w:fldChar w:fldCharType="end"/>
      </w:r>
      <w:r w:rsidR="00573BDE">
        <w:t xml:space="preserve">. </w:t>
      </w:r>
      <w:r w:rsidR="006A626A">
        <w:t>A</w:t>
      </w:r>
      <w:r w:rsidR="000260F2">
        <w:t>void black screen captures.</w:t>
      </w:r>
    </w:p>
    <w:p w14:paraId="04328634" w14:textId="77777777" w:rsidR="00D01024" w:rsidRDefault="00D01024" w:rsidP="00012355">
      <w:r>
        <w:t>You could cite an important cyber security tool such as Nmap</w:t>
      </w:r>
      <w:sdt>
        <w:sdtPr>
          <w:id w:val="-641185911"/>
          <w:citation/>
        </w:sdtPr>
        <w:sdtContent>
          <w:r>
            <w:fldChar w:fldCharType="begin"/>
          </w:r>
          <w:r w:rsidRPr="00616D5F">
            <w:instrText xml:space="preserve"> CITATION Nma22 \l 1046 </w:instrText>
          </w:r>
          <w:r>
            <w:fldChar w:fldCharType="separate"/>
          </w:r>
          <w:r w:rsidRPr="00616D5F">
            <w:rPr>
              <w:noProof/>
            </w:rPr>
            <w:t xml:space="preserve"> (Nmap, 2022)</w:t>
          </w:r>
          <w:r>
            <w:fldChar w:fldCharType="end"/>
          </w:r>
        </w:sdtContent>
      </w:sdt>
      <w:r>
        <w:t xml:space="preserve">, for example. Look at References &gt; Manage Sources for learning how to insert new references of this type (Document from web site). </w:t>
      </w:r>
      <w:r w:rsidRPr="00D01024">
        <w:rPr>
          <w:highlight w:val="yellow"/>
        </w:rPr>
        <w:t>Again: you should NOT abuse this: only insert web references from strong web-sites and permanent links, not something that will disappear from Internet perhaps tomorrow.</w:t>
      </w:r>
    </w:p>
    <w:p w14:paraId="21532015" w14:textId="77777777" w:rsidR="000260F2" w:rsidRDefault="000260F2" w:rsidP="00012355">
      <w:r>
        <w:t>How users can access the features?</w:t>
      </w:r>
    </w:p>
    <w:p w14:paraId="0D027908" w14:textId="77777777" w:rsidR="00E07E4D" w:rsidRDefault="00E07E4D" w:rsidP="00012355">
      <w:r>
        <w:t>If related, add the experiments you have designed to use/test the application.</w:t>
      </w:r>
    </w:p>
    <w:p w14:paraId="32E9F29C" w14:textId="77777777" w:rsidR="000260F2" w:rsidRDefault="000260F2" w:rsidP="00012355">
      <w:r>
        <w:t>Add GitHub/GitLab (etc) sources and links.</w:t>
      </w:r>
    </w:p>
    <w:p w14:paraId="540D282E" w14:textId="77777777" w:rsidR="00E07E4D" w:rsidRDefault="00E07E4D" w:rsidP="00012355">
      <w:r>
        <w:t>Add details about the architecture you ran your experiments.</w:t>
      </w:r>
    </w:p>
    <w:p w14:paraId="17CB60ED" w14:textId="77777777" w:rsidR="00012355" w:rsidRDefault="00012355" w:rsidP="00012355">
      <w:r>
        <w:t>Usability testing with actual (potential) users</w:t>
      </w:r>
    </w:p>
    <w:p w14:paraId="7052335F" w14:textId="77777777" w:rsidR="00012355" w:rsidRDefault="00012355" w:rsidP="00012355">
      <w:r>
        <w:lastRenderedPageBreak/>
        <w:t>Discussion of results: have you done everything you promised?</w:t>
      </w:r>
    </w:p>
    <w:p w14:paraId="0E1E1D1A" w14:textId="77777777" w:rsidR="00A627A0" w:rsidRDefault="00A627A0" w:rsidP="00012355"/>
    <w:p w14:paraId="5B81A4A5" w14:textId="07DC1DA6" w:rsidR="00A627A0" w:rsidRDefault="00A627A0" w:rsidP="00A627A0">
      <w:pPr>
        <w:pStyle w:val="Heading2"/>
      </w:pPr>
      <w:r>
        <w:t>Evaluation Methodology</w:t>
      </w:r>
    </w:p>
    <w:p w14:paraId="5BFBB509" w14:textId="77777777" w:rsidR="00A627A0" w:rsidRDefault="00A627A0" w:rsidP="00A627A0">
      <w:pPr>
        <w:pStyle w:val="Firstparagraph"/>
      </w:pPr>
    </w:p>
    <w:p w14:paraId="29CC32CE" w14:textId="2FFD496C" w:rsidR="00DC273F" w:rsidRDefault="00DC273F" w:rsidP="00982932">
      <w:pPr>
        <w:ind w:firstLine="0"/>
        <w:jc w:val="left"/>
      </w:pPr>
      <w:r>
        <w:t xml:space="preserve">This bias detection tool was tested on three real-world datasets, including Adult Income, COMPAS Recidivism and Heart Disease. These datasets were specifically selected as they represent </w:t>
      </w:r>
      <w:r w:rsidR="00982932">
        <w:t xml:space="preserve">high-risk </w:t>
      </w:r>
      <w:r>
        <w:t xml:space="preserve">sectors which </w:t>
      </w:r>
      <w:r w:rsidR="00982932">
        <w:t xml:space="preserve">are often targeted by algorithmic bias. This project includes two </w:t>
      </w:r>
      <w:r w:rsidR="00E640EF">
        <w:t>key objectives:</w:t>
      </w:r>
      <w:r w:rsidR="00982932">
        <w:t xml:space="preserve"> first, the tool’s fairness metrics were </w:t>
      </w:r>
      <w:r w:rsidR="00E640EF">
        <w:t>compared</w:t>
      </w:r>
      <w:r w:rsidR="00982932">
        <w:t xml:space="preserve"> against bias patterns identified in previous studies, helping to confirm its validity. </w:t>
      </w:r>
      <w:r w:rsidR="00E640EF">
        <w:t>Next, the tool was tested on datasets which varied in size, subject and bias type to highlight the tool’s applicability across different contexts.</w:t>
      </w:r>
    </w:p>
    <w:p w14:paraId="69EC238B" w14:textId="77777777" w:rsidR="00E640EF" w:rsidRPr="00DC273F" w:rsidRDefault="00E640EF" w:rsidP="00982932">
      <w:pPr>
        <w:ind w:firstLine="0"/>
        <w:jc w:val="left"/>
      </w:pPr>
    </w:p>
    <w:p w14:paraId="57066450" w14:textId="6593C3E2" w:rsidR="009F14B5" w:rsidRDefault="009F14B5" w:rsidP="009F14B5">
      <w:pPr>
        <w:ind w:firstLine="0"/>
      </w:pPr>
      <w:r w:rsidRPr="009F14B5">
        <w:t>For each dataset, the preset dataset button was used to assign the sensitive attribute and target column, as explained in Section 3.5. The Decision Tree classifier was trained on 80% of the data, using a fixed ‘</w:t>
      </w:r>
      <w:proofErr w:type="spellStart"/>
      <w:r w:rsidRPr="009F14B5">
        <w:t>random_state</w:t>
      </w:r>
      <w:proofErr w:type="spellEnd"/>
      <w:r w:rsidRPr="009F14B5">
        <w:t xml:space="preserve">’ of 24, while the remaining 20% of the test set was used to calculate fairness metrics to measure the model’s performance considering new data. Furthermore, Models A and B were evaluated for the impact of implementing </w:t>
      </w:r>
      <w:proofErr w:type="gramStart"/>
      <w:r w:rsidRPr="009F14B5">
        <w:t>an</w:t>
      </w:r>
      <w:proofErr w:type="gramEnd"/>
      <w:r w:rsidRPr="009F14B5">
        <w:t xml:space="preserve"> </w:t>
      </w:r>
      <w:r w:rsidR="005F2333">
        <w:t>reweighing</w:t>
      </w:r>
      <w:r w:rsidRPr="009F14B5">
        <w:t xml:space="preserve"> mitigation technique, documenting changes in the Demographic Parity gap and overall accuracy.</w:t>
      </w:r>
    </w:p>
    <w:p w14:paraId="6D705895" w14:textId="77777777" w:rsidR="00181D1A" w:rsidRDefault="00181D1A" w:rsidP="009F14B5">
      <w:pPr>
        <w:ind w:firstLine="0"/>
      </w:pPr>
    </w:p>
    <w:p w14:paraId="3D6B6E41" w14:textId="5F432912" w:rsidR="007A733B" w:rsidRPr="007A733B" w:rsidRDefault="007A733B" w:rsidP="007A733B">
      <w:pPr>
        <w:ind w:firstLine="0"/>
      </w:pPr>
      <w:r w:rsidRPr="007A733B">
        <w:t>Section 4.3 analyses the COMPAS dataset, which is the only dataset with published observed results suitable for comparison. According to Angwin et al. (2016), the original COMPAS dataset produced approximately twice as many false positives for Black defendants as for white defendants; this finding is often cited as evidence of racial bias in algorithmic risk assessment (</w:t>
      </w:r>
      <w:proofErr w:type="spellStart"/>
      <w:r w:rsidRPr="007A733B">
        <w:t>Chouldechova</w:t>
      </w:r>
      <w:proofErr w:type="spellEnd"/>
      <w:r w:rsidRPr="007A733B">
        <w:t xml:space="preserve">, 2017). The tool’s results are then compared with these established findings to effectively assess whether it identifies bias consistently with expert conclusions, using external standards as a reference. This allows the evaluation to go beyond simple comparison and assess </w:t>
      </w:r>
      <w:r>
        <w:t>whether the tool reflects patterns identified in prior research, proving the tool's</w:t>
      </w:r>
      <w:r w:rsidRPr="007A733B">
        <w:t xml:space="preserve"> reliability.</w:t>
      </w:r>
    </w:p>
    <w:p w14:paraId="4E2573B6" w14:textId="77777777" w:rsidR="007A733B" w:rsidRDefault="007A733B" w:rsidP="009F14B5">
      <w:pPr>
        <w:ind w:firstLine="0"/>
      </w:pPr>
    </w:p>
    <w:p w14:paraId="3F1F8EF9" w14:textId="4BDBD7F2" w:rsidR="007A733B" w:rsidRDefault="007A733B" w:rsidP="009F14B5">
      <w:pPr>
        <w:ind w:firstLine="0"/>
      </w:pPr>
      <w:r>
        <w:t xml:space="preserve">It is essential to identify the limitations of this evaluation approach early on, as it helps ensure the findings are interpreted within their </w:t>
      </w:r>
      <w:r w:rsidR="00C86CA6">
        <w:t xml:space="preserve">appropriate context, highlighting potential sources of bias while preventing overgeneralisation of the tool. This tool applies the same Decision Tree with fixed hyperparameters, set prior to the model’s training and used across all datasets. If different classifiers were implemented, the same data may have received different fairness metrics results; </w:t>
      </w:r>
      <w:r w:rsidR="00382667">
        <w:t>therefore, the results presented in this section primarily reflect the chosen model setup rather than the true characteristics of the data. Furthermore, no formal usability testing with non-technical users occurred during this project. The impacts of these limitations are discussed in Section 4.5 and Section 5.</w:t>
      </w:r>
    </w:p>
    <w:p w14:paraId="1D7364CD" w14:textId="77777777" w:rsidR="00382667" w:rsidRDefault="00382667" w:rsidP="009F14B5">
      <w:pPr>
        <w:ind w:firstLine="0"/>
      </w:pPr>
    </w:p>
    <w:p w14:paraId="67E801C4" w14:textId="77777777" w:rsidR="00382667" w:rsidRPr="00382667" w:rsidRDefault="00382667" w:rsidP="00382667">
      <w:pPr>
        <w:ind w:firstLine="0"/>
      </w:pPr>
      <w:r w:rsidRPr="00382667">
        <w:t>Angwin, J., Larson, J., Mattu, S. and Kirchner, L. (2016) 'Machine Bias', ProPublica, 23 May. Available at: https://www.propublica.org/article/machine-bias-risk-assessments-in-criminal-sentencing (Accessed: April 2026).</w:t>
      </w:r>
    </w:p>
    <w:p w14:paraId="4A98B3DD" w14:textId="77777777" w:rsidR="00382667" w:rsidRPr="00382667" w:rsidRDefault="00382667" w:rsidP="00382667">
      <w:pPr>
        <w:ind w:firstLine="0"/>
      </w:pPr>
      <w:proofErr w:type="spellStart"/>
      <w:r w:rsidRPr="00382667">
        <w:lastRenderedPageBreak/>
        <w:t>Chouldechova</w:t>
      </w:r>
      <w:proofErr w:type="spellEnd"/>
      <w:r w:rsidRPr="00382667">
        <w:t>, A. (2017) 'Fair prediction with disparate impact: A study of bias in recidivism prediction instruments', Big Data, 5(2), pp. 153–163.</w:t>
      </w:r>
    </w:p>
    <w:p w14:paraId="59B68E65" w14:textId="77777777" w:rsidR="00382667" w:rsidRDefault="00382667" w:rsidP="009F14B5">
      <w:pPr>
        <w:ind w:firstLine="0"/>
      </w:pPr>
    </w:p>
    <w:p w14:paraId="3935A5D7" w14:textId="77777777" w:rsidR="00181D1A" w:rsidRDefault="00181D1A" w:rsidP="009F14B5">
      <w:pPr>
        <w:ind w:firstLine="0"/>
      </w:pPr>
    </w:p>
    <w:p w14:paraId="7DE94367" w14:textId="5C1B7741" w:rsidR="009F14B5" w:rsidRDefault="00A10D67" w:rsidP="00382667">
      <w:pPr>
        <w:pStyle w:val="Heading2"/>
      </w:pPr>
      <w:r>
        <w:t>Adult Income Dataset Results</w:t>
      </w:r>
    </w:p>
    <w:p w14:paraId="31EB727D" w14:textId="77777777" w:rsidR="00A10D67" w:rsidRPr="00A10D67" w:rsidRDefault="00A10D67" w:rsidP="00A10D67">
      <w:pPr>
        <w:pStyle w:val="Firstparagraph"/>
      </w:pPr>
    </w:p>
    <w:p w14:paraId="3DF40379" w14:textId="5EA3E665" w:rsidR="009F14B5" w:rsidRDefault="00FB4A5D" w:rsidP="009F14B5">
      <w:pPr>
        <w:ind w:firstLine="0"/>
      </w:pPr>
      <w:r>
        <w:t xml:space="preserve">The Adult Income Dataset contains 32,561 records and 16 columns. In this analysis, income is the target variable, and sex is the sensitive attribute. The Decision Tree classifier achieved an accuracy of 84.6% on the test set, indicating that the model successfully identified true patterns </w:t>
      </w:r>
    </w:p>
    <w:p w14:paraId="15A1779D" w14:textId="77777777" w:rsidR="009F14B5" w:rsidRPr="009F14B5" w:rsidRDefault="009F14B5" w:rsidP="009F14B5">
      <w:pPr>
        <w:ind w:firstLine="0"/>
      </w:pPr>
    </w:p>
    <w:p w14:paraId="3C100D62" w14:textId="77777777" w:rsidR="007033EF" w:rsidRDefault="007033EF" w:rsidP="007033EF"/>
    <w:p w14:paraId="3C82DEEF" w14:textId="77777777" w:rsidR="007033EF" w:rsidRDefault="007033EF" w:rsidP="007033EF"/>
    <w:p w14:paraId="78181708" w14:textId="77777777" w:rsidR="007033EF" w:rsidRDefault="007033EF" w:rsidP="007033EF"/>
    <w:p w14:paraId="43DF45E4" w14:textId="77777777" w:rsidR="007033EF" w:rsidRPr="007033EF" w:rsidRDefault="007033EF" w:rsidP="007033EF"/>
    <w:p w14:paraId="13D0F7FC" w14:textId="5D7FBA56" w:rsidR="00E14092" w:rsidRDefault="00E14092" w:rsidP="00012355">
      <w:r w:rsidRPr="00E14092">
        <w:rPr>
          <w:noProof/>
        </w:rPr>
        <w:lastRenderedPageBreak/>
        <w:drawing>
          <wp:inline distT="0" distB="0" distL="0" distR="0" wp14:anchorId="0B71566A" wp14:editId="2C3FB43E">
            <wp:extent cx="6120130" cy="3968750"/>
            <wp:effectExtent l="0" t="0" r="0" b="0"/>
            <wp:docPr id="111542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23229" name=""/>
                    <pic:cNvPicPr/>
                  </pic:nvPicPr>
                  <pic:blipFill>
                    <a:blip r:embed="rId16"/>
                    <a:stretch>
                      <a:fillRect/>
                    </a:stretch>
                  </pic:blipFill>
                  <pic:spPr>
                    <a:xfrm>
                      <a:off x="0" y="0"/>
                      <a:ext cx="6120130" cy="3968750"/>
                    </a:xfrm>
                    <a:prstGeom prst="rect">
                      <a:avLst/>
                    </a:prstGeom>
                  </pic:spPr>
                </pic:pic>
              </a:graphicData>
            </a:graphic>
          </wp:inline>
        </w:drawing>
      </w:r>
      <w:r w:rsidR="00770AB8" w:rsidRPr="00770AB8">
        <w:rPr>
          <w:noProof/>
        </w:rPr>
        <w:drawing>
          <wp:inline distT="0" distB="0" distL="0" distR="0" wp14:anchorId="081C5202" wp14:editId="0AE3213D">
            <wp:extent cx="6120130" cy="3122930"/>
            <wp:effectExtent l="0" t="0" r="0" b="1270"/>
            <wp:docPr id="199508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82145" name=""/>
                    <pic:cNvPicPr/>
                  </pic:nvPicPr>
                  <pic:blipFill>
                    <a:blip r:embed="rId17"/>
                    <a:stretch>
                      <a:fillRect/>
                    </a:stretch>
                  </pic:blipFill>
                  <pic:spPr>
                    <a:xfrm>
                      <a:off x="0" y="0"/>
                      <a:ext cx="6120130" cy="3122930"/>
                    </a:xfrm>
                    <a:prstGeom prst="rect">
                      <a:avLst/>
                    </a:prstGeom>
                  </pic:spPr>
                </pic:pic>
              </a:graphicData>
            </a:graphic>
          </wp:inline>
        </w:drawing>
      </w:r>
    </w:p>
    <w:p w14:paraId="763EAE3E" w14:textId="77777777" w:rsidR="0025667C" w:rsidRPr="0025667C" w:rsidRDefault="00770AB8" w:rsidP="0025667C">
      <w:r>
        <w:t xml:space="preserve">(IMAGES SHOW AN ISSUE I FACED WHERE THE WRITTEN </w:t>
      </w:r>
      <w:r w:rsidR="00F0191D">
        <w:t>RESULTS VS FAIRNESS MATRICS WERE COMPLETELY OPPOSING</w:t>
      </w:r>
      <w:r w:rsidR="00C740DD">
        <w:t xml:space="preserve"> </w:t>
      </w:r>
      <w:r w:rsidR="0025667C">
        <w:t xml:space="preserve"> </w:t>
      </w:r>
      <w:r w:rsidR="0025667C" w:rsidRPr="0025667C">
        <w:rPr>
          <w:b/>
          <w:bCs/>
        </w:rPr>
        <w:t>Why this is happening:</w:t>
      </w:r>
    </w:p>
    <w:p w14:paraId="5DAF6F91" w14:textId="77777777" w:rsidR="0025667C" w:rsidRPr="0025667C" w:rsidRDefault="0025667C" w:rsidP="0025667C">
      <w:r w:rsidRPr="0025667C">
        <w:t>The "Quick Summary" section at the top uses the OLD basic check logic — it only looks at the accuracy gap (7.6%) and prediction gap (6.9%) which are both below the thresholds. So it says "no significant bias."</w:t>
      </w:r>
    </w:p>
    <w:p w14:paraId="2E57EF02" w14:textId="77777777" w:rsidR="0025667C" w:rsidRDefault="0025667C" w:rsidP="0025667C">
      <w:r w:rsidRPr="0025667C">
        <w:t>But the new Fairness Metrics section uses the PROPER metrics — and the Equal Opportunity Gap is 20.0% which is significant bias. That's the contradiction.</w:t>
      </w:r>
    </w:p>
    <w:p w14:paraId="3601D26A" w14:textId="77777777" w:rsidR="00DA6459" w:rsidRDefault="00DA6459" w:rsidP="0025667C"/>
    <w:p w14:paraId="26299329" w14:textId="0D8899F4" w:rsidR="00DA6459" w:rsidRDefault="00DA6459" w:rsidP="0025667C">
      <w:r w:rsidRPr="00DA6459">
        <w:rPr>
          <w:noProof/>
        </w:rPr>
        <w:drawing>
          <wp:inline distT="0" distB="0" distL="0" distR="0" wp14:anchorId="4C86EF98" wp14:editId="2305E4C3">
            <wp:extent cx="6120130" cy="939800"/>
            <wp:effectExtent l="0" t="0" r="0" b="0"/>
            <wp:docPr id="31901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12135" name=""/>
                    <pic:cNvPicPr/>
                  </pic:nvPicPr>
                  <pic:blipFill>
                    <a:blip r:embed="rId18"/>
                    <a:stretch>
                      <a:fillRect/>
                    </a:stretch>
                  </pic:blipFill>
                  <pic:spPr>
                    <a:xfrm>
                      <a:off x="0" y="0"/>
                      <a:ext cx="6120130" cy="939800"/>
                    </a:xfrm>
                    <a:prstGeom prst="rect">
                      <a:avLst/>
                    </a:prstGeom>
                  </pic:spPr>
                </pic:pic>
              </a:graphicData>
            </a:graphic>
          </wp:inline>
        </w:drawing>
      </w:r>
    </w:p>
    <w:p w14:paraId="51C8DE97" w14:textId="5EBA9E2F" w:rsidR="00880AF3" w:rsidRPr="0025667C" w:rsidRDefault="00880AF3" w:rsidP="0025667C">
      <w:r w:rsidRPr="00880AF3">
        <w:rPr>
          <w:noProof/>
        </w:rPr>
        <w:drawing>
          <wp:inline distT="0" distB="0" distL="0" distR="0" wp14:anchorId="38536357" wp14:editId="528DBFF9">
            <wp:extent cx="6120130" cy="1602740"/>
            <wp:effectExtent l="0" t="0" r="0" b="0"/>
            <wp:docPr id="110827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74296" name=""/>
                    <pic:cNvPicPr/>
                  </pic:nvPicPr>
                  <pic:blipFill>
                    <a:blip r:embed="rId19"/>
                    <a:stretch>
                      <a:fillRect/>
                    </a:stretch>
                  </pic:blipFill>
                  <pic:spPr>
                    <a:xfrm>
                      <a:off x="0" y="0"/>
                      <a:ext cx="6120130" cy="1602740"/>
                    </a:xfrm>
                    <a:prstGeom prst="rect">
                      <a:avLst/>
                    </a:prstGeom>
                  </pic:spPr>
                </pic:pic>
              </a:graphicData>
            </a:graphic>
          </wp:inline>
        </w:drawing>
      </w:r>
    </w:p>
    <w:p w14:paraId="60E39FB7" w14:textId="7E78F7B0" w:rsidR="00770AB8" w:rsidRDefault="00F0191D" w:rsidP="00012355">
      <w:r>
        <w:t>)</w:t>
      </w:r>
    </w:p>
    <w:p w14:paraId="07987A33" w14:textId="34B8199E" w:rsidR="000C05C3" w:rsidRDefault="000C05C3" w:rsidP="00012355">
      <w:r w:rsidRPr="000C05C3">
        <w:rPr>
          <w:noProof/>
        </w:rPr>
        <w:drawing>
          <wp:inline distT="0" distB="0" distL="0" distR="0" wp14:anchorId="15BB872F" wp14:editId="71EF00CF">
            <wp:extent cx="6120130" cy="2838450"/>
            <wp:effectExtent l="0" t="0" r="0" b="0"/>
            <wp:docPr id="119779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95779" name=""/>
                    <pic:cNvPicPr/>
                  </pic:nvPicPr>
                  <pic:blipFill>
                    <a:blip r:embed="rId20"/>
                    <a:stretch>
                      <a:fillRect/>
                    </a:stretch>
                  </pic:blipFill>
                  <pic:spPr>
                    <a:xfrm>
                      <a:off x="0" y="0"/>
                      <a:ext cx="6120130" cy="2838450"/>
                    </a:xfrm>
                    <a:prstGeom prst="rect">
                      <a:avLst/>
                    </a:prstGeom>
                  </pic:spPr>
                </pic:pic>
              </a:graphicData>
            </a:graphic>
          </wp:inline>
        </w:drawing>
      </w:r>
    </w:p>
    <w:p w14:paraId="471EAB1B" w14:textId="63370C64" w:rsidR="006D5C2A" w:rsidRDefault="006D5C2A" w:rsidP="00012355">
      <w:r w:rsidRPr="006D5C2A">
        <w:rPr>
          <w:noProof/>
        </w:rPr>
        <w:lastRenderedPageBreak/>
        <w:drawing>
          <wp:inline distT="0" distB="0" distL="0" distR="0" wp14:anchorId="51E34520" wp14:editId="53D46929">
            <wp:extent cx="6120130" cy="3011805"/>
            <wp:effectExtent l="0" t="0" r="0" b="0"/>
            <wp:docPr id="140225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51329" name=""/>
                    <pic:cNvPicPr/>
                  </pic:nvPicPr>
                  <pic:blipFill>
                    <a:blip r:embed="rId21"/>
                    <a:stretch>
                      <a:fillRect/>
                    </a:stretch>
                  </pic:blipFill>
                  <pic:spPr>
                    <a:xfrm>
                      <a:off x="0" y="0"/>
                      <a:ext cx="6120130" cy="3011805"/>
                    </a:xfrm>
                    <a:prstGeom prst="rect">
                      <a:avLst/>
                    </a:prstGeom>
                  </pic:spPr>
                </pic:pic>
              </a:graphicData>
            </a:graphic>
          </wp:inline>
        </w:drawing>
      </w:r>
    </w:p>
    <w:p w14:paraId="4A09C50C" w14:textId="77777777" w:rsidR="0096181A" w:rsidRDefault="0096181A" w:rsidP="00012355"/>
    <w:p w14:paraId="714998A0" w14:textId="77777777" w:rsidR="0096181A" w:rsidRDefault="0096181A" w:rsidP="00012355"/>
    <w:p w14:paraId="2237AE33" w14:textId="77777777" w:rsidR="0096181A" w:rsidRDefault="0096181A" w:rsidP="00012355"/>
    <w:p w14:paraId="43D39555" w14:textId="77777777" w:rsidR="0096181A" w:rsidRDefault="0096181A" w:rsidP="00012355"/>
    <w:p w14:paraId="638DA059" w14:textId="77777777" w:rsidR="0096181A" w:rsidRDefault="0096181A" w:rsidP="00012355"/>
    <w:p w14:paraId="709C130F" w14:textId="77777777" w:rsidR="0096181A" w:rsidRDefault="0096181A" w:rsidP="00012355"/>
    <w:p w14:paraId="7539C864" w14:textId="4B4D53FE" w:rsidR="00F5689C" w:rsidRDefault="00F5689C" w:rsidP="00012355">
      <w:r>
        <w:t>Another issee….</w:t>
      </w:r>
    </w:p>
    <w:p w14:paraId="58767CF0" w14:textId="0E5EB8DF" w:rsidR="00F5689C" w:rsidRDefault="00F5689C" w:rsidP="00012355">
      <w:r w:rsidRPr="00F5689C">
        <w:rPr>
          <w:noProof/>
        </w:rPr>
        <w:drawing>
          <wp:inline distT="0" distB="0" distL="0" distR="0" wp14:anchorId="62E6EAA6" wp14:editId="7AEAE972">
            <wp:extent cx="6120130" cy="3825240"/>
            <wp:effectExtent l="0" t="0" r="0" b="3810"/>
            <wp:docPr id="154412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22854" name=""/>
                    <pic:cNvPicPr/>
                  </pic:nvPicPr>
                  <pic:blipFill>
                    <a:blip r:embed="rId22"/>
                    <a:stretch>
                      <a:fillRect/>
                    </a:stretch>
                  </pic:blipFill>
                  <pic:spPr>
                    <a:xfrm>
                      <a:off x="0" y="0"/>
                      <a:ext cx="6120130" cy="3825240"/>
                    </a:xfrm>
                    <a:prstGeom prst="rect">
                      <a:avLst/>
                    </a:prstGeom>
                  </pic:spPr>
                </pic:pic>
              </a:graphicData>
            </a:graphic>
          </wp:inline>
        </w:drawing>
      </w:r>
    </w:p>
    <w:p w14:paraId="001FEAED" w14:textId="021225A1" w:rsidR="00042818" w:rsidRDefault="00042818" w:rsidP="00012355">
      <w:r w:rsidRPr="00042818">
        <w:rPr>
          <w:noProof/>
        </w:rPr>
        <w:lastRenderedPageBreak/>
        <w:drawing>
          <wp:inline distT="0" distB="0" distL="0" distR="0" wp14:anchorId="0D3A5035" wp14:editId="33ECB9E2">
            <wp:extent cx="6120130" cy="2846705"/>
            <wp:effectExtent l="0" t="0" r="0" b="0"/>
            <wp:docPr id="130754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40292" name=""/>
                    <pic:cNvPicPr/>
                  </pic:nvPicPr>
                  <pic:blipFill>
                    <a:blip r:embed="rId23"/>
                    <a:stretch>
                      <a:fillRect/>
                    </a:stretch>
                  </pic:blipFill>
                  <pic:spPr>
                    <a:xfrm>
                      <a:off x="0" y="0"/>
                      <a:ext cx="6120130" cy="2846705"/>
                    </a:xfrm>
                    <a:prstGeom prst="rect">
                      <a:avLst/>
                    </a:prstGeom>
                  </pic:spPr>
                </pic:pic>
              </a:graphicData>
            </a:graphic>
          </wp:inline>
        </w:drawing>
      </w:r>
    </w:p>
    <w:p w14:paraId="778410B9" w14:textId="0D92D2F2" w:rsidR="00042818" w:rsidRDefault="003F6A3A" w:rsidP="00012355">
      <w:r w:rsidRPr="003F6A3A">
        <w:rPr>
          <w:noProof/>
        </w:rPr>
        <w:drawing>
          <wp:inline distT="0" distB="0" distL="0" distR="0" wp14:anchorId="54B3594A" wp14:editId="66E84C0C">
            <wp:extent cx="6120130" cy="4255770"/>
            <wp:effectExtent l="0" t="0" r="0" b="0"/>
            <wp:docPr id="19402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3293" name=""/>
                    <pic:cNvPicPr/>
                  </pic:nvPicPr>
                  <pic:blipFill>
                    <a:blip r:embed="rId24"/>
                    <a:stretch>
                      <a:fillRect/>
                    </a:stretch>
                  </pic:blipFill>
                  <pic:spPr>
                    <a:xfrm>
                      <a:off x="0" y="0"/>
                      <a:ext cx="6120130" cy="4255770"/>
                    </a:xfrm>
                    <a:prstGeom prst="rect">
                      <a:avLst/>
                    </a:prstGeom>
                  </pic:spPr>
                </pic:pic>
              </a:graphicData>
            </a:graphic>
          </wp:inline>
        </w:drawing>
      </w:r>
    </w:p>
    <w:p w14:paraId="01CA26CE" w14:textId="77777777" w:rsidR="0096181A" w:rsidRDefault="0096181A" w:rsidP="0096181A"/>
    <w:p w14:paraId="7116D1F8" w14:textId="77777777" w:rsidR="0096181A" w:rsidRDefault="0096181A" w:rsidP="0096181A"/>
    <w:p w14:paraId="7C974076" w14:textId="77777777" w:rsidR="0096181A" w:rsidRDefault="0096181A" w:rsidP="0096181A"/>
    <w:p w14:paraId="40F0EEB2" w14:textId="77777777" w:rsidR="0096181A" w:rsidRDefault="0096181A" w:rsidP="0096181A"/>
    <w:p w14:paraId="4623C851" w14:textId="77777777" w:rsidR="0096181A" w:rsidRDefault="0096181A" w:rsidP="0096181A"/>
    <w:p w14:paraId="605E9202" w14:textId="51FFCAF2" w:rsidR="0096181A" w:rsidRDefault="0096181A" w:rsidP="0096181A">
      <w:r w:rsidRPr="0096181A">
        <w:rPr>
          <w:noProof/>
        </w:rPr>
        <w:lastRenderedPageBreak/>
        <w:drawing>
          <wp:inline distT="0" distB="0" distL="0" distR="0" wp14:anchorId="5D199328" wp14:editId="09E626D6">
            <wp:extent cx="6120130" cy="3133725"/>
            <wp:effectExtent l="0" t="0" r="0" b="9525"/>
            <wp:docPr id="69327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75224" name=""/>
                    <pic:cNvPicPr/>
                  </pic:nvPicPr>
                  <pic:blipFill>
                    <a:blip r:embed="rId25"/>
                    <a:stretch>
                      <a:fillRect/>
                    </a:stretch>
                  </pic:blipFill>
                  <pic:spPr>
                    <a:xfrm>
                      <a:off x="0" y="0"/>
                      <a:ext cx="6120130" cy="3133725"/>
                    </a:xfrm>
                    <a:prstGeom prst="rect">
                      <a:avLst/>
                    </a:prstGeom>
                  </pic:spPr>
                </pic:pic>
              </a:graphicData>
            </a:graphic>
          </wp:inline>
        </w:drawing>
      </w:r>
    </w:p>
    <w:p w14:paraId="79107C61" w14:textId="595F45BF" w:rsidR="0096181A" w:rsidRPr="0096181A" w:rsidRDefault="0096181A" w:rsidP="0096181A">
      <w:r w:rsidRPr="0096181A">
        <w:rPr>
          <w:noProof/>
        </w:rPr>
        <w:drawing>
          <wp:inline distT="0" distB="0" distL="0" distR="0" wp14:anchorId="37039CA9" wp14:editId="29A472D3">
            <wp:extent cx="6120130" cy="4676775"/>
            <wp:effectExtent l="0" t="0" r="0" b="9525"/>
            <wp:docPr id="193492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21360" name=""/>
                    <pic:cNvPicPr/>
                  </pic:nvPicPr>
                  <pic:blipFill>
                    <a:blip r:embed="rId26"/>
                    <a:stretch>
                      <a:fillRect/>
                    </a:stretch>
                  </pic:blipFill>
                  <pic:spPr>
                    <a:xfrm>
                      <a:off x="0" y="0"/>
                      <a:ext cx="6120130" cy="4676775"/>
                    </a:xfrm>
                    <a:prstGeom prst="rect">
                      <a:avLst/>
                    </a:prstGeom>
                  </pic:spPr>
                </pic:pic>
              </a:graphicData>
            </a:graphic>
          </wp:inline>
        </w:drawing>
      </w:r>
      <w:r w:rsidRPr="0096181A">
        <w:t xml:space="preserve">A third challenge emerged during evaluation of the German Credit dataset. Initial results showed 100% model accuracy across all groups with 0% gaps on all three fairness metrics, suggesting no bias was </w:t>
      </w:r>
      <w:r w:rsidRPr="0096181A">
        <w:lastRenderedPageBreak/>
        <w:t>present. However this result was identified as statistically implausible — a real-world credit scoring model cannot genuinely achieve perfect accuracy on unseen data.</w:t>
      </w:r>
    </w:p>
    <w:p w14:paraId="08809093" w14:textId="1FDC0E83" w:rsidR="0096181A" w:rsidRPr="0096181A" w:rsidRDefault="0096181A" w:rsidP="0096181A">
      <w:r w:rsidRPr="0096181A">
        <w:t xml:space="preserve">Investigation revealed the cause to be </w:t>
      </w:r>
      <w:r w:rsidR="009D7981">
        <w:t>data leakage</w:t>
      </w:r>
      <w:r w:rsidRPr="0096181A">
        <w:t>. The German Credit dataset encodes categorical variables using abstract codes such as A11, A32, and A43 rather than readable labels. A decision tree of depth 5 was able to memorise these specific code combinations from the training data and reproduce them perfectly on the test set, achieving 100% accuracy without learning any genuine predictive patterns. This is a well documented limitation of decision tree classifiers — when tree depth is unrestricted relative to dataset complexity, the model fits the training data exactly rather than generalising to new examples.</w:t>
      </w:r>
    </w:p>
    <w:p w14:paraId="47370A47" w14:textId="77777777" w:rsidR="0096181A" w:rsidRPr="0096181A" w:rsidRDefault="0096181A" w:rsidP="0096181A">
      <w:r w:rsidRPr="0096181A">
        <w:t>The issue was resolved by reducing the maximum tree depth to 3 for the German Credit dataset specifically, preventing the model from memorising individual code combinations and forcing it to learn broader patterns instead. Following this adjustment, model accuracy dropped to a realistic range of approximately 70-75%, and meaningful fairness gaps became visible between demographic groups. Additionally, the categorical codes were decoded into readable labels — for example personal_status values A91 through A94 were mapped to descriptive gender and marital status categories — and the creditability target column was converted from its original 1/2 encoding to a standard 0/1 binary format.</w:t>
      </w:r>
    </w:p>
    <w:p w14:paraId="25922C72" w14:textId="77777777" w:rsidR="0096181A" w:rsidRDefault="0096181A" w:rsidP="0096181A">
      <w:r w:rsidRPr="0096181A">
        <w:t>This experience highlighted an important limitation of the tool's current design: the same tree depth setting is not optimal across all datasets. A more sophisticated implementation might automatically tune the depth parameter based on dataset characteristics. This is noted as a direction for future development in Section 5.</w:t>
      </w:r>
    </w:p>
    <w:p w14:paraId="5B946410" w14:textId="238B1C59" w:rsidR="00086B78" w:rsidRPr="0096181A" w:rsidRDefault="00086B78" w:rsidP="0096181A">
      <w:r w:rsidRPr="00086B78">
        <w:rPr>
          <w:noProof/>
        </w:rPr>
        <w:drawing>
          <wp:inline distT="0" distB="0" distL="0" distR="0" wp14:anchorId="2ACB3EBA" wp14:editId="7105A29A">
            <wp:extent cx="6120130" cy="3220720"/>
            <wp:effectExtent l="0" t="0" r="0" b="0"/>
            <wp:docPr id="94097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76397" name=""/>
                    <pic:cNvPicPr/>
                  </pic:nvPicPr>
                  <pic:blipFill>
                    <a:blip r:embed="rId27"/>
                    <a:stretch>
                      <a:fillRect/>
                    </a:stretch>
                  </pic:blipFill>
                  <pic:spPr>
                    <a:xfrm>
                      <a:off x="0" y="0"/>
                      <a:ext cx="6120130" cy="3220720"/>
                    </a:xfrm>
                    <a:prstGeom prst="rect">
                      <a:avLst/>
                    </a:prstGeom>
                  </pic:spPr>
                </pic:pic>
              </a:graphicData>
            </a:graphic>
          </wp:inline>
        </w:drawing>
      </w:r>
    </w:p>
    <w:p w14:paraId="5344F4A9" w14:textId="77777777" w:rsidR="0096181A" w:rsidRPr="004A0E12" w:rsidRDefault="0096181A" w:rsidP="00012355"/>
    <w:p w14:paraId="1C89A419" w14:textId="77777777" w:rsidR="00012355" w:rsidRDefault="00012355" w:rsidP="00012355">
      <w:pPr>
        <w:pStyle w:val="Heading2"/>
        <w:rPr>
          <w:noProof/>
        </w:rPr>
      </w:pPr>
      <w:bookmarkStart w:id="11" w:name="_Toc227459142"/>
      <w:r>
        <w:rPr>
          <w:noProof/>
        </w:rPr>
        <w:t>Heading 2</w:t>
      </w:r>
      <w:bookmarkEnd w:id="11"/>
    </w:p>
    <w:p w14:paraId="67690BCD" w14:textId="77777777" w:rsidR="00012355" w:rsidRPr="00012355" w:rsidRDefault="00012355" w:rsidP="00012355">
      <w:r>
        <w:t>Add a sub-section.</w:t>
      </w:r>
    </w:p>
    <w:p w14:paraId="43F6A491" w14:textId="77777777" w:rsidR="00012355" w:rsidRDefault="00012355" w:rsidP="00012355">
      <w:pPr>
        <w:pStyle w:val="Heading3"/>
        <w:rPr>
          <w:noProof/>
        </w:rPr>
      </w:pPr>
      <w:bookmarkStart w:id="12" w:name="_Toc227459143"/>
      <w:r>
        <w:rPr>
          <w:noProof/>
        </w:rPr>
        <w:lastRenderedPageBreak/>
        <w:t>Heading 3</w:t>
      </w:r>
      <w:bookmarkEnd w:id="12"/>
    </w:p>
    <w:p w14:paraId="68143A7F" w14:textId="77777777" w:rsidR="00012355" w:rsidRDefault="00012355" w:rsidP="00012355">
      <w:pPr>
        <w:rPr>
          <w:noProof/>
        </w:rPr>
      </w:pPr>
      <w:r>
        <w:rPr>
          <w:noProof/>
        </w:rPr>
        <w:t>Add a sub-sub-section (remember that you probably don’t need to go beyond three levels).</w:t>
      </w:r>
    </w:p>
    <w:p w14:paraId="6B150296" w14:textId="77777777" w:rsidR="00012355" w:rsidRDefault="00012355" w:rsidP="00012355">
      <w:pPr>
        <w:ind w:firstLine="0"/>
        <w:rPr>
          <w:noProof/>
        </w:rPr>
      </w:pPr>
    </w:p>
    <w:p w14:paraId="20111647" w14:textId="77777777" w:rsidR="00012355" w:rsidRPr="00616D5F" w:rsidRDefault="00012355">
      <w:pPr>
        <w:spacing w:line="240" w:lineRule="auto"/>
        <w:ind w:firstLine="0"/>
        <w:jc w:val="left"/>
        <w:rPr>
          <w:noProof/>
        </w:rPr>
      </w:pPr>
      <w:r w:rsidRPr="00616D5F">
        <w:rPr>
          <w:noProof/>
        </w:rPr>
        <w:br w:type="page"/>
      </w:r>
    </w:p>
    <w:p w14:paraId="4A9056EB" w14:textId="77777777" w:rsidR="00012355" w:rsidRDefault="00012355" w:rsidP="00012355">
      <w:pPr>
        <w:pStyle w:val="Heading1"/>
        <w:rPr>
          <w:noProof/>
        </w:rPr>
      </w:pPr>
      <w:bookmarkStart w:id="13" w:name="_Toc227459144"/>
      <w:r>
        <w:rPr>
          <w:noProof/>
        </w:rPr>
        <w:lastRenderedPageBreak/>
        <w:t>Conclusion (or Final considerations)</w:t>
      </w:r>
      <w:bookmarkEnd w:id="13"/>
    </w:p>
    <w:p w14:paraId="1E6346E5" w14:textId="77777777" w:rsidR="00012355" w:rsidRDefault="00D86972" w:rsidP="00012355">
      <w:r>
        <w:t>Detail</w:t>
      </w:r>
      <w:r w:rsidR="00012355">
        <w:t xml:space="preserve"> what you promised and what you delivered</w:t>
      </w:r>
      <w:r>
        <w:t>. Be honest, don’t oversell small accomplishments. State the difficulties or perhaps ambition that was not fulfilled. Explain why.</w:t>
      </w:r>
    </w:p>
    <w:p w14:paraId="61A38AA4" w14:textId="77777777" w:rsidR="00D86972" w:rsidRDefault="00D86972" w:rsidP="00012355">
      <w:r>
        <w:t>Reflect your achievements here.</w:t>
      </w:r>
    </w:p>
    <w:p w14:paraId="5A0AB268" w14:textId="77777777" w:rsidR="00D86972" w:rsidRDefault="00D86972" w:rsidP="00012355">
      <w:r>
        <w:t xml:space="preserve">Comment the things that worked and the product you have worked on. </w:t>
      </w:r>
    </w:p>
    <w:p w14:paraId="676B3125" w14:textId="77777777" w:rsidR="00012355" w:rsidRDefault="00012355" w:rsidP="00012355">
      <w:r>
        <w:t>List limitations of your work, useful use cases and audience that may profit</w:t>
      </w:r>
      <w:r w:rsidR="00D86972">
        <w:t>.</w:t>
      </w:r>
    </w:p>
    <w:p w14:paraId="164951D4" w14:textId="77777777" w:rsidR="00012355" w:rsidRPr="004A0E12" w:rsidRDefault="00012355" w:rsidP="00012355">
      <w:r>
        <w:t>Wrap up with other important information or highlight features you deem important</w:t>
      </w:r>
    </w:p>
    <w:p w14:paraId="15D4EF63" w14:textId="77777777" w:rsidR="00012355" w:rsidRDefault="00D86972" w:rsidP="00012355">
      <w:pPr>
        <w:pStyle w:val="Heading2"/>
        <w:rPr>
          <w:noProof/>
        </w:rPr>
      </w:pPr>
      <w:bookmarkStart w:id="14" w:name="_Toc227459145"/>
      <w:r>
        <w:rPr>
          <w:noProof/>
        </w:rPr>
        <w:t>Future work</w:t>
      </w:r>
      <w:bookmarkEnd w:id="14"/>
    </w:p>
    <w:p w14:paraId="24F05360" w14:textId="77777777" w:rsidR="00012355" w:rsidRDefault="00D86972" w:rsidP="00D86972">
      <w:pPr>
        <w:rPr>
          <w:rFonts w:cs="Arial"/>
          <w:b/>
          <w:bCs/>
          <w:noProof/>
          <w:szCs w:val="26"/>
        </w:rPr>
      </w:pPr>
      <w:r>
        <w:t>Comment what remains to be done (future work from what you did)</w:t>
      </w:r>
    </w:p>
    <w:p w14:paraId="32BB5C5F" w14:textId="77777777" w:rsidR="00D86972" w:rsidRDefault="00D86972" w:rsidP="00D86972">
      <w:pPr>
        <w:rPr>
          <w:noProof/>
        </w:rPr>
      </w:pPr>
    </w:p>
    <w:p w14:paraId="58D381D3" w14:textId="77777777" w:rsidR="00012355" w:rsidRPr="00616D5F" w:rsidRDefault="00012355">
      <w:pPr>
        <w:spacing w:line="240" w:lineRule="auto"/>
        <w:ind w:firstLine="0"/>
        <w:jc w:val="left"/>
        <w:rPr>
          <w:noProof/>
        </w:rPr>
      </w:pPr>
      <w:r w:rsidRPr="00616D5F">
        <w:rPr>
          <w:noProof/>
        </w:rPr>
        <w:br w:type="page"/>
      </w:r>
    </w:p>
    <w:bookmarkStart w:id="15" w:name="_Toc227459146" w:displacedByCustomXml="next"/>
    <w:sdt>
      <w:sdtPr>
        <w:rPr>
          <w:rFonts w:cs="Times New Roman"/>
          <w:b w:val="0"/>
          <w:bCs w:val="0"/>
          <w:sz w:val="21"/>
          <w:szCs w:val="24"/>
        </w:rPr>
        <w:id w:val="-91158135"/>
        <w:docPartObj>
          <w:docPartGallery w:val="Bibliographies"/>
          <w:docPartUnique/>
        </w:docPartObj>
      </w:sdtPr>
      <w:sdtContent>
        <w:p w14:paraId="45286946" w14:textId="77777777" w:rsidR="00C42BAE" w:rsidRDefault="006E22A7" w:rsidP="00C42BAE">
          <w:pPr>
            <w:pStyle w:val="Heading1"/>
            <w:numPr>
              <w:ilvl w:val="0"/>
              <w:numId w:val="0"/>
            </w:numPr>
          </w:pPr>
          <w:r>
            <w:t>References</w:t>
          </w:r>
          <w:bookmarkEnd w:id="15"/>
        </w:p>
        <w:sdt>
          <w:sdtPr>
            <w:id w:val="111145805"/>
            <w:bibliography/>
          </w:sdtPr>
          <w:sdtContent>
            <w:p w14:paraId="3A5B724E" w14:textId="77777777" w:rsidR="00D01024" w:rsidRDefault="00C42BAE" w:rsidP="00D01024">
              <w:pPr>
                <w:pStyle w:val="Bibliography"/>
                <w:ind w:left="720" w:hanging="720"/>
                <w:rPr>
                  <w:noProof/>
                  <w:sz w:val="24"/>
                </w:rPr>
              </w:pPr>
              <w:r>
                <w:fldChar w:fldCharType="begin"/>
              </w:r>
              <w:r>
                <w:instrText xml:space="preserve"> BIBLIOGRAPHY </w:instrText>
              </w:r>
              <w:r>
                <w:fldChar w:fldCharType="separate"/>
              </w:r>
              <w:r w:rsidR="00D01024">
                <w:rPr>
                  <w:noProof/>
                </w:rPr>
                <w:t xml:space="preserve">Arnaboldi, L., Czekster, R., Morisset, C., &amp; Metere, R. (2020). Modelling load-changing attacks in cyber-physical systems. </w:t>
              </w:r>
              <w:r w:rsidR="00D01024">
                <w:rPr>
                  <w:i/>
                  <w:iCs/>
                  <w:noProof/>
                </w:rPr>
                <w:t>Electronic Notes in Theoretical Computer Science, 353.</w:t>
              </w:r>
              <w:r w:rsidR="00D01024">
                <w:rPr>
                  <w:noProof/>
                </w:rPr>
                <w:t>, 39-60.</w:t>
              </w:r>
            </w:p>
            <w:p w14:paraId="613CE5F0" w14:textId="77777777" w:rsidR="00D01024" w:rsidRDefault="00D01024" w:rsidP="00D01024">
              <w:pPr>
                <w:pStyle w:val="Bibliography"/>
                <w:ind w:left="720" w:hanging="720"/>
                <w:rPr>
                  <w:noProof/>
                </w:rPr>
              </w:pPr>
              <w:r>
                <w:rPr>
                  <w:noProof/>
                </w:rPr>
                <w:t xml:space="preserve">Nmap. (2022, October 30). </w:t>
              </w:r>
              <w:r>
                <w:rPr>
                  <w:i/>
                  <w:iCs/>
                  <w:noProof/>
                </w:rPr>
                <w:t>Nmap. Nmap: the Network Mapper - Free Security Scanner.</w:t>
              </w:r>
              <w:r>
                <w:rPr>
                  <w:noProof/>
                </w:rPr>
                <w:t xml:space="preserve"> Retrieved from https://nmap.org/</w:t>
              </w:r>
            </w:p>
            <w:p w14:paraId="784E0C97" w14:textId="77777777" w:rsidR="00C42BAE" w:rsidRDefault="00C42BAE" w:rsidP="00D01024">
              <w:r>
                <w:rPr>
                  <w:b/>
                  <w:bCs/>
                  <w:noProof/>
                </w:rPr>
                <w:fldChar w:fldCharType="end"/>
              </w:r>
            </w:p>
          </w:sdtContent>
        </w:sdt>
      </w:sdtContent>
    </w:sdt>
    <w:p w14:paraId="6545E5FA" w14:textId="77777777" w:rsidR="00012355" w:rsidRDefault="00012355" w:rsidP="00012355">
      <w:pPr>
        <w:rPr>
          <w:rFonts w:cs="Arial"/>
          <w:b/>
          <w:bCs/>
          <w:iCs/>
          <w:noProof/>
          <w:sz w:val="24"/>
          <w:szCs w:val="28"/>
        </w:rPr>
      </w:pPr>
    </w:p>
    <w:p w14:paraId="4594A207" w14:textId="77777777" w:rsidR="00012355" w:rsidRPr="00012355" w:rsidRDefault="00012355" w:rsidP="00012355">
      <w:pPr>
        <w:rPr>
          <w:noProof/>
          <w:lang w:val="pt-BR"/>
        </w:rPr>
      </w:pPr>
    </w:p>
    <w:p w14:paraId="7218CA32" w14:textId="77777777" w:rsidR="00E125AE" w:rsidRDefault="00E125AE" w:rsidP="00E125AE">
      <w:pPr>
        <w:ind w:firstLine="0"/>
        <w:rPr>
          <w:noProof/>
        </w:rPr>
      </w:pPr>
      <w:r>
        <w:rPr>
          <w:noProof/>
        </w:rPr>
        <w:br w:type="page"/>
      </w:r>
    </w:p>
    <w:p w14:paraId="3C11D055" w14:textId="77777777" w:rsidR="00E125AE" w:rsidRDefault="00E125AE" w:rsidP="00E125AE">
      <w:pPr>
        <w:pStyle w:val="Heading1"/>
        <w:rPr>
          <w:noProof/>
        </w:rPr>
      </w:pPr>
      <w:bookmarkStart w:id="16" w:name="_Toc227459147"/>
      <w:r>
        <w:rPr>
          <w:noProof/>
        </w:rPr>
        <w:lastRenderedPageBreak/>
        <w:t>Appendices</w:t>
      </w:r>
      <w:bookmarkEnd w:id="16"/>
    </w:p>
    <w:p w14:paraId="12722393" w14:textId="77777777" w:rsidR="00E125AE" w:rsidRDefault="00D86972" w:rsidP="00E125AE">
      <w:pPr>
        <w:pStyle w:val="Heading2"/>
        <w:rPr>
          <w:noProof/>
        </w:rPr>
      </w:pPr>
      <w:bookmarkStart w:id="17" w:name="_Toc227459148"/>
      <w:r>
        <w:rPr>
          <w:noProof/>
        </w:rPr>
        <w:t>Appendix 1: SDLC details</w:t>
      </w:r>
      <w:bookmarkEnd w:id="17"/>
    </w:p>
    <w:p w14:paraId="3FCB77F3" w14:textId="77777777" w:rsidR="00D86972" w:rsidRPr="00D86972" w:rsidRDefault="00D86972" w:rsidP="00D86972">
      <w:r>
        <w:t>Add other details about theh SDLC not mentioned earlier. Like the original (first draft) of the Backlog, or other interesting things you did throughout the project.</w:t>
      </w:r>
    </w:p>
    <w:p w14:paraId="7BC56BEE" w14:textId="77777777" w:rsidR="00E125AE" w:rsidRDefault="00E125AE" w:rsidP="00E125AE">
      <w:pPr>
        <w:pStyle w:val="Heading2"/>
        <w:rPr>
          <w:noProof/>
        </w:rPr>
      </w:pPr>
      <w:bookmarkStart w:id="18" w:name="_Ref118014117"/>
      <w:bookmarkStart w:id="19" w:name="_Ref118014140"/>
      <w:bookmarkStart w:id="20" w:name="_Toc227459149"/>
      <w:r>
        <w:rPr>
          <w:noProof/>
        </w:rPr>
        <w:t xml:space="preserve">Appendix 2: </w:t>
      </w:r>
      <w:r w:rsidR="00D86972">
        <w:rPr>
          <w:noProof/>
        </w:rPr>
        <w:t>Code</w:t>
      </w:r>
      <w:bookmarkEnd w:id="18"/>
      <w:bookmarkEnd w:id="19"/>
      <w:bookmarkEnd w:id="20"/>
    </w:p>
    <w:p w14:paraId="5FCA94AD" w14:textId="77777777" w:rsidR="00A86C4B" w:rsidRDefault="00D86972" w:rsidP="00A86C4B">
      <w:r>
        <w:t>Add code (most important listings) for your project.</w:t>
      </w:r>
      <w:r w:rsidR="00573BDE">
        <w:t xml:space="preserve"> Use this tool to highlight the syntax of your code (and add line numbers): </w:t>
      </w:r>
      <w:hyperlink r:id="rId28" w:history="1">
        <w:r w:rsidR="00573BDE" w:rsidRPr="00026EB9">
          <w:rPr>
            <w:rStyle w:val="Hyperlink"/>
          </w:rPr>
          <w:t>http://hilite.me/</w:t>
        </w:r>
      </w:hyperlink>
      <w:r w:rsidR="00A86C4B">
        <w:t xml:space="preserve">. </w:t>
      </w:r>
      <w:r w:rsidR="00A86C4B" w:rsidRPr="00A86C4B">
        <w:rPr>
          <w:i/>
          <w:iCs/>
        </w:rPr>
        <w:t xml:space="preserve">Paste the HTML output directly </w:t>
      </w:r>
      <w:r w:rsidR="00F36C6A">
        <w:rPr>
          <w:i/>
          <w:iCs/>
        </w:rPr>
        <w:t>here (fix format as needed)</w:t>
      </w:r>
      <w:r w:rsidR="00A86C4B">
        <w:t>.</w:t>
      </w:r>
    </w:p>
    <w:p w14:paraId="79B69D91" w14:textId="77777777" w:rsidR="00D86972" w:rsidRDefault="00D86972" w:rsidP="00A86C4B">
      <w:r>
        <w:t>This is an example</w:t>
      </w:r>
      <w:r w:rsidR="00573BDE">
        <w:t xml:space="preserve"> of a Code Listing</w:t>
      </w:r>
      <w:r>
        <w:t>:</w:t>
      </w:r>
    </w:p>
    <w:tbl>
      <w:tblPr>
        <w:tblW w:w="0" w:type="auto"/>
        <w:jc w:val="center"/>
        <w:tblCellSpacing w:w="15" w:type="dxa"/>
        <w:tblBorders>
          <w:top w:val="single" w:sz="4" w:space="0" w:color="auto"/>
          <w:left w:val="single" w:sz="4" w:space="0" w:color="auto"/>
          <w:bottom w:val="single" w:sz="4" w:space="0" w:color="auto"/>
          <w:right w:val="single" w:sz="4" w:space="0" w:color="auto"/>
        </w:tblBorders>
        <w:shd w:val="clear" w:color="auto" w:fill="EAEAEA"/>
        <w:tblCellMar>
          <w:top w:w="15" w:type="dxa"/>
          <w:left w:w="15" w:type="dxa"/>
          <w:bottom w:w="15" w:type="dxa"/>
          <w:right w:w="15" w:type="dxa"/>
        </w:tblCellMar>
        <w:tblLook w:val="04A0" w:firstRow="1" w:lastRow="0" w:firstColumn="1" w:lastColumn="0" w:noHBand="0" w:noVBand="1"/>
      </w:tblPr>
      <w:tblGrid>
        <w:gridCol w:w="425"/>
        <w:gridCol w:w="8495"/>
      </w:tblGrid>
      <w:tr w:rsidR="00A86C4B" w:rsidRPr="00573BDE" w14:paraId="25BE6888" w14:textId="77777777" w:rsidTr="00A86C4B">
        <w:trPr>
          <w:tblCellSpacing w:w="15" w:type="dxa"/>
          <w:jc w:val="center"/>
        </w:trPr>
        <w:tc>
          <w:tcPr>
            <w:tcW w:w="380" w:type="dxa"/>
            <w:shd w:val="clear" w:color="auto" w:fill="EAEAEA"/>
            <w:vAlign w:val="center"/>
            <w:hideMark/>
          </w:tcPr>
          <w:p w14:paraId="6DC7B304" w14:textId="77777777" w:rsidR="00A86C4B" w:rsidRPr="00573BDE" w:rsidRDefault="00A86C4B" w:rsidP="00B04A36">
            <w:pPr>
              <w:pStyle w:val="HTMLPreformatted"/>
              <w:spacing w:line="300" w:lineRule="auto"/>
              <w:rPr>
                <w:sz w:val="22"/>
                <w:szCs w:val="22"/>
              </w:rPr>
            </w:pPr>
            <w:r w:rsidRPr="00573BDE">
              <w:rPr>
                <w:sz w:val="22"/>
                <w:szCs w:val="22"/>
              </w:rPr>
              <w:t>1</w:t>
            </w:r>
          </w:p>
          <w:p w14:paraId="212B9DA9" w14:textId="77777777" w:rsidR="00A86C4B" w:rsidRPr="00573BDE" w:rsidRDefault="00A86C4B" w:rsidP="00B04A36">
            <w:pPr>
              <w:pStyle w:val="HTMLPreformatted"/>
              <w:spacing w:line="300" w:lineRule="auto"/>
              <w:rPr>
                <w:sz w:val="22"/>
                <w:szCs w:val="22"/>
              </w:rPr>
            </w:pPr>
            <w:r w:rsidRPr="00573BDE">
              <w:rPr>
                <w:sz w:val="22"/>
                <w:szCs w:val="22"/>
              </w:rPr>
              <w:t>2</w:t>
            </w:r>
          </w:p>
          <w:p w14:paraId="214C23F4" w14:textId="77777777" w:rsidR="00A86C4B" w:rsidRPr="00573BDE" w:rsidRDefault="00A86C4B" w:rsidP="00B04A36">
            <w:pPr>
              <w:pStyle w:val="HTMLPreformatted"/>
              <w:spacing w:line="300" w:lineRule="auto"/>
              <w:rPr>
                <w:sz w:val="22"/>
                <w:szCs w:val="22"/>
              </w:rPr>
            </w:pPr>
            <w:r w:rsidRPr="00573BDE">
              <w:rPr>
                <w:sz w:val="22"/>
                <w:szCs w:val="22"/>
              </w:rPr>
              <w:t>3</w:t>
            </w:r>
          </w:p>
          <w:p w14:paraId="010C0D07" w14:textId="77777777" w:rsidR="00A86C4B" w:rsidRPr="00573BDE" w:rsidRDefault="00A86C4B" w:rsidP="00B04A36">
            <w:pPr>
              <w:pStyle w:val="HTMLPreformatted"/>
              <w:spacing w:line="300" w:lineRule="auto"/>
              <w:rPr>
                <w:sz w:val="22"/>
                <w:szCs w:val="22"/>
              </w:rPr>
            </w:pPr>
            <w:r w:rsidRPr="00573BDE">
              <w:rPr>
                <w:sz w:val="22"/>
                <w:szCs w:val="22"/>
              </w:rPr>
              <w:t>4</w:t>
            </w:r>
          </w:p>
          <w:p w14:paraId="465C80A9" w14:textId="77777777" w:rsidR="00A86C4B" w:rsidRPr="00573BDE" w:rsidRDefault="00A86C4B" w:rsidP="00B04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00" w:lineRule="auto"/>
              <w:ind w:firstLine="0"/>
              <w:jc w:val="left"/>
              <w:rPr>
                <w:rFonts w:ascii="Courier New" w:hAnsi="Courier New" w:cs="Courier New"/>
                <w:sz w:val="22"/>
                <w:szCs w:val="22"/>
                <w:lang w:eastAsia="en-GB"/>
              </w:rPr>
            </w:pPr>
            <w:r w:rsidRPr="00573BDE">
              <w:rPr>
                <w:rFonts w:ascii="Courier New" w:hAnsi="Courier New" w:cs="Courier New"/>
                <w:sz w:val="22"/>
                <w:szCs w:val="22"/>
              </w:rPr>
              <w:t>5</w:t>
            </w:r>
          </w:p>
        </w:tc>
        <w:tc>
          <w:tcPr>
            <w:tcW w:w="8450" w:type="dxa"/>
            <w:shd w:val="clear" w:color="auto" w:fill="FAFAFA"/>
            <w:vAlign w:val="center"/>
            <w:hideMark/>
          </w:tcPr>
          <w:p w14:paraId="65C0B94C" w14:textId="77777777" w:rsidR="00A86C4B" w:rsidRPr="00573BDE" w:rsidRDefault="00A86C4B" w:rsidP="00B04A36">
            <w:pPr>
              <w:pStyle w:val="HTMLPreformatted"/>
              <w:spacing w:line="300" w:lineRule="auto"/>
              <w:rPr>
                <w:sz w:val="22"/>
                <w:szCs w:val="22"/>
              </w:rPr>
            </w:pPr>
            <w:r w:rsidRPr="00573BDE">
              <w:rPr>
                <w:color w:val="557799"/>
                <w:sz w:val="22"/>
                <w:szCs w:val="22"/>
              </w:rPr>
              <w:t>#include &lt;stdio.h&gt;</w:t>
            </w:r>
          </w:p>
          <w:p w14:paraId="2D917F1D" w14:textId="77777777" w:rsidR="00A86C4B" w:rsidRPr="00573BDE" w:rsidRDefault="00A86C4B" w:rsidP="00B04A36">
            <w:pPr>
              <w:pStyle w:val="HTMLPreformatted"/>
              <w:spacing w:line="300" w:lineRule="auto"/>
              <w:rPr>
                <w:sz w:val="22"/>
                <w:szCs w:val="22"/>
              </w:rPr>
            </w:pPr>
            <w:r w:rsidRPr="00573BDE">
              <w:rPr>
                <w:b/>
                <w:bCs/>
                <w:color w:val="333399"/>
                <w:sz w:val="22"/>
                <w:szCs w:val="22"/>
              </w:rPr>
              <w:t>int</w:t>
            </w:r>
            <w:r w:rsidRPr="00573BDE">
              <w:rPr>
                <w:sz w:val="22"/>
                <w:szCs w:val="22"/>
              </w:rPr>
              <w:t xml:space="preserve"> </w:t>
            </w:r>
            <w:r w:rsidRPr="00573BDE">
              <w:rPr>
                <w:b/>
                <w:bCs/>
                <w:color w:val="0066BB"/>
                <w:sz w:val="22"/>
                <w:szCs w:val="22"/>
              </w:rPr>
              <w:t>main</w:t>
            </w:r>
            <w:r w:rsidRPr="00573BDE">
              <w:rPr>
                <w:sz w:val="22"/>
                <w:szCs w:val="22"/>
              </w:rPr>
              <w:t>(</w:t>
            </w:r>
            <w:r w:rsidRPr="00573BDE">
              <w:rPr>
                <w:b/>
                <w:bCs/>
                <w:color w:val="333399"/>
                <w:sz w:val="22"/>
                <w:szCs w:val="22"/>
              </w:rPr>
              <w:t>int</w:t>
            </w:r>
            <w:r w:rsidRPr="00573BDE">
              <w:rPr>
                <w:sz w:val="22"/>
                <w:szCs w:val="22"/>
              </w:rPr>
              <w:t xml:space="preserve"> argc, </w:t>
            </w:r>
            <w:r w:rsidRPr="00573BDE">
              <w:rPr>
                <w:b/>
                <w:bCs/>
                <w:color w:val="333399"/>
                <w:sz w:val="22"/>
                <w:szCs w:val="22"/>
              </w:rPr>
              <w:t>char</w:t>
            </w:r>
            <w:r w:rsidRPr="00573BDE">
              <w:rPr>
                <w:sz w:val="22"/>
                <w:szCs w:val="22"/>
              </w:rPr>
              <w:t xml:space="preserve"> </w:t>
            </w:r>
            <w:r w:rsidRPr="00573BDE">
              <w:rPr>
                <w:color w:val="333333"/>
                <w:sz w:val="22"/>
                <w:szCs w:val="22"/>
              </w:rPr>
              <w:t>*</w:t>
            </w:r>
            <w:r w:rsidRPr="00573BDE">
              <w:rPr>
                <w:sz w:val="22"/>
                <w:szCs w:val="22"/>
              </w:rPr>
              <w:t>argv[]) {</w:t>
            </w:r>
          </w:p>
          <w:p w14:paraId="41C64198" w14:textId="77777777" w:rsidR="00A86C4B" w:rsidRPr="00573BDE" w:rsidRDefault="00A86C4B" w:rsidP="00B04A36">
            <w:pPr>
              <w:pStyle w:val="HTMLPreformatted"/>
              <w:spacing w:line="300" w:lineRule="auto"/>
              <w:rPr>
                <w:sz w:val="22"/>
                <w:szCs w:val="22"/>
              </w:rPr>
            </w:pPr>
            <w:r w:rsidRPr="00573BDE">
              <w:rPr>
                <w:sz w:val="22"/>
                <w:szCs w:val="22"/>
              </w:rPr>
              <w:t xml:space="preserve">   printf(</w:t>
            </w:r>
            <w:r w:rsidRPr="00573BDE">
              <w:rPr>
                <w:sz w:val="22"/>
                <w:szCs w:val="22"/>
                <w:shd w:val="clear" w:color="auto" w:fill="FFF0F0"/>
              </w:rPr>
              <w:t>"I will not say 'Hello World!' here!"</w:t>
            </w:r>
            <w:r w:rsidRPr="00573BDE">
              <w:rPr>
                <w:sz w:val="22"/>
                <w:szCs w:val="22"/>
              </w:rPr>
              <w:t>);</w:t>
            </w:r>
          </w:p>
          <w:p w14:paraId="6DCF37B0" w14:textId="77777777" w:rsidR="00A86C4B" w:rsidRPr="00573BDE" w:rsidRDefault="00A86C4B" w:rsidP="00B04A36">
            <w:pPr>
              <w:pStyle w:val="HTMLPreformatted"/>
              <w:spacing w:line="300" w:lineRule="auto"/>
              <w:rPr>
                <w:sz w:val="22"/>
                <w:szCs w:val="22"/>
              </w:rPr>
            </w:pPr>
            <w:r w:rsidRPr="00573BDE">
              <w:rPr>
                <w:sz w:val="22"/>
                <w:szCs w:val="22"/>
              </w:rPr>
              <w:t xml:space="preserve">   </w:t>
            </w:r>
            <w:r w:rsidRPr="00573BDE">
              <w:rPr>
                <w:b/>
                <w:bCs/>
                <w:color w:val="008800"/>
                <w:sz w:val="22"/>
                <w:szCs w:val="22"/>
              </w:rPr>
              <w:t>return</w:t>
            </w:r>
            <w:r w:rsidRPr="00573BDE">
              <w:rPr>
                <w:sz w:val="22"/>
                <w:szCs w:val="22"/>
              </w:rPr>
              <w:t xml:space="preserve"> EXIT_SUCCESS;</w:t>
            </w:r>
          </w:p>
          <w:p w14:paraId="4198421D" w14:textId="77777777" w:rsidR="00A86C4B" w:rsidRPr="00573BDE" w:rsidRDefault="00A86C4B" w:rsidP="00B04A36">
            <w:pPr>
              <w:pStyle w:val="HTMLPreformatted"/>
              <w:spacing w:line="300" w:lineRule="auto"/>
              <w:rPr>
                <w:sz w:val="22"/>
                <w:szCs w:val="22"/>
              </w:rPr>
            </w:pPr>
            <w:r w:rsidRPr="00573BDE">
              <w:rPr>
                <w:sz w:val="22"/>
                <w:szCs w:val="22"/>
              </w:rPr>
              <w:t>}</w:t>
            </w:r>
          </w:p>
          <w:p w14:paraId="092D3106" w14:textId="77777777" w:rsidR="00A86C4B" w:rsidRPr="00573BDE" w:rsidRDefault="00A86C4B" w:rsidP="00B04A36">
            <w:pPr>
              <w:spacing w:before="0" w:after="0" w:line="240" w:lineRule="auto"/>
              <w:ind w:firstLine="0"/>
              <w:jc w:val="left"/>
              <w:rPr>
                <w:rFonts w:ascii="Courier New" w:hAnsi="Courier New" w:cs="Courier New"/>
                <w:sz w:val="22"/>
                <w:szCs w:val="22"/>
                <w:lang w:eastAsia="en-GB"/>
              </w:rPr>
            </w:pPr>
          </w:p>
        </w:tc>
      </w:tr>
    </w:tbl>
    <w:p w14:paraId="14BCE979" w14:textId="77777777" w:rsidR="00D86972" w:rsidRPr="00D86972" w:rsidRDefault="00A86C4B" w:rsidP="00D86972">
      <w:r>
        <w:t>Then explain what this code does next.</w:t>
      </w:r>
    </w:p>
    <w:p w14:paraId="2E55860C" w14:textId="77777777" w:rsidR="00D86972" w:rsidRPr="00D86972" w:rsidRDefault="00D86972" w:rsidP="00D86972">
      <w:pPr>
        <w:pStyle w:val="Heading2"/>
      </w:pPr>
      <w:bookmarkStart w:id="21" w:name="_Toc227459150"/>
      <w:r>
        <w:t>Appendix 3: Meetings with supervisor</w:t>
      </w:r>
      <w:bookmarkEnd w:id="21"/>
    </w:p>
    <w:p w14:paraId="220451F4" w14:textId="77777777" w:rsidR="00E125AE" w:rsidRPr="00E125AE" w:rsidRDefault="00D86972" w:rsidP="00D86972">
      <w:pPr>
        <w:rPr>
          <w:noProof/>
        </w:rPr>
      </w:pPr>
      <w:r>
        <w:rPr>
          <w:noProof/>
        </w:rPr>
        <w:t>List the things you discussed with your advisor over the meetings.</w:t>
      </w:r>
    </w:p>
    <w:sectPr w:rsidR="00E125AE" w:rsidRPr="00E125AE" w:rsidSect="004A0E12">
      <w:footerReference w:type="default" r:id="rId29"/>
      <w:pgSz w:w="11906" w:h="16838" w:code="9"/>
      <w:pgMar w:top="1134" w:right="1134" w:bottom="1134" w:left="1134"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50CF2" w14:textId="77777777" w:rsidR="009748C1" w:rsidRDefault="009748C1">
      <w:pPr>
        <w:spacing w:line="240" w:lineRule="auto"/>
      </w:pPr>
      <w:r>
        <w:separator/>
      </w:r>
    </w:p>
  </w:endnote>
  <w:endnote w:type="continuationSeparator" w:id="0">
    <w:p w14:paraId="6D4FD626" w14:textId="77777777" w:rsidR="009748C1" w:rsidRDefault="009748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MU Serif Roman">
    <w:altName w:val="Mongolian Baiti"/>
    <w:charset w:val="00"/>
    <w:family w:val="auto"/>
    <w:pitch w:val="variable"/>
    <w:sig w:usb0="E10002FF" w:usb1="5201E9EB" w:usb2="02020004" w:usb3="00000000" w:csb0="0000019F" w:csb1="00000000"/>
  </w:font>
  <w:font w:name="CMU Serif">
    <w:altName w:val="Cambria"/>
    <w:charset w:val="00"/>
    <w:family w:val="auto"/>
    <w:pitch w:val="variable"/>
    <w:sig w:usb0="E10002FF" w:usb1="5201E1EB" w:usb2="00020004" w:usb3="00000000" w:csb0="0000011F" w:csb1="00000000"/>
  </w:font>
  <w:font w:name="Lucida Grande">
    <w:charset w:val="00"/>
    <w:family w:val="auto"/>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9A7F" w14:textId="77777777" w:rsidR="00E125AE" w:rsidRDefault="00E125A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96122">
      <w:rPr>
        <w:rStyle w:val="PageNumber"/>
        <w:noProof/>
      </w:rPr>
      <w:t>1</w:t>
    </w:r>
    <w:r>
      <w:rPr>
        <w:rStyle w:val="PageNumber"/>
      </w:rPr>
      <w:fldChar w:fldCharType="end"/>
    </w:r>
  </w:p>
  <w:p w14:paraId="25B4F984" w14:textId="77777777" w:rsidR="00E125AE" w:rsidRDefault="00E125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C963" w14:textId="77777777" w:rsidR="00E125AE" w:rsidRDefault="00E125A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94C12">
      <w:rPr>
        <w:rStyle w:val="PageNumber"/>
        <w:noProof/>
      </w:rPr>
      <w:t>6</w:t>
    </w:r>
    <w:r>
      <w:rPr>
        <w:rStyle w:val="PageNumber"/>
      </w:rPr>
      <w:fldChar w:fldCharType="end"/>
    </w:r>
  </w:p>
  <w:p w14:paraId="3BB7A512" w14:textId="77777777" w:rsidR="00E125AE" w:rsidRDefault="00E125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0FA70" w14:textId="77777777" w:rsidR="009748C1" w:rsidRDefault="009748C1">
      <w:pPr>
        <w:spacing w:line="240" w:lineRule="auto"/>
      </w:pPr>
      <w:r>
        <w:separator/>
      </w:r>
    </w:p>
  </w:footnote>
  <w:footnote w:type="continuationSeparator" w:id="0">
    <w:p w14:paraId="1CB8E62B" w14:textId="77777777" w:rsidR="009748C1" w:rsidRDefault="009748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44047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6EA22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DDE5A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E87D5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53C32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2214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66BA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22AA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532BF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AC19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D839E3"/>
    <w:multiLevelType w:val="multilevel"/>
    <w:tmpl w:val="A5CAB3E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5F6C7427"/>
    <w:multiLevelType w:val="multilevel"/>
    <w:tmpl w:val="12C4424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rPr>
    </w:lvl>
    <w:lvl w:ilvl="2">
      <w:start w:val="1"/>
      <w:numFmt w:val="decimal"/>
      <w:pStyle w:val="Heading3"/>
      <w:lvlText w:val="%1.%2.%3"/>
      <w:lvlJc w:val="left"/>
      <w:pPr>
        <w:tabs>
          <w:tab w:val="num" w:pos="1080"/>
        </w:tabs>
        <w:ind w:left="0" w:firstLine="0"/>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 w15:restartNumberingAfterBreak="0">
    <w:nsid w:val="6F9E5CAC"/>
    <w:multiLevelType w:val="multilevel"/>
    <w:tmpl w:val="E45E8E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540782252">
    <w:abstractNumId w:val="10"/>
  </w:num>
  <w:num w:numId="2" w16cid:durableId="798958864">
    <w:abstractNumId w:val="11"/>
  </w:num>
  <w:num w:numId="3" w16cid:durableId="1758742693">
    <w:abstractNumId w:val="12"/>
  </w:num>
  <w:num w:numId="4" w16cid:durableId="1791704731">
    <w:abstractNumId w:val="5"/>
  </w:num>
  <w:num w:numId="5" w16cid:durableId="362638893">
    <w:abstractNumId w:val="9"/>
  </w:num>
  <w:num w:numId="6" w16cid:durableId="897976479">
    <w:abstractNumId w:val="7"/>
  </w:num>
  <w:num w:numId="7" w16cid:durableId="2041084199">
    <w:abstractNumId w:val="6"/>
  </w:num>
  <w:num w:numId="8" w16cid:durableId="203762095">
    <w:abstractNumId w:val="4"/>
  </w:num>
  <w:num w:numId="9" w16cid:durableId="707609297">
    <w:abstractNumId w:val="8"/>
  </w:num>
  <w:num w:numId="10" w16cid:durableId="474109330">
    <w:abstractNumId w:val="3"/>
  </w:num>
  <w:num w:numId="11" w16cid:durableId="888149539">
    <w:abstractNumId w:val="2"/>
  </w:num>
  <w:num w:numId="12" w16cid:durableId="681972709">
    <w:abstractNumId w:val="1"/>
  </w:num>
  <w:num w:numId="13" w16cid:durableId="446200165">
    <w:abstractNumId w:val="0"/>
  </w:num>
  <w:num w:numId="14" w16cid:durableId="741947064">
    <w:abstractNumId w:val="11"/>
  </w:num>
  <w:num w:numId="15" w16cid:durableId="2046128820">
    <w:abstractNumId w:val="11"/>
  </w:num>
  <w:num w:numId="16" w16cid:durableId="275450809">
    <w:abstractNumId w:val="11"/>
  </w:num>
  <w:num w:numId="17" w16cid:durableId="1705445408">
    <w:abstractNumId w:val="11"/>
  </w:num>
  <w:num w:numId="18" w16cid:durableId="476652684">
    <w:abstractNumId w:val="11"/>
  </w:num>
  <w:num w:numId="19" w16cid:durableId="13894944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activeWritingStyle w:appName="MSWord" w:lang="en-US" w:vendorID="64" w:dllVersion="5" w:nlCheck="1" w:checkStyle="1"/>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proofState w:spelling="clean" w:grammar="clean"/>
  <w:attachedTemplate r:id="rId1"/>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D5F"/>
    <w:rsid w:val="00003801"/>
    <w:rsid w:val="00004B2B"/>
    <w:rsid w:val="0000616B"/>
    <w:rsid w:val="000062A2"/>
    <w:rsid w:val="000078A9"/>
    <w:rsid w:val="00007D7D"/>
    <w:rsid w:val="00012355"/>
    <w:rsid w:val="00012A9C"/>
    <w:rsid w:val="00013B08"/>
    <w:rsid w:val="00015CDE"/>
    <w:rsid w:val="00016F4A"/>
    <w:rsid w:val="00023F35"/>
    <w:rsid w:val="000260F2"/>
    <w:rsid w:val="000274D8"/>
    <w:rsid w:val="00027FD7"/>
    <w:rsid w:val="00030019"/>
    <w:rsid w:val="000321B5"/>
    <w:rsid w:val="00032A3D"/>
    <w:rsid w:val="0003351A"/>
    <w:rsid w:val="0003402B"/>
    <w:rsid w:val="0003743F"/>
    <w:rsid w:val="00042818"/>
    <w:rsid w:val="000458B9"/>
    <w:rsid w:val="00045986"/>
    <w:rsid w:val="00050045"/>
    <w:rsid w:val="0005073E"/>
    <w:rsid w:val="00050C2E"/>
    <w:rsid w:val="00053005"/>
    <w:rsid w:val="00053425"/>
    <w:rsid w:val="00054B2A"/>
    <w:rsid w:val="00054D18"/>
    <w:rsid w:val="00055A2F"/>
    <w:rsid w:val="00057AD3"/>
    <w:rsid w:val="0006183A"/>
    <w:rsid w:val="000621FC"/>
    <w:rsid w:val="000626FA"/>
    <w:rsid w:val="000630B7"/>
    <w:rsid w:val="00065A16"/>
    <w:rsid w:val="00073432"/>
    <w:rsid w:val="00074A17"/>
    <w:rsid w:val="0007574A"/>
    <w:rsid w:val="0008102A"/>
    <w:rsid w:val="00084832"/>
    <w:rsid w:val="00085925"/>
    <w:rsid w:val="00085CD4"/>
    <w:rsid w:val="0008624B"/>
    <w:rsid w:val="0008627D"/>
    <w:rsid w:val="00086B78"/>
    <w:rsid w:val="000874EC"/>
    <w:rsid w:val="000901D6"/>
    <w:rsid w:val="0009073B"/>
    <w:rsid w:val="00093BB5"/>
    <w:rsid w:val="00093CE1"/>
    <w:rsid w:val="00094E9B"/>
    <w:rsid w:val="00097683"/>
    <w:rsid w:val="00097EDE"/>
    <w:rsid w:val="000A0626"/>
    <w:rsid w:val="000A10B5"/>
    <w:rsid w:val="000A1C99"/>
    <w:rsid w:val="000A25B9"/>
    <w:rsid w:val="000A4908"/>
    <w:rsid w:val="000A4912"/>
    <w:rsid w:val="000A4ECE"/>
    <w:rsid w:val="000A6671"/>
    <w:rsid w:val="000A7746"/>
    <w:rsid w:val="000A7DAD"/>
    <w:rsid w:val="000B13B7"/>
    <w:rsid w:val="000B1BF5"/>
    <w:rsid w:val="000B2F85"/>
    <w:rsid w:val="000B4D73"/>
    <w:rsid w:val="000B66E6"/>
    <w:rsid w:val="000B6BDE"/>
    <w:rsid w:val="000C0274"/>
    <w:rsid w:val="000C05C3"/>
    <w:rsid w:val="000C253B"/>
    <w:rsid w:val="000C3D29"/>
    <w:rsid w:val="000C5B9B"/>
    <w:rsid w:val="000D1063"/>
    <w:rsid w:val="000D3823"/>
    <w:rsid w:val="000D3E67"/>
    <w:rsid w:val="000D4067"/>
    <w:rsid w:val="000D4D30"/>
    <w:rsid w:val="000D757A"/>
    <w:rsid w:val="000E12B4"/>
    <w:rsid w:val="000E68AE"/>
    <w:rsid w:val="000F1BA0"/>
    <w:rsid w:val="000F1FC7"/>
    <w:rsid w:val="000F6EED"/>
    <w:rsid w:val="00105B3E"/>
    <w:rsid w:val="00107183"/>
    <w:rsid w:val="00110547"/>
    <w:rsid w:val="001108D6"/>
    <w:rsid w:val="0011185F"/>
    <w:rsid w:val="00112178"/>
    <w:rsid w:val="0011495B"/>
    <w:rsid w:val="00115336"/>
    <w:rsid w:val="00115CD2"/>
    <w:rsid w:val="001179FD"/>
    <w:rsid w:val="00122BBB"/>
    <w:rsid w:val="0012491E"/>
    <w:rsid w:val="001270DF"/>
    <w:rsid w:val="001275A9"/>
    <w:rsid w:val="00130593"/>
    <w:rsid w:val="00131247"/>
    <w:rsid w:val="00131A8A"/>
    <w:rsid w:val="001338CC"/>
    <w:rsid w:val="0013665E"/>
    <w:rsid w:val="00137198"/>
    <w:rsid w:val="00137D63"/>
    <w:rsid w:val="00140F62"/>
    <w:rsid w:val="0014136D"/>
    <w:rsid w:val="00141D33"/>
    <w:rsid w:val="0014294D"/>
    <w:rsid w:val="00142B75"/>
    <w:rsid w:val="00143455"/>
    <w:rsid w:val="00145B80"/>
    <w:rsid w:val="00147F7E"/>
    <w:rsid w:val="00150613"/>
    <w:rsid w:val="00151BE2"/>
    <w:rsid w:val="00151CC0"/>
    <w:rsid w:val="00152E2B"/>
    <w:rsid w:val="00153693"/>
    <w:rsid w:val="00155299"/>
    <w:rsid w:val="00155DA4"/>
    <w:rsid w:val="00156892"/>
    <w:rsid w:val="001572CA"/>
    <w:rsid w:val="00160594"/>
    <w:rsid w:val="00160BFC"/>
    <w:rsid w:val="00164A04"/>
    <w:rsid w:val="00165386"/>
    <w:rsid w:val="00166251"/>
    <w:rsid w:val="00167C33"/>
    <w:rsid w:val="0017418B"/>
    <w:rsid w:val="0017477C"/>
    <w:rsid w:val="00175242"/>
    <w:rsid w:val="00176EDF"/>
    <w:rsid w:val="001801C4"/>
    <w:rsid w:val="00181D1A"/>
    <w:rsid w:val="001846F5"/>
    <w:rsid w:val="001862CC"/>
    <w:rsid w:val="00191BB1"/>
    <w:rsid w:val="0019324D"/>
    <w:rsid w:val="001933E4"/>
    <w:rsid w:val="00193DAA"/>
    <w:rsid w:val="0019493A"/>
    <w:rsid w:val="00194FBD"/>
    <w:rsid w:val="00195FD3"/>
    <w:rsid w:val="00197079"/>
    <w:rsid w:val="001A1873"/>
    <w:rsid w:val="001A20D7"/>
    <w:rsid w:val="001A3E78"/>
    <w:rsid w:val="001A47AF"/>
    <w:rsid w:val="001B13A7"/>
    <w:rsid w:val="001B2629"/>
    <w:rsid w:val="001B6A83"/>
    <w:rsid w:val="001B7118"/>
    <w:rsid w:val="001C0B44"/>
    <w:rsid w:val="001C3759"/>
    <w:rsid w:val="001C4444"/>
    <w:rsid w:val="001C4C23"/>
    <w:rsid w:val="001C5C79"/>
    <w:rsid w:val="001D0E8A"/>
    <w:rsid w:val="001D114D"/>
    <w:rsid w:val="001D1D28"/>
    <w:rsid w:val="001D4D6D"/>
    <w:rsid w:val="001E0640"/>
    <w:rsid w:val="001E09E6"/>
    <w:rsid w:val="001E2F0B"/>
    <w:rsid w:val="001E3CDE"/>
    <w:rsid w:val="001F0255"/>
    <w:rsid w:val="001F4CA8"/>
    <w:rsid w:val="001F5FA1"/>
    <w:rsid w:val="001F613A"/>
    <w:rsid w:val="001F79FA"/>
    <w:rsid w:val="002037A8"/>
    <w:rsid w:val="00203D8C"/>
    <w:rsid w:val="00204E9F"/>
    <w:rsid w:val="00205655"/>
    <w:rsid w:val="002114F1"/>
    <w:rsid w:val="00212361"/>
    <w:rsid w:val="002158AD"/>
    <w:rsid w:val="00216DA5"/>
    <w:rsid w:val="00216DB0"/>
    <w:rsid w:val="002202ED"/>
    <w:rsid w:val="0022138C"/>
    <w:rsid w:val="002235B4"/>
    <w:rsid w:val="00223E84"/>
    <w:rsid w:val="00224525"/>
    <w:rsid w:val="002247B7"/>
    <w:rsid w:val="00225393"/>
    <w:rsid w:val="0022603E"/>
    <w:rsid w:val="0022683A"/>
    <w:rsid w:val="00226E4E"/>
    <w:rsid w:val="00227025"/>
    <w:rsid w:val="0023032F"/>
    <w:rsid w:val="00230672"/>
    <w:rsid w:val="00232081"/>
    <w:rsid w:val="0023681E"/>
    <w:rsid w:val="0024229F"/>
    <w:rsid w:val="00243909"/>
    <w:rsid w:val="00244015"/>
    <w:rsid w:val="00244208"/>
    <w:rsid w:val="002443DD"/>
    <w:rsid w:val="00244FB3"/>
    <w:rsid w:val="00246908"/>
    <w:rsid w:val="00246F3B"/>
    <w:rsid w:val="00246FBF"/>
    <w:rsid w:val="00247DCD"/>
    <w:rsid w:val="0025046D"/>
    <w:rsid w:val="00252856"/>
    <w:rsid w:val="00255B10"/>
    <w:rsid w:val="002561EE"/>
    <w:rsid w:val="0025667C"/>
    <w:rsid w:val="0025782C"/>
    <w:rsid w:val="00257C96"/>
    <w:rsid w:val="00257D49"/>
    <w:rsid w:val="00257F75"/>
    <w:rsid w:val="002617B3"/>
    <w:rsid w:val="00262BCC"/>
    <w:rsid w:val="00262FDD"/>
    <w:rsid w:val="0026333D"/>
    <w:rsid w:val="00264508"/>
    <w:rsid w:val="0026494D"/>
    <w:rsid w:val="0026569F"/>
    <w:rsid w:val="0026580E"/>
    <w:rsid w:val="00272E45"/>
    <w:rsid w:val="00272EAF"/>
    <w:rsid w:val="0028023B"/>
    <w:rsid w:val="00281074"/>
    <w:rsid w:val="002815CA"/>
    <w:rsid w:val="0028162B"/>
    <w:rsid w:val="00282A6B"/>
    <w:rsid w:val="00282BB1"/>
    <w:rsid w:val="00283156"/>
    <w:rsid w:val="002837E5"/>
    <w:rsid w:val="002857A4"/>
    <w:rsid w:val="00285C02"/>
    <w:rsid w:val="002870DE"/>
    <w:rsid w:val="00287842"/>
    <w:rsid w:val="00290379"/>
    <w:rsid w:val="00290EC0"/>
    <w:rsid w:val="002945E6"/>
    <w:rsid w:val="00295FDC"/>
    <w:rsid w:val="00296DB4"/>
    <w:rsid w:val="0029735D"/>
    <w:rsid w:val="002A0170"/>
    <w:rsid w:val="002A0761"/>
    <w:rsid w:val="002A3B4D"/>
    <w:rsid w:val="002A62A3"/>
    <w:rsid w:val="002A72C5"/>
    <w:rsid w:val="002A7AE5"/>
    <w:rsid w:val="002B4F25"/>
    <w:rsid w:val="002B53D6"/>
    <w:rsid w:val="002B62A5"/>
    <w:rsid w:val="002B666A"/>
    <w:rsid w:val="002B6B00"/>
    <w:rsid w:val="002C0B00"/>
    <w:rsid w:val="002C4365"/>
    <w:rsid w:val="002C4805"/>
    <w:rsid w:val="002C586A"/>
    <w:rsid w:val="002D070A"/>
    <w:rsid w:val="002D1537"/>
    <w:rsid w:val="002D21BF"/>
    <w:rsid w:val="002D2842"/>
    <w:rsid w:val="002D2980"/>
    <w:rsid w:val="002D2DC9"/>
    <w:rsid w:val="002D2F39"/>
    <w:rsid w:val="002D6C2B"/>
    <w:rsid w:val="002E1502"/>
    <w:rsid w:val="002E19E1"/>
    <w:rsid w:val="002E3052"/>
    <w:rsid w:val="002E4F73"/>
    <w:rsid w:val="002E5ED3"/>
    <w:rsid w:val="002E64FA"/>
    <w:rsid w:val="002E7588"/>
    <w:rsid w:val="002F02B9"/>
    <w:rsid w:val="002F053D"/>
    <w:rsid w:val="002F0753"/>
    <w:rsid w:val="002F186E"/>
    <w:rsid w:val="002F3800"/>
    <w:rsid w:val="002F67D1"/>
    <w:rsid w:val="002F794D"/>
    <w:rsid w:val="0030147A"/>
    <w:rsid w:val="003034AB"/>
    <w:rsid w:val="003040E3"/>
    <w:rsid w:val="0030527C"/>
    <w:rsid w:val="003062F2"/>
    <w:rsid w:val="00306883"/>
    <w:rsid w:val="003074A9"/>
    <w:rsid w:val="00310266"/>
    <w:rsid w:val="00316052"/>
    <w:rsid w:val="003160DB"/>
    <w:rsid w:val="003167EA"/>
    <w:rsid w:val="00316941"/>
    <w:rsid w:val="003210B5"/>
    <w:rsid w:val="0032149A"/>
    <w:rsid w:val="00322C71"/>
    <w:rsid w:val="00322D78"/>
    <w:rsid w:val="003232C9"/>
    <w:rsid w:val="00324C08"/>
    <w:rsid w:val="00330F0F"/>
    <w:rsid w:val="00332C6A"/>
    <w:rsid w:val="003342C3"/>
    <w:rsid w:val="00334EA7"/>
    <w:rsid w:val="00336B8B"/>
    <w:rsid w:val="0034000A"/>
    <w:rsid w:val="00341826"/>
    <w:rsid w:val="00345EB0"/>
    <w:rsid w:val="003462B0"/>
    <w:rsid w:val="00352616"/>
    <w:rsid w:val="003534AD"/>
    <w:rsid w:val="00355982"/>
    <w:rsid w:val="00355EB0"/>
    <w:rsid w:val="00357432"/>
    <w:rsid w:val="00360649"/>
    <w:rsid w:val="00360ED4"/>
    <w:rsid w:val="003615E7"/>
    <w:rsid w:val="00361F6B"/>
    <w:rsid w:val="003623E9"/>
    <w:rsid w:val="00365182"/>
    <w:rsid w:val="00365474"/>
    <w:rsid w:val="003662D2"/>
    <w:rsid w:val="0036653B"/>
    <w:rsid w:val="003666F2"/>
    <w:rsid w:val="00372EFB"/>
    <w:rsid w:val="00373BF8"/>
    <w:rsid w:val="00373C6B"/>
    <w:rsid w:val="00374DDC"/>
    <w:rsid w:val="00381E0C"/>
    <w:rsid w:val="00382667"/>
    <w:rsid w:val="00382819"/>
    <w:rsid w:val="00383AE9"/>
    <w:rsid w:val="00384931"/>
    <w:rsid w:val="0038594A"/>
    <w:rsid w:val="00385B54"/>
    <w:rsid w:val="0038759D"/>
    <w:rsid w:val="003927D7"/>
    <w:rsid w:val="00392965"/>
    <w:rsid w:val="00392B35"/>
    <w:rsid w:val="003941DA"/>
    <w:rsid w:val="003949AF"/>
    <w:rsid w:val="00394C12"/>
    <w:rsid w:val="003A1126"/>
    <w:rsid w:val="003A1422"/>
    <w:rsid w:val="003A214F"/>
    <w:rsid w:val="003A299F"/>
    <w:rsid w:val="003A35A5"/>
    <w:rsid w:val="003A38FF"/>
    <w:rsid w:val="003A44B3"/>
    <w:rsid w:val="003A4F3E"/>
    <w:rsid w:val="003A5AA2"/>
    <w:rsid w:val="003A6A9B"/>
    <w:rsid w:val="003B0FB9"/>
    <w:rsid w:val="003B2E1D"/>
    <w:rsid w:val="003B5294"/>
    <w:rsid w:val="003B684A"/>
    <w:rsid w:val="003B743E"/>
    <w:rsid w:val="003C2298"/>
    <w:rsid w:val="003C2DE4"/>
    <w:rsid w:val="003C41E3"/>
    <w:rsid w:val="003C65BD"/>
    <w:rsid w:val="003C77E1"/>
    <w:rsid w:val="003C7C82"/>
    <w:rsid w:val="003D01D0"/>
    <w:rsid w:val="003D2B20"/>
    <w:rsid w:val="003D4D6B"/>
    <w:rsid w:val="003D5DB8"/>
    <w:rsid w:val="003D6762"/>
    <w:rsid w:val="003E15DC"/>
    <w:rsid w:val="003E2426"/>
    <w:rsid w:val="003E2746"/>
    <w:rsid w:val="003E2F03"/>
    <w:rsid w:val="003E2FB5"/>
    <w:rsid w:val="003E3A92"/>
    <w:rsid w:val="003E7115"/>
    <w:rsid w:val="003E7239"/>
    <w:rsid w:val="003F2918"/>
    <w:rsid w:val="003F310E"/>
    <w:rsid w:val="003F375C"/>
    <w:rsid w:val="003F4097"/>
    <w:rsid w:val="003F693F"/>
    <w:rsid w:val="003F6A3A"/>
    <w:rsid w:val="004006E3"/>
    <w:rsid w:val="004007FD"/>
    <w:rsid w:val="00401C48"/>
    <w:rsid w:val="00405A31"/>
    <w:rsid w:val="004064EC"/>
    <w:rsid w:val="00406C13"/>
    <w:rsid w:val="00407659"/>
    <w:rsid w:val="00410610"/>
    <w:rsid w:val="00411155"/>
    <w:rsid w:val="00412290"/>
    <w:rsid w:val="00414617"/>
    <w:rsid w:val="00416993"/>
    <w:rsid w:val="00421C8A"/>
    <w:rsid w:val="004223C9"/>
    <w:rsid w:val="004226A1"/>
    <w:rsid w:val="004252E2"/>
    <w:rsid w:val="00426132"/>
    <w:rsid w:val="004267C0"/>
    <w:rsid w:val="00426816"/>
    <w:rsid w:val="00426BDC"/>
    <w:rsid w:val="00431AE7"/>
    <w:rsid w:val="00431C6F"/>
    <w:rsid w:val="004335AB"/>
    <w:rsid w:val="0044152D"/>
    <w:rsid w:val="00446B78"/>
    <w:rsid w:val="00447C97"/>
    <w:rsid w:val="00451216"/>
    <w:rsid w:val="004512E8"/>
    <w:rsid w:val="004514E0"/>
    <w:rsid w:val="00456354"/>
    <w:rsid w:val="004569E6"/>
    <w:rsid w:val="004573D9"/>
    <w:rsid w:val="00460CE8"/>
    <w:rsid w:val="00461A42"/>
    <w:rsid w:val="00462AC6"/>
    <w:rsid w:val="00463D71"/>
    <w:rsid w:val="00464DA2"/>
    <w:rsid w:val="00465873"/>
    <w:rsid w:val="004708A3"/>
    <w:rsid w:val="00470937"/>
    <w:rsid w:val="00470C32"/>
    <w:rsid w:val="0047139F"/>
    <w:rsid w:val="00472D04"/>
    <w:rsid w:val="00474E6F"/>
    <w:rsid w:val="004754C5"/>
    <w:rsid w:val="00475AA5"/>
    <w:rsid w:val="00475D08"/>
    <w:rsid w:val="00477D7A"/>
    <w:rsid w:val="0048031D"/>
    <w:rsid w:val="0048128E"/>
    <w:rsid w:val="00482F12"/>
    <w:rsid w:val="004845F6"/>
    <w:rsid w:val="00485617"/>
    <w:rsid w:val="004873E7"/>
    <w:rsid w:val="00487E56"/>
    <w:rsid w:val="00490454"/>
    <w:rsid w:val="00490A11"/>
    <w:rsid w:val="00490A27"/>
    <w:rsid w:val="00493CC7"/>
    <w:rsid w:val="00494F07"/>
    <w:rsid w:val="004A02FC"/>
    <w:rsid w:val="004A0E12"/>
    <w:rsid w:val="004A36FE"/>
    <w:rsid w:val="004A46B7"/>
    <w:rsid w:val="004A55FE"/>
    <w:rsid w:val="004A66B5"/>
    <w:rsid w:val="004A67D4"/>
    <w:rsid w:val="004A6939"/>
    <w:rsid w:val="004A6B8B"/>
    <w:rsid w:val="004B1046"/>
    <w:rsid w:val="004B1243"/>
    <w:rsid w:val="004B1839"/>
    <w:rsid w:val="004B18CA"/>
    <w:rsid w:val="004B51AA"/>
    <w:rsid w:val="004B5567"/>
    <w:rsid w:val="004B5642"/>
    <w:rsid w:val="004C1C33"/>
    <w:rsid w:val="004C2102"/>
    <w:rsid w:val="004C37DC"/>
    <w:rsid w:val="004C51B3"/>
    <w:rsid w:val="004C53A1"/>
    <w:rsid w:val="004C58A7"/>
    <w:rsid w:val="004C7B6D"/>
    <w:rsid w:val="004D1EB2"/>
    <w:rsid w:val="004D278C"/>
    <w:rsid w:val="004D56C8"/>
    <w:rsid w:val="004D790B"/>
    <w:rsid w:val="004D7FED"/>
    <w:rsid w:val="004E27F4"/>
    <w:rsid w:val="004E6A84"/>
    <w:rsid w:val="004E70D4"/>
    <w:rsid w:val="004F1A1C"/>
    <w:rsid w:val="004F2EF0"/>
    <w:rsid w:val="004F6338"/>
    <w:rsid w:val="00501576"/>
    <w:rsid w:val="00501C27"/>
    <w:rsid w:val="00502C0A"/>
    <w:rsid w:val="00503559"/>
    <w:rsid w:val="00503562"/>
    <w:rsid w:val="005057CE"/>
    <w:rsid w:val="00507850"/>
    <w:rsid w:val="00511273"/>
    <w:rsid w:val="005112F2"/>
    <w:rsid w:val="00513E58"/>
    <w:rsid w:val="00516692"/>
    <w:rsid w:val="005170E0"/>
    <w:rsid w:val="00517E90"/>
    <w:rsid w:val="0052189F"/>
    <w:rsid w:val="00524DB9"/>
    <w:rsid w:val="00524F33"/>
    <w:rsid w:val="00527939"/>
    <w:rsid w:val="005308BB"/>
    <w:rsid w:val="00532B69"/>
    <w:rsid w:val="00533927"/>
    <w:rsid w:val="005355CD"/>
    <w:rsid w:val="00536556"/>
    <w:rsid w:val="0053797B"/>
    <w:rsid w:val="0054009F"/>
    <w:rsid w:val="00542CCC"/>
    <w:rsid w:val="0054715E"/>
    <w:rsid w:val="00550862"/>
    <w:rsid w:val="005515CE"/>
    <w:rsid w:val="00551A5C"/>
    <w:rsid w:val="00555447"/>
    <w:rsid w:val="00555454"/>
    <w:rsid w:val="0055572A"/>
    <w:rsid w:val="005559A6"/>
    <w:rsid w:val="00556868"/>
    <w:rsid w:val="00556E35"/>
    <w:rsid w:val="00557CF1"/>
    <w:rsid w:val="00557E90"/>
    <w:rsid w:val="005629DC"/>
    <w:rsid w:val="0056455C"/>
    <w:rsid w:val="0056473D"/>
    <w:rsid w:val="00565424"/>
    <w:rsid w:val="005719AB"/>
    <w:rsid w:val="00573BDE"/>
    <w:rsid w:val="00575791"/>
    <w:rsid w:val="005770F0"/>
    <w:rsid w:val="00585FAC"/>
    <w:rsid w:val="00586402"/>
    <w:rsid w:val="005932BA"/>
    <w:rsid w:val="005950FC"/>
    <w:rsid w:val="005974D7"/>
    <w:rsid w:val="005979C7"/>
    <w:rsid w:val="00597E47"/>
    <w:rsid w:val="005A179A"/>
    <w:rsid w:val="005A3291"/>
    <w:rsid w:val="005A3805"/>
    <w:rsid w:val="005B0B9F"/>
    <w:rsid w:val="005B1C30"/>
    <w:rsid w:val="005B41FF"/>
    <w:rsid w:val="005B5974"/>
    <w:rsid w:val="005B72A0"/>
    <w:rsid w:val="005C2B84"/>
    <w:rsid w:val="005C5B33"/>
    <w:rsid w:val="005C5F0A"/>
    <w:rsid w:val="005D04D9"/>
    <w:rsid w:val="005D2176"/>
    <w:rsid w:val="005D23B2"/>
    <w:rsid w:val="005D2854"/>
    <w:rsid w:val="005D30B1"/>
    <w:rsid w:val="005D46E4"/>
    <w:rsid w:val="005D4E8A"/>
    <w:rsid w:val="005D5F2B"/>
    <w:rsid w:val="005D626D"/>
    <w:rsid w:val="005E25B7"/>
    <w:rsid w:val="005E488E"/>
    <w:rsid w:val="005E50FD"/>
    <w:rsid w:val="005E7290"/>
    <w:rsid w:val="005F18DA"/>
    <w:rsid w:val="005F2333"/>
    <w:rsid w:val="005F3FAF"/>
    <w:rsid w:val="005F4ACA"/>
    <w:rsid w:val="005F5413"/>
    <w:rsid w:val="005F54B5"/>
    <w:rsid w:val="005F7F46"/>
    <w:rsid w:val="00603AD4"/>
    <w:rsid w:val="00603BD8"/>
    <w:rsid w:val="00605005"/>
    <w:rsid w:val="00606048"/>
    <w:rsid w:val="00606755"/>
    <w:rsid w:val="00606812"/>
    <w:rsid w:val="0061072B"/>
    <w:rsid w:val="0061460E"/>
    <w:rsid w:val="00615071"/>
    <w:rsid w:val="006167AB"/>
    <w:rsid w:val="00616C34"/>
    <w:rsid w:val="00616D5F"/>
    <w:rsid w:val="006170BE"/>
    <w:rsid w:val="006217C7"/>
    <w:rsid w:val="00622153"/>
    <w:rsid w:val="00622FE5"/>
    <w:rsid w:val="00631372"/>
    <w:rsid w:val="00631E81"/>
    <w:rsid w:val="00632837"/>
    <w:rsid w:val="00632CBF"/>
    <w:rsid w:val="00632D4D"/>
    <w:rsid w:val="00633801"/>
    <w:rsid w:val="006357FC"/>
    <w:rsid w:val="00637F5E"/>
    <w:rsid w:val="0064081F"/>
    <w:rsid w:val="006464C5"/>
    <w:rsid w:val="00646AFE"/>
    <w:rsid w:val="006471C3"/>
    <w:rsid w:val="006473C8"/>
    <w:rsid w:val="00647ABE"/>
    <w:rsid w:val="00650108"/>
    <w:rsid w:val="00653E04"/>
    <w:rsid w:val="00654CA7"/>
    <w:rsid w:val="0065655F"/>
    <w:rsid w:val="00657ADD"/>
    <w:rsid w:val="0066004F"/>
    <w:rsid w:val="00660607"/>
    <w:rsid w:val="00660630"/>
    <w:rsid w:val="00660F2E"/>
    <w:rsid w:val="006610D7"/>
    <w:rsid w:val="0066150D"/>
    <w:rsid w:val="00661696"/>
    <w:rsid w:val="00663356"/>
    <w:rsid w:val="006638F8"/>
    <w:rsid w:val="00663D08"/>
    <w:rsid w:val="00663E18"/>
    <w:rsid w:val="0066437F"/>
    <w:rsid w:val="00667673"/>
    <w:rsid w:val="00670005"/>
    <w:rsid w:val="00671DD1"/>
    <w:rsid w:val="00672558"/>
    <w:rsid w:val="006726B8"/>
    <w:rsid w:val="00673D7C"/>
    <w:rsid w:val="006760B5"/>
    <w:rsid w:val="00676596"/>
    <w:rsid w:val="00676763"/>
    <w:rsid w:val="00680FDB"/>
    <w:rsid w:val="0068187B"/>
    <w:rsid w:val="00682383"/>
    <w:rsid w:val="006828DD"/>
    <w:rsid w:val="0068317B"/>
    <w:rsid w:val="006853A0"/>
    <w:rsid w:val="0068578F"/>
    <w:rsid w:val="00687D4D"/>
    <w:rsid w:val="00690780"/>
    <w:rsid w:val="006911E9"/>
    <w:rsid w:val="00691CAF"/>
    <w:rsid w:val="00691D4D"/>
    <w:rsid w:val="00693747"/>
    <w:rsid w:val="00694322"/>
    <w:rsid w:val="00694C2C"/>
    <w:rsid w:val="006958F9"/>
    <w:rsid w:val="00696122"/>
    <w:rsid w:val="00696D75"/>
    <w:rsid w:val="006A08C4"/>
    <w:rsid w:val="006A10EC"/>
    <w:rsid w:val="006A2070"/>
    <w:rsid w:val="006A26E6"/>
    <w:rsid w:val="006A30DC"/>
    <w:rsid w:val="006A45B3"/>
    <w:rsid w:val="006A46E3"/>
    <w:rsid w:val="006A5307"/>
    <w:rsid w:val="006A6163"/>
    <w:rsid w:val="006A626A"/>
    <w:rsid w:val="006A72B4"/>
    <w:rsid w:val="006A7499"/>
    <w:rsid w:val="006B1285"/>
    <w:rsid w:val="006B143B"/>
    <w:rsid w:val="006B1458"/>
    <w:rsid w:val="006B2997"/>
    <w:rsid w:val="006B2C60"/>
    <w:rsid w:val="006B3AB4"/>
    <w:rsid w:val="006B615F"/>
    <w:rsid w:val="006B6CAA"/>
    <w:rsid w:val="006B77B5"/>
    <w:rsid w:val="006B7A77"/>
    <w:rsid w:val="006B7E87"/>
    <w:rsid w:val="006C02B0"/>
    <w:rsid w:val="006C1401"/>
    <w:rsid w:val="006C2A4D"/>
    <w:rsid w:val="006C4DFC"/>
    <w:rsid w:val="006C6741"/>
    <w:rsid w:val="006C6D4D"/>
    <w:rsid w:val="006C7C29"/>
    <w:rsid w:val="006D4450"/>
    <w:rsid w:val="006D59DE"/>
    <w:rsid w:val="006D5C2A"/>
    <w:rsid w:val="006D63EC"/>
    <w:rsid w:val="006D667C"/>
    <w:rsid w:val="006E048C"/>
    <w:rsid w:val="006E22A7"/>
    <w:rsid w:val="006E3437"/>
    <w:rsid w:val="006E55D7"/>
    <w:rsid w:val="006E6AC3"/>
    <w:rsid w:val="006E7B6E"/>
    <w:rsid w:val="006F3854"/>
    <w:rsid w:val="006F45C1"/>
    <w:rsid w:val="006F4715"/>
    <w:rsid w:val="006F4D86"/>
    <w:rsid w:val="006F54E9"/>
    <w:rsid w:val="006F68FF"/>
    <w:rsid w:val="00701E81"/>
    <w:rsid w:val="007033EF"/>
    <w:rsid w:val="00704884"/>
    <w:rsid w:val="00707A5D"/>
    <w:rsid w:val="00711832"/>
    <w:rsid w:val="00711C37"/>
    <w:rsid w:val="00712445"/>
    <w:rsid w:val="0071419C"/>
    <w:rsid w:val="00714830"/>
    <w:rsid w:val="007160A2"/>
    <w:rsid w:val="00717FD3"/>
    <w:rsid w:val="007229FD"/>
    <w:rsid w:val="0072306D"/>
    <w:rsid w:val="00723827"/>
    <w:rsid w:val="00725396"/>
    <w:rsid w:val="007260F1"/>
    <w:rsid w:val="00726E1C"/>
    <w:rsid w:val="007271AD"/>
    <w:rsid w:val="00727F62"/>
    <w:rsid w:val="00730706"/>
    <w:rsid w:val="007308F9"/>
    <w:rsid w:val="0073290E"/>
    <w:rsid w:val="00737295"/>
    <w:rsid w:val="00737C09"/>
    <w:rsid w:val="00740FF5"/>
    <w:rsid w:val="007420E2"/>
    <w:rsid w:val="00744845"/>
    <w:rsid w:val="00744EEC"/>
    <w:rsid w:val="00745CFC"/>
    <w:rsid w:val="0074694D"/>
    <w:rsid w:val="00747667"/>
    <w:rsid w:val="0075195F"/>
    <w:rsid w:val="00752029"/>
    <w:rsid w:val="007523E2"/>
    <w:rsid w:val="007553DB"/>
    <w:rsid w:val="00755762"/>
    <w:rsid w:val="007564EE"/>
    <w:rsid w:val="00757B01"/>
    <w:rsid w:val="007606F0"/>
    <w:rsid w:val="007608C8"/>
    <w:rsid w:val="00761F8B"/>
    <w:rsid w:val="00762166"/>
    <w:rsid w:val="007625B1"/>
    <w:rsid w:val="00763908"/>
    <w:rsid w:val="00764D3F"/>
    <w:rsid w:val="00766483"/>
    <w:rsid w:val="007665B5"/>
    <w:rsid w:val="00770AB8"/>
    <w:rsid w:val="0077264B"/>
    <w:rsid w:val="007730E0"/>
    <w:rsid w:val="00773A5D"/>
    <w:rsid w:val="00774443"/>
    <w:rsid w:val="007760FE"/>
    <w:rsid w:val="0077660A"/>
    <w:rsid w:val="007814A0"/>
    <w:rsid w:val="00781607"/>
    <w:rsid w:val="007818FB"/>
    <w:rsid w:val="00783856"/>
    <w:rsid w:val="0078387C"/>
    <w:rsid w:val="00783D31"/>
    <w:rsid w:val="007856CC"/>
    <w:rsid w:val="00785AF1"/>
    <w:rsid w:val="00787770"/>
    <w:rsid w:val="00790C64"/>
    <w:rsid w:val="00793470"/>
    <w:rsid w:val="00795C9A"/>
    <w:rsid w:val="00796FE3"/>
    <w:rsid w:val="007A03B0"/>
    <w:rsid w:val="007A0422"/>
    <w:rsid w:val="007A0C97"/>
    <w:rsid w:val="007A2C8C"/>
    <w:rsid w:val="007A3092"/>
    <w:rsid w:val="007A6AC7"/>
    <w:rsid w:val="007A733B"/>
    <w:rsid w:val="007B0ECA"/>
    <w:rsid w:val="007B3B11"/>
    <w:rsid w:val="007B3E64"/>
    <w:rsid w:val="007B4328"/>
    <w:rsid w:val="007B725D"/>
    <w:rsid w:val="007B76DA"/>
    <w:rsid w:val="007B7F8D"/>
    <w:rsid w:val="007C0267"/>
    <w:rsid w:val="007C4AF6"/>
    <w:rsid w:val="007C503A"/>
    <w:rsid w:val="007C5F0A"/>
    <w:rsid w:val="007C74C2"/>
    <w:rsid w:val="007C7FC8"/>
    <w:rsid w:val="007D02B0"/>
    <w:rsid w:val="007D3BE5"/>
    <w:rsid w:val="007D4E98"/>
    <w:rsid w:val="007D520D"/>
    <w:rsid w:val="007D5D30"/>
    <w:rsid w:val="007D660D"/>
    <w:rsid w:val="007D72F0"/>
    <w:rsid w:val="007D75F8"/>
    <w:rsid w:val="007E46A1"/>
    <w:rsid w:val="007E49C4"/>
    <w:rsid w:val="007E6761"/>
    <w:rsid w:val="007E689A"/>
    <w:rsid w:val="007F08D7"/>
    <w:rsid w:val="007F0A4A"/>
    <w:rsid w:val="007F4DB3"/>
    <w:rsid w:val="008010DA"/>
    <w:rsid w:val="008018FA"/>
    <w:rsid w:val="008048FD"/>
    <w:rsid w:val="00805AAA"/>
    <w:rsid w:val="00807551"/>
    <w:rsid w:val="00810C04"/>
    <w:rsid w:val="00811330"/>
    <w:rsid w:val="00811EFA"/>
    <w:rsid w:val="008137DB"/>
    <w:rsid w:val="00813BAC"/>
    <w:rsid w:val="00813CBE"/>
    <w:rsid w:val="0081578F"/>
    <w:rsid w:val="00820078"/>
    <w:rsid w:val="008214D1"/>
    <w:rsid w:val="00822354"/>
    <w:rsid w:val="00823252"/>
    <w:rsid w:val="00823F99"/>
    <w:rsid w:val="0082598C"/>
    <w:rsid w:val="0083030D"/>
    <w:rsid w:val="00833055"/>
    <w:rsid w:val="0083420C"/>
    <w:rsid w:val="0083441D"/>
    <w:rsid w:val="00835596"/>
    <w:rsid w:val="008410DB"/>
    <w:rsid w:val="00842C35"/>
    <w:rsid w:val="00845D99"/>
    <w:rsid w:val="00846584"/>
    <w:rsid w:val="008470E9"/>
    <w:rsid w:val="008477F1"/>
    <w:rsid w:val="00847AE2"/>
    <w:rsid w:val="00850555"/>
    <w:rsid w:val="008549EF"/>
    <w:rsid w:val="008561DB"/>
    <w:rsid w:val="0085664A"/>
    <w:rsid w:val="00860454"/>
    <w:rsid w:val="00860B7B"/>
    <w:rsid w:val="00860F0F"/>
    <w:rsid w:val="00862327"/>
    <w:rsid w:val="00862970"/>
    <w:rsid w:val="008637B8"/>
    <w:rsid w:val="00865B29"/>
    <w:rsid w:val="008671F2"/>
    <w:rsid w:val="008733A0"/>
    <w:rsid w:val="00874CDC"/>
    <w:rsid w:val="00875CD9"/>
    <w:rsid w:val="00880AF3"/>
    <w:rsid w:val="00880C19"/>
    <w:rsid w:val="008856E1"/>
    <w:rsid w:val="00885FD7"/>
    <w:rsid w:val="00886BAF"/>
    <w:rsid w:val="0088754B"/>
    <w:rsid w:val="0089071C"/>
    <w:rsid w:val="008913BC"/>
    <w:rsid w:val="00891DDD"/>
    <w:rsid w:val="00891DFF"/>
    <w:rsid w:val="00896149"/>
    <w:rsid w:val="008A01F5"/>
    <w:rsid w:val="008A3EE4"/>
    <w:rsid w:val="008A41E9"/>
    <w:rsid w:val="008A4C53"/>
    <w:rsid w:val="008A55FF"/>
    <w:rsid w:val="008A579B"/>
    <w:rsid w:val="008A5F84"/>
    <w:rsid w:val="008A7DEB"/>
    <w:rsid w:val="008B12BF"/>
    <w:rsid w:val="008B20C3"/>
    <w:rsid w:val="008B24E3"/>
    <w:rsid w:val="008B4273"/>
    <w:rsid w:val="008B54BA"/>
    <w:rsid w:val="008B612A"/>
    <w:rsid w:val="008B63F8"/>
    <w:rsid w:val="008B6437"/>
    <w:rsid w:val="008B659A"/>
    <w:rsid w:val="008B6691"/>
    <w:rsid w:val="008C3953"/>
    <w:rsid w:val="008C42A6"/>
    <w:rsid w:val="008C74BB"/>
    <w:rsid w:val="008D1040"/>
    <w:rsid w:val="008E2D5C"/>
    <w:rsid w:val="008E35F0"/>
    <w:rsid w:val="008E362F"/>
    <w:rsid w:val="008E3EBE"/>
    <w:rsid w:val="008F12FA"/>
    <w:rsid w:val="008F1890"/>
    <w:rsid w:val="008F22F0"/>
    <w:rsid w:val="008F2A5E"/>
    <w:rsid w:val="008F3D1F"/>
    <w:rsid w:val="008F482A"/>
    <w:rsid w:val="008F4FE4"/>
    <w:rsid w:val="008F56DD"/>
    <w:rsid w:val="008F5B50"/>
    <w:rsid w:val="008F6E1C"/>
    <w:rsid w:val="008F7A25"/>
    <w:rsid w:val="009000BB"/>
    <w:rsid w:val="009008AA"/>
    <w:rsid w:val="00901602"/>
    <w:rsid w:val="00904A85"/>
    <w:rsid w:val="0090667B"/>
    <w:rsid w:val="009146B9"/>
    <w:rsid w:val="00916B1D"/>
    <w:rsid w:val="0091750D"/>
    <w:rsid w:val="00917CB6"/>
    <w:rsid w:val="00920B4E"/>
    <w:rsid w:val="00920B71"/>
    <w:rsid w:val="0092265F"/>
    <w:rsid w:val="00922E37"/>
    <w:rsid w:val="00924522"/>
    <w:rsid w:val="009268AB"/>
    <w:rsid w:val="00930989"/>
    <w:rsid w:val="00931741"/>
    <w:rsid w:val="00932435"/>
    <w:rsid w:val="00934289"/>
    <w:rsid w:val="00934A22"/>
    <w:rsid w:val="0093567A"/>
    <w:rsid w:val="009373E1"/>
    <w:rsid w:val="009402B7"/>
    <w:rsid w:val="009415EC"/>
    <w:rsid w:val="0094432A"/>
    <w:rsid w:val="00944603"/>
    <w:rsid w:val="00944AB4"/>
    <w:rsid w:val="00945010"/>
    <w:rsid w:val="009453A8"/>
    <w:rsid w:val="00946082"/>
    <w:rsid w:val="00946D99"/>
    <w:rsid w:val="009473EC"/>
    <w:rsid w:val="009478DE"/>
    <w:rsid w:val="0095173B"/>
    <w:rsid w:val="00952B03"/>
    <w:rsid w:val="009537DD"/>
    <w:rsid w:val="00957117"/>
    <w:rsid w:val="00957FB5"/>
    <w:rsid w:val="0096181A"/>
    <w:rsid w:val="009619B3"/>
    <w:rsid w:val="00962718"/>
    <w:rsid w:val="009630FB"/>
    <w:rsid w:val="00965BD7"/>
    <w:rsid w:val="00966C19"/>
    <w:rsid w:val="00966EF8"/>
    <w:rsid w:val="009707CD"/>
    <w:rsid w:val="00970B92"/>
    <w:rsid w:val="00971344"/>
    <w:rsid w:val="00971618"/>
    <w:rsid w:val="00971BE6"/>
    <w:rsid w:val="00972B25"/>
    <w:rsid w:val="00973973"/>
    <w:rsid w:val="00973AC1"/>
    <w:rsid w:val="009741C8"/>
    <w:rsid w:val="009748C1"/>
    <w:rsid w:val="00974DEA"/>
    <w:rsid w:val="009758FD"/>
    <w:rsid w:val="009762CB"/>
    <w:rsid w:val="00977763"/>
    <w:rsid w:val="00980665"/>
    <w:rsid w:val="00980F38"/>
    <w:rsid w:val="00982932"/>
    <w:rsid w:val="009829B2"/>
    <w:rsid w:val="00987F33"/>
    <w:rsid w:val="00990148"/>
    <w:rsid w:val="0099042A"/>
    <w:rsid w:val="00990B71"/>
    <w:rsid w:val="00991354"/>
    <w:rsid w:val="00991385"/>
    <w:rsid w:val="009917FF"/>
    <w:rsid w:val="00992F7A"/>
    <w:rsid w:val="00994176"/>
    <w:rsid w:val="00994D19"/>
    <w:rsid w:val="00994E71"/>
    <w:rsid w:val="0099787B"/>
    <w:rsid w:val="009A0FBB"/>
    <w:rsid w:val="009A25B5"/>
    <w:rsid w:val="009A2824"/>
    <w:rsid w:val="009A3628"/>
    <w:rsid w:val="009A39C5"/>
    <w:rsid w:val="009A4968"/>
    <w:rsid w:val="009A78AE"/>
    <w:rsid w:val="009B0ADC"/>
    <w:rsid w:val="009B10E2"/>
    <w:rsid w:val="009B126B"/>
    <w:rsid w:val="009B147B"/>
    <w:rsid w:val="009B1D3B"/>
    <w:rsid w:val="009B3F5D"/>
    <w:rsid w:val="009B481C"/>
    <w:rsid w:val="009B48AE"/>
    <w:rsid w:val="009B5084"/>
    <w:rsid w:val="009B55DA"/>
    <w:rsid w:val="009B6E9A"/>
    <w:rsid w:val="009C043C"/>
    <w:rsid w:val="009C0AB5"/>
    <w:rsid w:val="009C11DA"/>
    <w:rsid w:val="009C1967"/>
    <w:rsid w:val="009C2A87"/>
    <w:rsid w:val="009C334A"/>
    <w:rsid w:val="009C73A6"/>
    <w:rsid w:val="009D1FA3"/>
    <w:rsid w:val="009D2176"/>
    <w:rsid w:val="009D3445"/>
    <w:rsid w:val="009D43CF"/>
    <w:rsid w:val="009D4EA3"/>
    <w:rsid w:val="009D6497"/>
    <w:rsid w:val="009D7981"/>
    <w:rsid w:val="009E55AA"/>
    <w:rsid w:val="009E64F3"/>
    <w:rsid w:val="009F0923"/>
    <w:rsid w:val="009F14B5"/>
    <w:rsid w:val="009F152B"/>
    <w:rsid w:val="009F3E03"/>
    <w:rsid w:val="009F4046"/>
    <w:rsid w:val="009F5827"/>
    <w:rsid w:val="009F75FC"/>
    <w:rsid w:val="009F7726"/>
    <w:rsid w:val="00A00C04"/>
    <w:rsid w:val="00A00D69"/>
    <w:rsid w:val="00A04BE3"/>
    <w:rsid w:val="00A06AA8"/>
    <w:rsid w:val="00A10D67"/>
    <w:rsid w:val="00A1355F"/>
    <w:rsid w:val="00A149EB"/>
    <w:rsid w:val="00A14B10"/>
    <w:rsid w:val="00A15862"/>
    <w:rsid w:val="00A229B1"/>
    <w:rsid w:val="00A22CEB"/>
    <w:rsid w:val="00A23814"/>
    <w:rsid w:val="00A24DC9"/>
    <w:rsid w:val="00A257A7"/>
    <w:rsid w:val="00A26BA7"/>
    <w:rsid w:val="00A304A0"/>
    <w:rsid w:val="00A304B7"/>
    <w:rsid w:val="00A33BCE"/>
    <w:rsid w:val="00A34A06"/>
    <w:rsid w:val="00A43735"/>
    <w:rsid w:val="00A45F96"/>
    <w:rsid w:val="00A46A85"/>
    <w:rsid w:val="00A50053"/>
    <w:rsid w:val="00A53D1E"/>
    <w:rsid w:val="00A54498"/>
    <w:rsid w:val="00A54C09"/>
    <w:rsid w:val="00A55366"/>
    <w:rsid w:val="00A5621B"/>
    <w:rsid w:val="00A56316"/>
    <w:rsid w:val="00A5710D"/>
    <w:rsid w:val="00A60FC8"/>
    <w:rsid w:val="00A61C70"/>
    <w:rsid w:val="00A624E6"/>
    <w:rsid w:val="00A627A0"/>
    <w:rsid w:val="00A63DC2"/>
    <w:rsid w:val="00A641D3"/>
    <w:rsid w:val="00A705E3"/>
    <w:rsid w:val="00A71B37"/>
    <w:rsid w:val="00A77145"/>
    <w:rsid w:val="00A80280"/>
    <w:rsid w:val="00A804B6"/>
    <w:rsid w:val="00A83124"/>
    <w:rsid w:val="00A837DD"/>
    <w:rsid w:val="00A86314"/>
    <w:rsid w:val="00A86C4B"/>
    <w:rsid w:val="00A871B0"/>
    <w:rsid w:val="00A87796"/>
    <w:rsid w:val="00A87E6B"/>
    <w:rsid w:val="00A902AB"/>
    <w:rsid w:val="00A909DC"/>
    <w:rsid w:val="00A92386"/>
    <w:rsid w:val="00A93508"/>
    <w:rsid w:val="00A935E9"/>
    <w:rsid w:val="00AA01B0"/>
    <w:rsid w:val="00AA04B6"/>
    <w:rsid w:val="00AA073E"/>
    <w:rsid w:val="00AA0A7E"/>
    <w:rsid w:val="00AA3338"/>
    <w:rsid w:val="00AA33B5"/>
    <w:rsid w:val="00AA57BB"/>
    <w:rsid w:val="00AA79BA"/>
    <w:rsid w:val="00AA7F07"/>
    <w:rsid w:val="00AB16F6"/>
    <w:rsid w:val="00AB21D1"/>
    <w:rsid w:val="00AB3E83"/>
    <w:rsid w:val="00AB4BA9"/>
    <w:rsid w:val="00AB5489"/>
    <w:rsid w:val="00AB5772"/>
    <w:rsid w:val="00AB5F2C"/>
    <w:rsid w:val="00AB5F43"/>
    <w:rsid w:val="00AB749E"/>
    <w:rsid w:val="00AC02DA"/>
    <w:rsid w:val="00AC02EA"/>
    <w:rsid w:val="00AC174B"/>
    <w:rsid w:val="00AC26A9"/>
    <w:rsid w:val="00AC5C60"/>
    <w:rsid w:val="00AC602C"/>
    <w:rsid w:val="00AD030F"/>
    <w:rsid w:val="00AD0F2C"/>
    <w:rsid w:val="00AD3734"/>
    <w:rsid w:val="00AD4C54"/>
    <w:rsid w:val="00AD6F29"/>
    <w:rsid w:val="00AE03C6"/>
    <w:rsid w:val="00AE06A9"/>
    <w:rsid w:val="00AE1302"/>
    <w:rsid w:val="00AE4C8A"/>
    <w:rsid w:val="00AE6FC9"/>
    <w:rsid w:val="00AF068F"/>
    <w:rsid w:val="00AF37AC"/>
    <w:rsid w:val="00AF41A8"/>
    <w:rsid w:val="00AF6008"/>
    <w:rsid w:val="00B00865"/>
    <w:rsid w:val="00B00D8C"/>
    <w:rsid w:val="00B03559"/>
    <w:rsid w:val="00B04A36"/>
    <w:rsid w:val="00B05115"/>
    <w:rsid w:val="00B0532F"/>
    <w:rsid w:val="00B06CA2"/>
    <w:rsid w:val="00B109BE"/>
    <w:rsid w:val="00B1149F"/>
    <w:rsid w:val="00B1174B"/>
    <w:rsid w:val="00B12416"/>
    <w:rsid w:val="00B12FB0"/>
    <w:rsid w:val="00B13ADF"/>
    <w:rsid w:val="00B175C4"/>
    <w:rsid w:val="00B200AD"/>
    <w:rsid w:val="00B2025E"/>
    <w:rsid w:val="00B207D4"/>
    <w:rsid w:val="00B21505"/>
    <w:rsid w:val="00B2200C"/>
    <w:rsid w:val="00B22985"/>
    <w:rsid w:val="00B23BFC"/>
    <w:rsid w:val="00B25388"/>
    <w:rsid w:val="00B25D9D"/>
    <w:rsid w:val="00B261D5"/>
    <w:rsid w:val="00B26828"/>
    <w:rsid w:val="00B27E6C"/>
    <w:rsid w:val="00B345C8"/>
    <w:rsid w:val="00B368D0"/>
    <w:rsid w:val="00B3734F"/>
    <w:rsid w:val="00B374D1"/>
    <w:rsid w:val="00B41AEE"/>
    <w:rsid w:val="00B430AA"/>
    <w:rsid w:val="00B4415E"/>
    <w:rsid w:val="00B4613A"/>
    <w:rsid w:val="00B462A0"/>
    <w:rsid w:val="00B46EDF"/>
    <w:rsid w:val="00B47194"/>
    <w:rsid w:val="00B50438"/>
    <w:rsid w:val="00B50B22"/>
    <w:rsid w:val="00B52150"/>
    <w:rsid w:val="00B5347C"/>
    <w:rsid w:val="00B53AC6"/>
    <w:rsid w:val="00B5527B"/>
    <w:rsid w:val="00B55B2E"/>
    <w:rsid w:val="00B61151"/>
    <w:rsid w:val="00B62D19"/>
    <w:rsid w:val="00B636E7"/>
    <w:rsid w:val="00B657C4"/>
    <w:rsid w:val="00B65E7F"/>
    <w:rsid w:val="00B66947"/>
    <w:rsid w:val="00B66C0C"/>
    <w:rsid w:val="00B72111"/>
    <w:rsid w:val="00B75C5F"/>
    <w:rsid w:val="00B81BE0"/>
    <w:rsid w:val="00B81BE2"/>
    <w:rsid w:val="00B82B83"/>
    <w:rsid w:val="00B83C5B"/>
    <w:rsid w:val="00B83FE2"/>
    <w:rsid w:val="00B84747"/>
    <w:rsid w:val="00B93186"/>
    <w:rsid w:val="00B9327A"/>
    <w:rsid w:val="00B93852"/>
    <w:rsid w:val="00B93C7B"/>
    <w:rsid w:val="00B9516F"/>
    <w:rsid w:val="00B9543B"/>
    <w:rsid w:val="00B9544D"/>
    <w:rsid w:val="00B971A7"/>
    <w:rsid w:val="00BA0274"/>
    <w:rsid w:val="00BA0C41"/>
    <w:rsid w:val="00BA12C2"/>
    <w:rsid w:val="00BA57FA"/>
    <w:rsid w:val="00BA62D4"/>
    <w:rsid w:val="00BB2C23"/>
    <w:rsid w:val="00BB556B"/>
    <w:rsid w:val="00BB5A4F"/>
    <w:rsid w:val="00BC21EE"/>
    <w:rsid w:val="00BC24E4"/>
    <w:rsid w:val="00BC2913"/>
    <w:rsid w:val="00BC5630"/>
    <w:rsid w:val="00BC5EC1"/>
    <w:rsid w:val="00BC655A"/>
    <w:rsid w:val="00BC6A9F"/>
    <w:rsid w:val="00BC6FE8"/>
    <w:rsid w:val="00BD0D65"/>
    <w:rsid w:val="00BD1274"/>
    <w:rsid w:val="00BD451F"/>
    <w:rsid w:val="00BD65DC"/>
    <w:rsid w:val="00BE01C6"/>
    <w:rsid w:val="00BE39F8"/>
    <w:rsid w:val="00BE3A47"/>
    <w:rsid w:val="00BE3A60"/>
    <w:rsid w:val="00BE4201"/>
    <w:rsid w:val="00BE49F9"/>
    <w:rsid w:val="00BE5535"/>
    <w:rsid w:val="00BF78B3"/>
    <w:rsid w:val="00C00267"/>
    <w:rsid w:val="00C0122A"/>
    <w:rsid w:val="00C012AA"/>
    <w:rsid w:val="00C0139E"/>
    <w:rsid w:val="00C01B48"/>
    <w:rsid w:val="00C05A6E"/>
    <w:rsid w:val="00C0651B"/>
    <w:rsid w:val="00C07E24"/>
    <w:rsid w:val="00C11B7F"/>
    <w:rsid w:val="00C12092"/>
    <w:rsid w:val="00C16A51"/>
    <w:rsid w:val="00C16CF5"/>
    <w:rsid w:val="00C173B5"/>
    <w:rsid w:val="00C2028A"/>
    <w:rsid w:val="00C21840"/>
    <w:rsid w:val="00C22E56"/>
    <w:rsid w:val="00C25231"/>
    <w:rsid w:val="00C325D0"/>
    <w:rsid w:val="00C32B67"/>
    <w:rsid w:val="00C33387"/>
    <w:rsid w:val="00C36D8B"/>
    <w:rsid w:val="00C404AC"/>
    <w:rsid w:val="00C412D9"/>
    <w:rsid w:val="00C413E3"/>
    <w:rsid w:val="00C421E4"/>
    <w:rsid w:val="00C424A5"/>
    <w:rsid w:val="00C42BAE"/>
    <w:rsid w:val="00C43F09"/>
    <w:rsid w:val="00C44B10"/>
    <w:rsid w:val="00C44E47"/>
    <w:rsid w:val="00C46101"/>
    <w:rsid w:val="00C52278"/>
    <w:rsid w:val="00C53E85"/>
    <w:rsid w:val="00C542DB"/>
    <w:rsid w:val="00C546D7"/>
    <w:rsid w:val="00C54DD6"/>
    <w:rsid w:val="00C55204"/>
    <w:rsid w:val="00C560B7"/>
    <w:rsid w:val="00C601B1"/>
    <w:rsid w:val="00C60BCA"/>
    <w:rsid w:val="00C62753"/>
    <w:rsid w:val="00C63487"/>
    <w:rsid w:val="00C651C5"/>
    <w:rsid w:val="00C66D99"/>
    <w:rsid w:val="00C71E9E"/>
    <w:rsid w:val="00C71EB9"/>
    <w:rsid w:val="00C740DD"/>
    <w:rsid w:val="00C7479D"/>
    <w:rsid w:val="00C76A7F"/>
    <w:rsid w:val="00C8022F"/>
    <w:rsid w:val="00C80239"/>
    <w:rsid w:val="00C80ED4"/>
    <w:rsid w:val="00C81E57"/>
    <w:rsid w:val="00C825F0"/>
    <w:rsid w:val="00C82811"/>
    <w:rsid w:val="00C8338F"/>
    <w:rsid w:val="00C84129"/>
    <w:rsid w:val="00C84CE4"/>
    <w:rsid w:val="00C86CA6"/>
    <w:rsid w:val="00C87D32"/>
    <w:rsid w:val="00C905F1"/>
    <w:rsid w:val="00C908A3"/>
    <w:rsid w:val="00C90BEE"/>
    <w:rsid w:val="00C9197A"/>
    <w:rsid w:val="00C91CB1"/>
    <w:rsid w:val="00C929EE"/>
    <w:rsid w:val="00C92DE9"/>
    <w:rsid w:val="00C96628"/>
    <w:rsid w:val="00C96788"/>
    <w:rsid w:val="00C967B5"/>
    <w:rsid w:val="00C976E4"/>
    <w:rsid w:val="00C97FA8"/>
    <w:rsid w:val="00CA1877"/>
    <w:rsid w:val="00CA28EA"/>
    <w:rsid w:val="00CA34D3"/>
    <w:rsid w:val="00CA6496"/>
    <w:rsid w:val="00CA656F"/>
    <w:rsid w:val="00CA6BB4"/>
    <w:rsid w:val="00CA6D76"/>
    <w:rsid w:val="00CA796A"/>
    <w:rsid w:val="00CA7C15"/>
    <w:rsid w:val="00CB00E5"/>
    <w:rsid w:val="00CB014A"/>
    <w:rsid w:val="00CB0E41"/>
    <w:rsid w:val="00CB11D6"/>
    <w:rsid w:val="00CB1A9F"/>
    <w:rsid w:val="00CB75C5"/>
    <w:rsid w:val="00CB79BC"/>
    <w:rsid w:val="00CB7ADA"/>
    <w:rsid w:val="00CC00A8"/>
    <w:rsid w:val="00CC011F"/>
    <w:rsid w:val="00CC09C0"/>
    <w:rsid w:val="00CC4CB0"/>
    <w:rsid w:val="00CC5647"/>
    <w:rsid w:val="00CC6F68"/>
    <w:rsid w:val="00CC722F"/>
    <w:rsid w:val="00CC763D"/>
    <w:rsid w:val="00CC7950"/>
    <w:rsid w:val="00CD1690"/>
    <w:rsid w:val="00CD29CA"/>
    <w:rsid w:val="00CD4C79"/>
    <w:rsid w:val="00CD610C"/>
    <w:rsid w:val="00CD6E30"/>
    <w:rsid w:val="00CD72AE"/>
    <w:rsid w:val="00CD7AB6"/>
    <w:rsid w:val="00CE053F"/>
    <w:rsid w:val="00CE3A2B"/>
    <w:rsid w:val="00CE54BB"/>
    <w:rsid w:val="00CE68C6"/>
    <w:rsid w:val="00CF1EA3"/>
    <w:rsid w:val="00CF2D7A"/>
    <w:rsid w:val="00CF2F05"/>
    <w:rsid w:val="00CF3355"/>
    <w:rsid w:val="00CF6714"/>
    <w:rsid w:val="00CF7220"/>
    <w:rsid w:val="00D003E4"/>
    <w:rsid w:val="00D01024"/>
    <w:rsid w:val="00D01036"/>
    <w:rsid w:val="00D01862"/>
    <w:rsid w:val="00D0328B"/>
    <w:rsid w:val="00D032D0"/>
    <w:rsid w:val="00D03992"/>
    <w:rsid w:val="00D04A3E"/>
    <w:rsid w:val="00D04E40"/>
    <w:rsid w:val="00D077AB"/>
    <w:rsid w:val="00D1076B"/>
    <w:rsid w:val="00D10D1A"/>
    <w:rsid w:val="00D11752"/>
    <w:rsid w:val="00D120F5"/>
    <w:rsid w:val="00D12F8F"/>
    <w:rsid w:val="00D166BE"/>
    <w:rsid w:val="00D17101"/>
    <w:rsid w:val="00D2076D"/>
    <w:rsid w:val="00D20816"/>
    <w:rsid w:val="00D20BC9"/>
    <w:rsid w:val="00D21198"/>
    <w:rsid w:val="00D222BA"/>
    <w:rsid w:val="00D235BE"/>
    <w:rsid w:val="00D26242"/>
    <w:rsid w:val="00D27D0B"/>
    <w:rsid w:val="00D331FD"/>
    <w:rsid w:val="00D35190"/>
    <w:rsid w:val="00D3620F"/>
    <w:rsid w:val="00D36F7E"/>
    <w:rsid w:val="00D400E7"/>
    <w:rsid w:val="00D4043D"/>
    <w:rsid w:val="00D41D54"/>
    <w:rsid w:val="00D4404A"/>
    <w:rsid w:val="00D44904"/>
    <w:rsid w:val="00D46213"/>
    <w:rsid w:val="00D464EE"/>
    <w:rsid w:val="00D47375"/>
    <w:rsid w:val="00D50308"/>
    <w:rsid w:val="00D51015"/>
    <w:rsid w:val="00D52043"/>
    <w:rsid w:val="00D52C36"/>
    <w:rsid w:val="00D561A1"/>
    <w:rsid w:val="00D56500"/>
    <w:rsid w:val="00D5728D"/>
    <w:rsid w:val="00D60958"/>
    <w:rsid w:val="00D614B6"/>
    <w:rsid w:val="00D61665"/>
    <w:rsid w:val="00D64E6D"/>
    <w:rsid w:val="00D65E6E"/>
    <w:rsid w:val="00D664D5"/>
    <w:rsid w:val="00D701BB"/>
    <w:rsid w:val="00D714EE"/>
    <w:rsid w:val="00D7203A"/>
    <w:rsid w:val="00D73180"/>
    <w:rsid w:val="00D73BC1"/>
    <w:rsid w:val="00D73D3C"/>
    <w:rsid w:val="00D75714"/>
    <w:rsid w:val="00D75EC6"/>
    <w:rsid w:val="00D814C0"/>
    <w:rsid w:val="00D81AB5"/>
    <w:rsid w:val="00D81D6E"/>
    <w:rsid w:val="00D82026"/>
    <w:rsid w:val="00D84C8C"/>
    <w:rsid w:val="00D84E4F"/>
    <w:rsid w:val="00D86278"/>
    <w:rsid w:val="00D86972"/>
    <w:rsid w:val="00D86B74"/>
    <w:rsid w:val="00D872F0"/>
    <w:rsid w:val="00D91F3B"/>
    <w:rsid w:val="00D9388E"/>
    <w:rsid w:val="00D9484B"/>
    <w:rsid w:val="00D95D9E"/>
    <w:rsid w:val="00D966AF"/>
    <w:rsid w:val="00DA16BE"/>
    <w:rsid w:val="00DA1C82"/>
    <w:rsid w:val="00DA2718"/>
    <w:rsid w:val="00DA4251"/>
    <w:rsid w:val="00DA6459"/>
    <w:rsid w:val="00DA64B7"/>
    <w:rsid w:val="00DA720D"/>
    <w:rsid w:val="00DB1CB5"/>
    <w:rsid w:val="00DB1F2E"/>
    <w:rsid w:val="00DB2B66"/>
    <w:rsid w:val="00DB6010"/>
    <w:rsid w:val="00DB65BC"/>
    <w:rsid w:val="00DC21AC"/>
    <w:rsid w:val="00DC273F"/>
    <w:rsid w:val="00DC2A1B"/>
    <w:rsid w:val="00DC403D"/>
    <w:rsid w:val="00DC4611"/>
    <w:rsid w:val="00DC55E8"/>
    <w:rsid w:val="00DC5F7B"/>
    <w:rsid w:val="00DC62E7"/>
    <w:rsid w:val="00DC732B"/>
    <w:rsid w:val="00DC79CF"/>
    <w:rsid w:val="00DD1259"/>
    <w:rsid w:val="00DD4270"/>
    <w:rsid w:val="00DD4C8E"/>
    <w:rsid w:val="00DD4E5A"/>
    <w:rsid w:val="00DD7DAA"/>
    <w:rsid w:val="00DE0692"/>
    <w:rsid w:val="00DE08ED"/>
    <w:rsid w:val="00DE2163"/>
    <w:rsid w:val="00DE23E5"/>
    <w:rsid w:val="00DE2F27"/>
    <w:rsid w:val="00DE3120"/>
    <w:rsid w:val="00DE4059"/>
    <w:rsid w:val="00DE5E52"/>
    <w:rsid w:val="00DF002E"/>
    <w:rsid w:val="00DF1D57"/>
    <w:rsid w:val="00DF3768"/>
    <w:rsid w:val="00DF3F39"/>
    <w:rsid w:val="00DF4E9E"/>
    <w:rsid w:val="00E029CB"/>
    <w:rsid w:val="00E02F24"/>
    <w:rsid w:val="00E037BF"/>
    <w:rsid w:val="00E03BE4"/>
    <w:rsid w:val="00E07315"/>
    <w:rsid w:val="00E0796E"/>
    <w:rsid w:val="00E07E4D"/>
    <w:rsid w:val="00E1073C"/>
    <w:rsid w:val="00E125AE"/>
    <w:rsid w:val="00E13A9C"/>
    <w:rsid w:val="00E13CA4"/>
    <w:rsid w:val="00E13E75"/>
    <w:rsid w:val="00E14092"/>
    <w:rsid w:val="00E14907"/>
    <w:rsid w:val="00E17C55"/>
    <w:rsid w:val="00E20E06"/>
    <w:rsid w:val="00E2108E"/>
    <w:rsid w:val="00E217C6"/>
    <w:rsid w:val="00E21F40"/>
    <w:rsid w:val="00E266C5"/>
    <w:rsid w:val="00E266F7"/>
    <w:rsid w:val="00E32900"/>
    <w:rsid w:val="00E34BBF"/>
    <w:rsid w:val="00E3541D"/>
    <w:rsid w:val="00E35E47"/>
    <w:rsid w:val="00E401EC"/>
    <w:rsid w:val="00E45518"/>
    <w:rsid w:val="00E45CC7"/>
    <w:rsid w:val="00E45E85"/>
    <w:rsid w:val="00E53BFB"/>
    <w:rsid w:val="00E542C0"/>
    <w:rsid w:val="00E54D71"/>
    <w:rsid w:val="00E573EF"/>
    <w:rsid w:val="00E615F1"/>
    <w:rsid w:val="00E640EF"/>
    <w:rsid w:val="00E65F68"/>
    <w:rsid w:val="00E666D4"/>
    <w:rsid w:val="00E71A4E"/>
    <w:rsid w:val="00E727E9"/>
    <w:rsid w:val="00E7370D"/>
    <w:rsid w:val="00E7539D"/>
    <w:rsid w:val="00E762AE"/>
    <w:rsid w:val="00E82DE0"/>
    <w:rsid w:val="00E845B3"/>
    <w:rsid w:val="00E860A5"/>
    <w:rsid w:val="00E90EC5"/>
    <w:rsid w:val="00E91641"/>
    <w:rsid w:val="00E92A4E"/>
    <w:rsid w:val="00E92D23"/>
    <w:rsid w:val="00E9416D"/>
    <w:rsid w:val="00E96695"/>
    <w:rsid w:val="00E97F29"/>
    <w:rsid w:val="00EA0626"/>
    <w:rsid w:val="00EA0A64"/>
    <w:rsid w:val="00EA2A69"/>
    <w:rsid w:val="00EA2EEB"/>
    <w:rsid w:val="00EA377D"/>
    <w:rsid w:val="00EA3E28"/>
    <w:rsid w:val="00EA4031"/>
    <w:rsid w:val="00EA4478"/>
    <w:rsid w:val="00EA46E4"/>
    <w:rsid w:val="00EB04A3"/>
    <w:rsid w:val="00EB2F35"/>
    <w:rsid w:val="00EB2FBA"/>
    <w:rsid w:val="00EB5504"/>
    <w:rsid w:val="00EB5A23"/>
    <w:rsid w:val="00EB615F"/>
    <w:rsid w:val="00EB62B1"/>
    <w:rsid w:val="00EC1ACD"/>
    <w:rsid w:val="00EC1D23"/>
    <w:rsid w:val="00EC2017"/>
    <w:rsid w:val="00EC214B"/>
    <w:rsid w:val="00EC2333"/>
    <w:rsid w:val="00EC2553"/>
    <w:rsid w:val="00EC26B4"/>
    <w:rsid w:val="00EC4EE7"/>
    <w:rsid w:val="00EC5AF5"/>
    <w:rsid w:val="00ED227B"/>
    <w:rsid w:val="00ED2EF4"/>
    <w:rsid w:val="00ED3FD8"/>
    <w:rsid w:val="00ED5F71"/>
    <w:rsid w:val="00ED5FB5"/>
    <w:rsid w:val="00ED6723"/>
    <w:rsid w:val="00ED6F8F"/>
    <w:rsid w:val="00ED7077"/>
    <w:rsid w:val="00ED7584"/>
    <w:rsid w:val="00EE13E0"/>
    <w:rsid w:val="00EE15CB"/>
    <w:rsid w:val="00EE170C"/>
    <w:rsid w:val="00EE33EC"/>
    <w:rsid w:val="00EE36D5"/>
    <w:rsid w:val="00EE50D0"/>
    <w:rsid w:val="00EE536F"/>
    <w:rsid w:val="00EE6050"/>
    <w:rsid w:val="00EF387D"/>
    <w:rsid w:val="00EF5B07"/>
    <w:rsid w:val="00EF7383"/>
    <w:rsid w:val="00F00266"/>
    <w:rsid w:val="00F0068F"/>
    <w:rsid w:val="00F0191D"/>
    <w:rsid w:val="00F019DF"/>
    <w:rsid w:val="00F029E9"/>
    <w:rsid w:val="00F05FCE"/>
    <w:rsid w:val="00F069C9"/>
    <w:rsid w:val="00F06E50"/>
    <w:rsid w:val="00F06FA3"/>
    <w:rsid w:val="00F100C5"/>
    <w:rsid w:val="00F10B22"/>
    <w:rsid w:val="00F168F8"/>
    <w:rsid w:val="00F1734E"/>
    <w:rsid w:val="00F17EE7"/>
    <w:rsid w:val="00F20957"/>
    <w:rsid w:val="00F21017"/>
    <w:rsid w:val="00F212B3"/>
    <w:rsid w:val="00F222C8"/>
    <w:rsid w:val="00F24B17"/>
    <w:rsid w:val="00F27841"/>
    <w:rsid w:val="00F318EE"/>
    <w:rsid w:val="00F32F1B"/>
    <w:rsid w:val="00F36C6A"/>
    <w:rsid w:val="00F4045B"/>
    <w:rsid w:val="00F440F2"/>
    <w:rsid w:val="00F44563"/>
    <w:rsid w:val="00F5141D"/>
    <w:rsid w:val="00F51EEE"/>
    <w:rsid w:val="00F53589"/>
    <w:rsid w:val="00F545B8"/>
    <w:rsid w:val="00F55274"/>
    <w:rsid w:val="00F5689C"/>
    <w:rsid w:val="00F56F90"/>
    <w:rsid w:val="00F5752D"/>
    <w:rsid w:val="00F601F3"/>
    <w:rsid w:val="00F6038B"/>
    <w:rsid w:val="00F61A29"/>
    <w:rsid w:val="00F64DFE"/>
    <w:rsid w:val="00F6522C"/>
    <w:rsid w:val="00F71AE3"/>
    <w:rsid w:val="00F72AF4"/>
    <w:rsid w:val="00F7378E"/>
    <w:rsid w:val="00F73B6A"/>
    <w:rsid w:val="00F81235"/>
    <w:rsid w:val="00F83660"/>
    <w:rsid w:val="00F853E7"/>
    <w:rsid w:val="00F8566E"/>
    <w:rsid w:val="00F85686"/>
    <w:rsid w:val="00F94599"/>
    <w:rsid w:val="00F97A0E"/>
    <w:rsid w:val="00FA095E"/>
    <w:rsid w:val="00FA1F40"/>
    <w:rsid w:val="00FA466F"/>
    <w:rsid w:val="00FA4BD1"/>
    <w:rsid w:val="00FA62E1"/>
    <w:rsid w:val="00FA6F7B"/>
    <w:rsid w:val="00FB0E0B"/>
    <w:rsid w:val="00FB2149"/>
    <w:rsid w:val="00FB235B"/>
    <w:rsid w:val="00FB271E"/>
    <w:rsid w:val="00FB3B01"/>
    <w:rsid w:val="00FB4542"/>
    <w:rsid w:val="00FB4A5D"/>
    <w:rsid w:val="00FB4B3F"/>
    <w:rsid w:val="00FB5301"/>
    <w:rsid w:val="00FB5D7B"/>
    <w:rsid w:val="00FB740D"/>
    <w:rsid w:val="00FB7EB6"/>
    <w:rsid w:val="00FC0899"/>
    <w:rsid w:val="00FC227E"/>
    <w:rsid w:val="00FC2787"/>
    <w:rsid w:val="00FC5BF0"/>
    <w:rsid w:val="00FC62AD"/>
    <w:rsid w:val="00FC6448"/>
    <w:rsid w:val="00FD101F"/>
    <w:rsid w:val="00FD2E3D"/>
    <w:rsid w:val="00FD3573"/>
    <w:rsid w:val="00FD3B99"/>
    <w:rsid w:val="00FD5D4D"/>
    <w:rsid w:val="00FD694B"/>
    <w:rsid w:val="00FD696F"/>
    <w:rsid w:val="00FD6AE8"/>
    <w:rsid w:val="00FD7A3C"/>
    <w:rsid w:val="00FE0D82"/>
    <w:rsid w:val="00FE381B"/>
    <w:rsid w:val="00FE3839"/>
    <w:rsid w:val="00FE3E7A"/>
    <w:rsid w:val="00FE5DA6"/>
    <w:rsid w:val="00FE5F52"/>
    <w:rsid w:val="00FE7E96"/>
    <w:rsid w:val="00FF2210"/>
    <w:rsid w:val="00FF3415"/>
    <w:rsid w:val="00FF36FE"/>
    <w:rsid w:val="00FF38A3"/>
    <w:rsid w:val="00FF4BD0"/>
    <w:rsid w:val="00FF654E"/>
    <w:rsid w:val="00FF7F0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29735F"/>
  <w15:docId w15:val="{FF9B4E97-58C1-4A59-81DA-45F6459D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607"/>
    <w:pPr>
      <w:spacing w:before="60" w:after="60" w:line="312" w:lineRule="auto"/>
      <w:ind w:firstLine="340"/>
      <w:jc w:val="both"/>
    </w:pPr>
    <w:rPr>
      <w:rFonts w:ascii="Arial" w:hAnsi="Arial"/>
      <w:sz w:val="21"/>
      <w:szCs w:val="24"/>
      <w:lang w:val="en-GB" w:eastAsia="en-US"/>
    </w:rPr>
  </w:style>
  <w:style w:type="paragraph" w:styleId="Heading1">
    <w:name w:val="heading 1"/>
    <w:basedOn w:val="Normal"/>
    <w:next w:val="Firstparagraph"/>
    <w:link w:val="Heading1Char"/>
    <w:uiPriority w:val="9"/>
    <w:qFormat/>
    <w:rsid w:val="004A0E12"/>
    <w:pPr>
      <w:keepNext/>
      <w:numPr>
        <w:numId w:val="19"/>
      </w:numPr>
      <w:tabs>
        <w:tab w:val="left" w:pos="482"/>
      </w:tabs>
      <w:spacing w:before="360" w:after="180"/>
      <w:jc w:val="left"/>
      <w:outlineLvl w:val="0"/>
    </w:pPr>
    <w:rPr>
      <w:rFonts w:cs="Arial"/>
      <w:b/>
      <w:bCs/>
      <w:sz w:val="28"/>
      <w:szCs w:val="32"/>
    </w:rPr>
  </w:style>
  <w:style w:type="paragraph" w:styleId="Heading2">
    <w:name w:val="heading 2"/>
    <w:basedOn w:val="Normal"/>
    <w:next w:val="Firstparagraph"/>
    <w:qFormat/>
    <w:rsid w:val="007308F9"/>
    <w:pPr>
      <w:keepNext/>
      <w:numPr>
        <w:ilvl w:val="1"/>
        <w:numId w:val="19"/>
      </w:numPr>
      <w:tabs>
        <w:tab w:val="left" w:pos="624"/>
      </w:tabs>
      <w:spacing w:before="300" w:after="120"/>
      <w:jc w:val="left"/>
      <w:outlineLvl w:val="1"/>
    </w:pPr>
    <w:rPr>
      <w:rFonts w:cs="Arial"/>
      <w:b/>
      <w:bCs/>
      <w:iCs/>
      <w:sz w:val="24"/>
      <w:szCs w:val="28"/>
    </w:rPr>
  </w:style>
  <w:style w:type="paragraph" w:styleId="Heading3">
    <w:name w:val="heading 3"/>
    <w:basedOn w:val="Normal"/>
    <w:next w:val="Firstparagraph"/>
    <w:qFormat/>
    <w:rsid w:val="004A0E12"/>
    <w:pPr>
      <w:keepNext/>
      <w:numPr>
        <w:ilvl w:val="2"/>
        <w:numId w:val="19"/>
      </w:numPr>
      <w:tabs>
        <w:tab w:val="left" w:pos="765"/>
      </w:tabs>
      <w:spacing w:before="300" w:after="120"/>
      <w:jc w:val="left"/>
      <w:outlineLvl w:val="2"/>
    </w:pPr>
    <w:rPr>
      <w:rFonts w:cs="Arial"/>
      <w:b/>
      <w:bCs/>
      <w:szCs w:val="26"/>
    </w:rPr>
  </w:style>
  <w:style w:type="paragraph" w:styleId="Heading4">
    <w:name w:val="heading 4"/>
    <w:basedOn w:val="Normal"/>
    <w:next w:val="Normal"/>
    <w:link w:val="Heading4Char"/>
    <w:uiPriority w:val="9"/>
    <w:semiHidden/>
    <w:unhideWhenUsed/>
    <w:qFormat/>
    <w:rsid w:val="00BE49F9"/>
    <w:pPr>
      <w:keepNext/>
      <w:keepLines/>
      <w:spacing w:before="20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style>
  <w:style w:type="paragraph" w:customStyle="1" w:styleId="Firstparagraph">
    <w:name w:val="First paragraph"/>
    <w:basedOn w:val="Normal"/>
    <w:next w:val="Normal"/>
    <w:pPr>
      <w:ind w:firstLine="0"/>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Caption">
    <w:name w:val="caption"/>
    <w:basedOn w:val="Normal"/>
    <w:next w:val="Normal"/>
    <w:uiPriority w:val="35"/>
    <w:unhideWhenUsed/>
    <w:qFormat/>
    <w:rsid w:val="00660607"/>
    <w:pPr>
      <w:jc w:val="center"/>
    </w:pPr>
    <w:rPr>
      <w:bCs/>
      <w:sz w:val="22"/>
      <w:szCs w:val="20"/>
    </w:rPr>
  </w:style>
  <w:style w:type="paragraph" w:styleId="Title">
    <w:name w:val="Title"/>
    <w:basedOn w:val="Normal"/>
    <w:next w:val="Normal"/>
    <w:link w:val="TitleChar"/>
    <w:uiPriority w:val="10"/>
    <w:qFormat/>
    <w:rsid w:val="00226E4E"/>
    <w:pPr>
      <w:spacing w:before="240"/>
      <w:jc w:val="center"/>
      <w:outlineLvl w:val="0"/>
    </w:pPr>
    <w:rPr>
      <w:rFonts w:eastAsiaTheme="majorEastAsia" w:cstheme="majorBidi"/>
      <w:b/>
      <w:bCs/>
      <w:kern w:val="28"/>
      <w:sz w:val="32"/>
      <w:szCs w:val="32"/>
    </w:rPr>
  </w:style>
  <w:style w:type="character" w:customStyle="1" w:styleId="TitleChar">
    <w:name w:val="Title Char"/>
    <w:basedOn w:val="DefaultParagraphFont"/>
    <w:link w:val="Title"/>
    <w:uiPriority w:val="10"/>
    <w:rsid w:val="00226E4E"/>
    <w:rPr>
      <w:rFonts w:ascii="CMU Serif Roman" w:eastAsiaTheme="majorEastAsia" w:hAnsi="CMU Serif Roman" w:cstheme="majorBidi"/>
      <w:b/>
      <w:bCs/>
      <w:kern w:val="28"/>
      <w:sz w:val="32"/>
      <w:szCs w:val="32"/>
      <w:lang w:val="en-GB" w:eastAsia="en-US"/>
    </w:rPr>
  </w:style>
  <w:style w:type="character" w:customStyle="1" w:styleId="Heading4Char">
    <w:name w:val="Heading 4 Char"/>
    <w:basedOn w:val="DefaultParagraphFont"/>
    <w:link w:val="Heading4"/>
    <w:uiPriority w:val="9"/>
    <w:semiHidden/>
    <w:rsid w:val="00BE49F9"/>
    <w:rPr>
      <w:rFonts w:ascii="CMU Serif" w:eastAsiaTheme="majorEastAsia" w:hAnsi="CMU Serif" w:cstheme="majorBidi"/>
      <w:b/>
      <w:bCs/>
      <w:iCs/>
      <w:sz w:val="21"/>
      <w:szCs w:val="24"/>
      <w:lang w:val="en-GB" w:eastAsia="en-US"/>
    </w:rPr>
  </w:style>
  <w:style w:type="paragraph" w:styleId="TOCHeading">
    <w:name w:val="TOC Heading"/>
    <w:basedOn w:val="Heading1"/>
    <w:next w:val="Normal"/>
    <w:link w:val="TOCHeadingChar"/>
    <w:uiPriority w:val="39"/>
    <w:unhideWhenUsed/>
    <w:qFormat/>
    <w:rsid w:val="00D464EE"/>
    <w:pPr>
      <w:keepLines/>
      <w:numPr>
        <w:numId w:val="0"/>
      </w:numPr>
      <w:tabs>
        <w:tab w:val="clear" w:pos="482"/>
      </w:tabs>
      <w:spacing w:before="0" w:after="240" w:line="276" w:lineRule="auto"/>
      <w:outlineLvl w:val="9"/>
    </w:pPr>
    <w:rPr>
      <w:rFonts w:asciiTheme="majorHAnsi" w:eastAsiaTheme="majorEastAsia" w:hAnsiTheme="majorHAnsi" w:cstheme="majorBidi"/>
      <w:szCs w:val="28"/>
      <w:lang w:val="en-US"/>
    </w:rPr>
  </w:style>
  <w:style w:type="paragraph" w:styleId="TOC1">
    <w:name w:val="toc 1"/>
    <w:basedOn w:val="Normal"/>
    <w:next w:val="Normal"/>
    <w:link w:val="TOC1Char"/>
    <w:autoRedefine/>
    <w:uiPriority w:val="39"/>
    <w:unhideWhenUsed/>
    <w:rsid w:val="00696122"/>
    <w:pPr>
      <w:tabs>
        <w:tab w:val="left" w:pos="840"/>
        <w:tab w:val="right" w:leader="dot" w:pos="9628"/>
      </w:tabs>
      <w:spacing w:before="120"/>
      <w:jc w:val="left"/>
    </w:pPr>
    <w:rPr>
      <w:rFonts w:asciiTheme="minorHAnsi" w:hAnsiTheme="minorHAnsi"/>
      <w:b/>
      <w:sz w:val="24"/>
    </w:rPr>
  </w:style>
  <w:style w:type="paragraph" w:styleId="BalloonText">
    <w:name w:val="Balloon Text"/>
    <w:basedOn w:val="Normal"/>
    <w:link w:val="BalloonTextChar"/>
    <w:uiPriority w:val="99"/>
    <w:semiHidden/>
    <w:unhideWhenUsed/>
    <w:rsid w:val="00E125AE"/>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125AE"/>
    <w:rPr>
      <w:rFonts w:ascii="Lucida Grande" w:hAnsi="Lucida Grande" w:cs="Lucida Grande"/>
      <w:sz w:val="18"/>
      <w:szCs w:val="18"/>
      <w:lang w:val="en-GB" w:eastAsia="en-US"/>
    </w:rPr>
  </w:style>
  <w:style w:type="paragraph" w:styleId="TOC2">
    <w:name w:val="toc 2"/>
    <w:basedOn w:val="Normal"/>
    <w:next w:val="Normal"/>
    <w:autoRedefine/>
    <w:uiPriority w:val="39"/>
    <w:unhideWhenUsed/>
    <w:rsid w:val="00394C12"/>
    <w:pPr>
      <w:ind w:left="210"/>
      <w:jc w:val="left"/>
    </w:pPr>
    <w:rPr>
      <w:rFonts w:asciiTheme="minorHAnsi" w:hAnsiTheme="minorHAnsi"/>
      <w:b/>
      <w:szCs w:val="22"/>
    </w:rPr>
  </w:style>
  <w:style w:type="paragraph" w:styleId="TOC3">
    <w:name w:val="toc 3"/>
    <w:basedOn w:val="Normal"/>
    <w:next w:val="Normal"/>
    <w:autoRedefine/>
    <w:uiPriority w:val="39"/>
    <w:unhideWhenUsed/>
    <w:rsid w:val="00394C12"/>
    <w:pPr>
      <w:ind w:left="420"/>
      <w:jc w:val="left"/>
    </w:pPr>
    <w:rPr>
      <w:rFonts w:asciiTheme="minorHAnsi" w:hAnsiTheme="minorHAnsi"/>
      <w:szCs w:val="22"/>
    </w:rPr>
  </w:style>
  <w:style w:type="paragraph" w:styleId="TOC4">
    <w:name w:val="toc 4"/>
    <w:basedOn w:val="Normal"/>
    <w:next w:val="Normal"/>
    <w:autoRedefine/>
    <w:uiPriority w:val="39"/>
    <w:unhideWhenUsed/>
    <w:rsid w:val="00E125AE"/>
    <w:pPr>
      <w:ind w:left="630"/>
      <w:jc w:val="left"/>
    </w:pPr>
    <w:rPr>
      <w:rFonts w:asciiTheme="minorHAnsi" w:hAnsiTheme="minorHAnsi"/>
      <w:sz w:val="20"/>
      <w:szCs w:val="20"/>
    </w:rPr>
  </w:style>
  <w:style w:type="paragraph" w:styleId="TOC5">
    <w:name w:val="toc 5"/>
    <w:basedOn w:val="Normal"/>
    <w:next w:val="Normal"/>
    <w:autoRedefine/>
    <w:uiPriority w:val="39"/>
    <w:unhideWhenUsed/>
    <w:rsid w:val="00E125AE"/>
    <w:pPr>
      <w:ind w:left="840"/>
      <w:jc w:val="left"/>
    </w:pPr>
    <w:rPr>
      <w:rFonts w:asciiTheme="minorHAnsi" w:hAnsiTheme="minorHAnsi"/>
      <w:sz w:val="20"/>
      <w:szCs w:val="20"/>
    </w:rPr>
  </w:style>
  <w:style w:type="paragraph" w:styleId="TOC6">
    <w:name w:val="toc 6"/>
    <w:basedOn w:val="Normal"/>
    <w:next w:val="Normal"/>
    <w:autoRedefine/>
    <w:uiPriority w:val="39"/>
    <w:unhideWhenUsed/>
    <w:rsid w:val="00E125AE"/>
    <w:pPr>
      <w:ind w:left="1050"/>
      <w:jc w:val="left"/>
    </w:pPr>
    <w:rPr>
      <w:rFonts w:asciiTheme="minorHAnsi" w:hAnsiTheme="minorHAnsi"/>
      <w:sz w:val="20"/>
      <w:szCs w:val="20"/>
    </w:rPr>
  </w:style>
  <w:style w:type="paragraph" w:styleId="TOC7">
    <w:name w:val="toc 7"/>
    <w:basedOn w:val="Normal"/>
    <w:next w:val="Normal"/>
    <w:autoRedefine/>
    <w:uiPriority w:val="39"/>
    <w:unhideWhenUsed/>
    <w:rsid w:val="00E125AE"/>
    <w:pPr>
      <w:ind w:left="1260"/>
      <w:jc w:val="left"/>
    </w:pPr>
    <w:rPr>
      <w:rFonts w:asciiTheme="minorHAnsi" w:hAnsiTheme="minorHAnsi"/>
      <w:sz w:val="20"/>
      <w:szCs w:val="20"/>
    </w:rPr>
  </w:style>
  <w:style w:type="paragraph" w:styleId="TOC8">
    <w:name w:val="toc 8"/>
    <w:basedOn w:val="Normal"/>
    <w:next w:val="Normal"/>
    <w:autoRedefine/>
    <w:uiPriority w:val="39"/>
    <w:unhideWhenUsed/>
    <w:rsid w:val="00E125AE"/>
    <w:pPr>
      <w:ind w:left="1470"/>
      <w:jc w:val="left"/>
    </w:pPr>
    <w:rPr>
      <w:rFonts w:asciiTheme="minorHAnsi" w:hAnsiTheme="minorHAnsi"/>
      <w:sz w:val="20"/>
      <w:szCs w:val="20"/>
    </w:rPr>
  </w:style>
  <w:style w:type="paragraph" w:styleId="TOC9">
    <w:name w:val="toc 9"/>
    <w:basedOn w:val="Normal"/>
    <w:next w:val="Normal"/>
    <w:autoRedefine/>
    <w:uiPriority w:val="39"/>
    <w:unhideWhenUsed/>
    <w:rsid w:val="00E125AE"/>
    <w:pPr>
      <w:ind w:left="1680"/>
      <w:jc w:val="left"/>
    </w:pPr>
    <w:rPr>
      <w:rFonts w:asciiTheme="minorHAnsi" w:hAnsiTheme="minorHAnsi"/>
      <w:sz w:val="20"/>
      <w:szCs w:val="20"/>
    </w:rPr>
  </w:style>
  <w:style w:type="character" w:customStyle="1" w:styleId="Heading1Char">
    <w:name w:val="Heading 1 Char"/>
    <w:basedOn w:val="DefaultParagraphFont"/>
    <w:link w:val="Heading1"/>
    <w:uiPriority w:val="9"/>
    <w:rsid w:val="00C42BAE"/>
    <w:rPr>
      <w:rFonts w:ascii="Arial" w:hAnsi="Arial" w:cs="Arial"/>
      <w:b/>
      <w:bCs/>
      <w:sz w:val="28"/>
      <w:szCs w:val="32"/>
      <w:lang w:val="en-GB" w:eastAsia="en-US"/>
    </w:rPr>
  </w:style>
  <w:style w:type="paragraph" w:styleId="Bibliography">
    <w:name w:val="Bibliography"/>
    <w:basedOn w:val="Normal"/>
    <w:next w:val="Normal"/>
    <w:uiPriority w:val="37"/>
    <w:unhideWhenUsed/>
    <w:rsid w:val="00C42BAE"/>
  </w:style>
  <w:style w:type="character" w:styleId="Hyperlink">
    <w:name w:val="Hyperlink"/>
    <w:basedOn w:val="DefaultParagraphFont"/>
    <w:uiPriority w:val="99"/>
    <w:unhideWhenUsed/>
    <w:rsid w:val="00660607"/>
    <w:rPr>
      <w:color w:val="0000FF" w:themeColor="hyperlink"/>
      <w:u w:val="single"/>
    </w:rPr>
  </w:style>
  <w:style w:type="paragraph" w:styleId="FootnoteText">
    <w:name w:val="footnote text"/>
    <w:basedOn w:val="Normal"/>
    <w:link w:val="FootnoteTextChar"/>
    <w:uiPriority w:val="99"/>
    <w:unhideWhenUsed/>
    <w:rsid w:val="00660607"/>
    <w:pPr>
      <w:spacing w:line="240" w:lineRule="auto"/>
    </w:pPr>
    <w:rPr>
      <w:sz w:val="20"/>
      <w:szCs w:val="20"/>
    </w:rPr>
  </w:style>
  <w:style w:type="character" w:customStyle="1" w:styleId="FootnoteTextChar">
    <w:name w:val="Footnote Text Char"/>
    <w:basedOn w:val="DefaultParagraphFont"/>
    <w:link w:val="FootnoteText"/>
    <w:uiPriority w:val="99"/>
    <w:rsid w:val="00660607"/>
    <w:rPr>
      <w:rFonts w:ascii="Arial" w:hAnsi="Arial"/>
      <w:lang w:val="en-GB" w:eastAsia="en-US"/>
    </w:rPr>
  </w:style>
  <w:style w:type="character" w:styleId="FootnoteReference">
    <w:name w:val="footnote reference"/>
    <w:basedOn w:val="DefaultParagraphFont"/>
    <w:uiPriority w:val="99"/>
    <w:semiHidden/>
    <w:unhideWhenUsed/>
    <w:rsid w:val="00660607"/>
    <w:rPr>
      <w:vertAlign w:val="superscript"/>
    </w:rPr>
  </w:style>
  <w:style w:type="paragraph" w:styleId="TableofFigures">
    <w:name w:val="table of figures"/>
    <w:basedOn w:val="Normal"/>
    <w:next w:val="Normal"/>
    <w:uiPriority w:val="99"/>
    <w:unhideWhenUsed/>
    <w:rsid w:val="00660607"/>
  </w:style>
  <w:style w:type="table" w:styleId="PlainTable5">
    <w:name w:val="Plain Table 5"/>
    <w:basedOn w:val="TableNormal"/>
    <w:uiPriority w:val="99"/>
    <w:rsid w:val="0066060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17101"/>
    <w:rPr>
      <w:color w:val="605E5C"/>
      <w:shd w:val="clear" w:color="auto" w:fill="E1DFDD"/>
    </w:rPr>
  </w:style>
  <w:style w:type="paragraph" w:customStyle="1" w:styleId="e-mail">
    <w:name w:val="e-mail"/>
    <w:basedOn w:val="Normal"/>
    <w:link w:val="e-mailChar"/>
    <w:qFormat/>
    <w:rsid w:val="00D17101"/>
    <w:pPr>
      <w:ind w:firstLine="0"/>
      <w:jc w:val="center"/>
    </w:pPr>
    <w:rPr>
      <w:rFonts w:cs="Arial"/>
      <w:sz w:val="24"/>
      <w:szCs w:val="48"/>
      <w:lang w:val="pt-BR"/>
    </w:rPr>
  </w:style>
  <w:style w:type="character" w:customStyle="1" w:styleId="e-mailChar">
    <w:name w:val="e-mail Char"/>
    <w:basedOn w:val="DefaultParagraphFont"/>
    <w:link w:val="e-mail"/>
    <w:rsid w:val="00D17101"/>
    <w:rPr>
      <w:rFonts w:ascii="Arial" w:hAnsi="Arial" w:cs="Arial"/>
      <w:sz w:val="24"/>
      <w:szCs w:val="48"/>
      <w:lang w:val="pt-BR" w:eastAsia="en-US"/>
    </w:rPr>
  </w:style>
  <w:style w:type="table" w:styleId="TableGrid">
    <w:name w:val="Table Grid"/>
    <w:basedOn w:val="TableNormal"/>
    <w:uiPriority w:val="59"/>
    <w:rsid w:val="00D869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D86972"/>
    <w:pPr>
      <w:spacing w:before="0" w:after="0" w:line="240" w:lineRule="auto"/>
      <w:ind w:firstLine="0"/>
    </w:pPr>
    <w:rPr>
      <w:rFonts w:ascii="Courier New" w:hAnsi="Courier New" w:cs="Courier New"/>
      <w:sz w:val="22"/>
    </w:rPr>
  </w:style>
  <w:style w:type="character" w:customStyle="1" w:styleId="CodeChar">
    <w:name w:val="Code Char"/>
    <w:basedOn w:val="DefaultParagraphFont"/>
    <w:link w:val="Code"/>
    <w:rsid w:val="00D86972"/>
    <w:rPr>
      <w:rFonts w:ascii="Courier New" w:hAnsi="Courier New" w:cs="Courier New"/>
      <w:sz w:val="22"/>
      <w:szCs w:val="24"/>
      <w:lang w:val="en-GB" w:eastAsia="en-US"/>
    </w:rPr>
  </w:style>
  <w:style w:type="paragraph" w:styleId="HTMLPreformatted">
    <w:name w:val="HTML Preformatted"/>
    <w:basedOn w:val="Normal"/>
    <w:link w:val="HTMLPreformattedChar"/>
    <w:uiPriority w:val="99"/>
    <w:semiHidden/>
    <w:unhideWhenUsed/>
    <w:rsid w:val="00573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73BDE"/>
    <w:rPr>
      <w:rFonts w:ascii="Courier New" w:hAnsi="Courier New" w:cs="Courier New"/>
      <w:lang w:val="en-GB" w:eastAsia="en-GB"/>
    </w:rPr>
  </w:style>
  <w:style w:type="paragraph" w:customStyle="1" w:styleId="Heading-Type">
    <w:name w:val="Heading-Type"/>
    <w:basedOn w:val="TOCHeading"/>
    <w:link w:val="Heading-TypeChar"/>
    <w:qFormat/>
    <w:rsid w:val="00C9197A"/>
    <w:pPr>
      <w:spacing w:before="240"/>
      <w:jc w:val="center"/>
    </w:pPr>
    <w:rPr>
      <w:rFonts w:ascii="Arial" w:hAnsi="Arial"/>
    </w:rPr>
  </w:style>
  <w:style w:type="character" w:customStyle="1" w:styleId="TOCHeadingChar">
    <w:name w:val="TOC Heading Char"/>
    <w:basedOn w:val="Heading1Char"/>
    <w:link w:val="TOCHeading"/>
    <w:uiPriority w:val="39"/>
    <w:rsid w:val="00C9197A"/>
    <w:rPr>
      <w:rFonts w:asciiTheme="majorHAnsi" w:eastAsiaTheme="majorEastAsia" w:hAnsiTheme="majorHAnsi" w:cstheme="majorBidi"/>
      <w:b/>
      <w:bCs/>
      <w:sz w:val="28"/>
      <w:szCs w:val="28"/>
      <w:lang w:val="en-US" w:eastAsia="en-US"/>
    </w:rPr>
  </w:style>
  <w:style w:type="character" w:customStyle="1" w:styleId="Heading-TypeChar">
    <w:name w:val="Heading-Type Char"/>
    <w:basedOn w:val="TOCHeadingChar"/>
    <w:link w:val="Heading-Type"/>
    <w:rsid w:val="00C9197A"/>
    <w:rPr>
      <w:rFonts w:ascii="Arial" w:eastAsiaTheme="majorEastAsia" w:hAnsi="Arial" w:cstheme="majorBidi"/>
      <w:b/>
      <w:bCs/>
      <w:sz w:val="28"/>
      <w:szCs w:val="28"/>
      <w:lang w:val="en-US" w:eastAsia="en-US"/>
    </w:rPr>
  </w:style>
  <w:style w:type="paragraph" w:customStyle="1" w:styleId="TableofContents-items">
    <w:name w:val="Table of Contents - items"/>
    <w:basedOn w:val="TOC1"/>
    <w:link w:val="TableofContents-itemsChar"/>
    <w:qFormat/>
    <w:rsid w:val="00191BB1"/>
    <w:rPr>
      <w:rFonts w:ascii="Arial" w:hAnsi="Arial"/>
      <w:b w:val="0"/>
      <w:noProof/>
      <w:sz w:val="21"/>
    </w:rPr>
  </w:style>
  <w:style w:type="character" w:customStyle="1" w:styleId="TOC1Char">
    <w:name w:val="TOC 1 Char"/>
    <w:basedOn w:val="DefaultParagraphFont"/>
    <w:link w:val="TOC1"/>
    <w:uiPriority w:val="39"/>
    <w:rsid w:val="00696122"/>
    <w:rPr>
      <w:rFonts w:asciiTheme="minorHAnsi" w:hAnsiTheme="minorHAnsi"/>
      <w:b/>
      <w:sz w:val="24"/>
      <w:szCs w:val="24"/>
      <w:lang w:val="en-GB" w:eastAsia="en-US"/>
    </w:rPr>
  </w:style>
  <w:style w:type="character" w:customStyle="1" w:styleId="TableofContents-itemsChar">
    <w:name w:val="Table of Contents - items Char"/>
    <w:basedOn w:val="TOC1Char"/>
    <w:link w:val="TableofContents-items"/>
    <w:rsid w:val="00191BB1"/>
    <w:rPr>
      <w:rFonts w:ascii="Arial" w:hAnsi="Arial"/>
      <w:b w:val="0"/>
      <w:noProof/>
      <w:sz w:val="21"/>
      <w:szCs w:val="24"/>
      <w:lang w:val="en-GB" w:eastAsia="en-US"/>
    </w:rPr>
  </w:style>
  <w:style w:type="paragraph" w:customStyle="1" w:styleId="Headingtitle">
    <w:name w:val="Heading title"/>
    <w:basedOn w:val="Normal"/>
    <w:link w:val="HeadingtitleChar"/>
    <w:qFormat/>
    <w:rsid w:val="00696122"/>
    <w:pPr>
      <w:spacing w:before="0" w:after="240"/>
      <w:ind w:firstLine="0"/>
    </w:pPr>
    <w:rPr>
      <w:b/>
      <w:noProof/>
      <w:sz w:val="28"/>
      <w:szCs w:val="28"/>
    </w:rPr>
  </w:style>
  <w:style w:type="paragraph" w:customStyle="1" w:styleId="Dedication">
    <w:name w:val="Dedication"/>
    <w:basedOn w:val="Normal"/>
    <w:link w:val="DedicationChar"/>
    <w:rsid w:val="00696122"/>
    <w:pPr>
      <w:spacing w:before="3480" w:after="3480"/>
      <w:ind w:firstLine="0"/>
      <w:jc w:val="center"/>
    </w:pPr>
    <w:rPr>
      <w:noProof/>
    </w:rPr>
  </w:style>
  <w:style w:type="character" w:customStyle="1" w:styleId="HeadingtitleChar">
    <w:name w:val="Heading title Char"/>
    <w:basedOn w:val="DefaultParagraphFont"/>
    <w:link w:val="Headingtitle"/>
    <w:rsid w:val="00696122"/>
    <w:rPr>
      <w:rFonts w:ascii="Arial" w:hAnsi="Arial"/>
      <w:b/>
      <w:noProof/>
      <w:sz w:val="28"/>
      <w:szCs w:val="28"/>
      <w:lang w:val="en-GB" w:eastAsia="en-US"/>
    </w:rPr>
  </w:style>
  <w:style w:type="character" w:customStyle="1" w:styleId="DedicationChar">
    <w:name w:val="Dedication Char"/>
    <w:basedOn w:val="DefaultParagraphFont"/>
    <w:link w:val="Dedication"/>
    <w:rsid w:val="00696122"/>
    <w:rPr>
      <w:rFonts w:ascii="Arial" w:hAnsi="Arial"/>
      <w:noProof/>
      <w:sz w:val="21"/>
      <w:szCs w:val="24"/>
      <w:lang w:val="en-GB" w:eastAsia="en-US"/>
    </w:rPr>
  </w:style>
  <w:style w:type="paragraph" w:styleId="NormalWeb">
    <w:name w:val="Normal (Web)"/>
    <w:basedOn w:val="Normal"/>
    <w:uiPriority w:val="99"/>
    <w:semiHidden/>
    <w:unhideWhenUsed/>
    <w:rsid w:val="005D04D9"/>
    <w:pPr>
      <w:spacing w:before="100" w:beforeAutospacing="1" w:after="100" w:afterAutospacing="1" w:line="240" w:lineRule="auto"/>
      <w:ind w:firstLine="0"/>
      <w:jc w:val="left"/>
    </w:pPr>
    <w:rPr>
      <w:rFonts w:ascii="Times New Roman" w:hAnsi="Times New Roman"/>
      <w:sz w:val="24"/>
      <w:lang w:eastAsia="en-GB"/>
    </w:rPr>
  </w:style>
  <w:style w:type="table" w:styleId="MediumList2-Accent1">
    <w:name w:val="Medium List 2 Accent 1"/>
    <w:basedOn w:val="TableNormal"/>
    <w:uiPriority w:val="66"/>
    <w:rsid w:val="009A25B5"/>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05073E"/>
    <w:pPr>
      <w:tabs>
        <w:tab w:val="decimal" w:pos="360"/>
      </w:tabs>
      <w:spacing w:before="0" w:after="200" w:line="276" w:lineRule="auto"/>
      <w:ind w:firstLine="0"/>
      <w:jc w:val="left"/>
    </w:pPr>
    <w:rPr>
      <w:rFonts w:asciiTheme="minorHAnsi" w:eastAsiaTheme="minorEastAsia" w:hAnsiTheme="minorHAnsi"/>
      <w:sz w:val="22"/>
      <w:szCs w:val="22"/>
      <w:lang w:val="en-US"/>
    </w:rPr>
  </w:style>
  <w:style w:type="character" w:styleId="SubtleEmphasis">
    <w:name w:val="Subtle Emphasis"/>
    <w:basedOn w:val="DefaultParagraphFont"/>
    <w:uiPriority w:val="19"/>
    <w:qFormat/>
    <w:rsid w:val="0005073E"/>
    <w:rPr>
      <w:i/>
      <w:iCs/>
    </w:rPr>
  </w:style>
  <w:style w:type="table" w:styleId="MediumShading2-Accent5">
    <w:name w:val="Medium Shading 2 Accent 5"/>
    <w:basedOn w:val="TableNormal"/>
    <w:uiPriority w:val="64"/>
    <w:rsid w:val="0005073E"/>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dTable4-Accent1">
    <w:name w:val="Grid Table 4 Accent 1"/>
    <w:basedOn w:val="TableNormal"/>
    <w:uiPriority w:val="49"/>
    <w:rsid w:val="007606F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5">
    <w:name w:val="Grid Table 3 Accent 5"/>
    <w:basedOn w:val="TableNormal"/>
    <w:uiPriority w:val="48"/>
    <w:rsid w:val="00B109BE"/>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character" w:styleId="FollowedHyperlink">
    <w:name w:val="FollowedHyperlink"/>
    <w:basedOn w:val="DefaultParagraphFont"/>
    <w:uiPriority w:val="99"/>
    <w:semiHidden/>
    <w:unhideWhenUsed/>
    <w:rsid w:val="00FE38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56891">
      <w:bodyDiv w:val="1"/>
      <w:marLeft w:val="0"/>
      <w:marRight w:val="0"/>
      <w:marTop w:val="0"/>
      <w:marBottom w:val="0"/>
      <w:divBdr>
        <w:top w:val="none" w:sz="0" w:space="0" w:color="auto"/>
        <w:left w:val="none" w:sz="0" w:space="0" w:color="auto"/>
        <w:bottom w:val="none" w:sz="0" w:space="0" w:color="auto"/>
        <w:right w:val="none" w:sz="0" w:space="0" w:color="auto"/>
      </w:divBdr>
    </w:div>
    <w:div w:id="283539653">
      <w:bodyDiv w:val="1"/>
      <w:marLeft w:val="0"/>
      <w:marRight w:val="0"/>
      <w:marTop w:val="0"/>
      <w:marBottom w:val="0"/>
      <w:divBdr>
        <w:top w:val="none" w:sz="0" w:space="0" w:color="auto"/>
        <w:left w:val="none" w:sz="0" w:space="0" w:color="auto"/>
        <w:bottom w:val="none" w:sz="0" w:space="0" w:color="auto"/>
        <w:right w:val="none" w:sz="0" w:space="0" w:color="auto"/>
      </w:divBdr>
    </w:div>
    <w:div w:id="335885450">
      <w:bodyDiv w:val="1"/>
      <w:marLeft w:val="0"/>
      <w:marRight w:val="0"/>
      <w:marTop w:val="0"/>
      <w:marBottom w:val="0"/>
      <w:divBdr>
        <w:top w:val="none" w:sz="0" w:space="0" w:color="auto"/>
        <w:left w:val="none" w:sz="0" w:space="0" w:color="auto"/>
        <w:bottom w:val="none" w:sz="0" w:space="0" w:color="auto"/>
        <w:right w:val="none" w:sz="0" w:space="0" w:color="auto"/>
      </w:divBdr>
    </w:div>
    <w:div w:id="637338861">
      <w:bodyDiv w:val="1"/>
      <w:marLeft w:val="0"/>
      <w:marRight w:val="0"/>
      <w:marTop w:val="0"/>
      <w:marBottom w:val="0"/>
      <w:divBdr>
        <w:top w:val="none" w:sz="0" w:space="0" w:color="auto"/>
        <w:left w:val="none" w:sz="0" w:space="0" w:color="auto"/>
        <w:bottom w:val="none" w:sz="0" w:space="0" w:color="auto"/>
        <w:right w:val="none" w:sz="0" w:space="0" w:color="auto"/>
      </w:divBdr>
    </w:div>
    <w:div w:id="782117274">
      <w:bodyDiv w:val="1"/>
      <w:marLeft w:val="0"/>
      <w:marRight w:val="0"/>
      <w:marTop w:val="0"/>
      <w:marBottom w:val="0"/>
      <w:divBdr>
        <w:top w:val="none" w:sz="0" w:space="0" w:color="auto"/>
        <w:left w:val="none" w:sz="0" w:space="0" w:color="auto"/>
        <w:bottom w:val="none" w:sz="0" w:space="0" w:color="auto"/>
        <w:right w:val="none" w:sz="0" w:space="0" w:color="auto"/>
      </w:divBdr>
    </w:div>
    <w:div w:id="885987227">
      <w:bodyDiv w:val="1"/>
      <w:marLeft w:val="0"/>
      <w:marRight w:val="0"/>
      <w:marTop w:val="0"/>
      <w:marBottom w:val="0"/>
      <w:divBdr>
        <w:top w:val="none" w:sz="0" w:space="0" w:color="auto"/>
        <w:left w:val="none" w:sz="0" w:space="0" w:color="auto"/>
        <w:bottom w:val="none" w:sz="0" w:space="0" w:color="auto"/>
        <w:right w:val="none" w:sz="0" w:space="0" w:color="auto"/>
      </w:divBdr>
    </w:div>
    <w:div w:id="909849036">
      <w:bodyDiv w:val="1"/>
      <w:marLeft w:val="0"/>
      <w:marRight w:val="0"/>
      <w:marTop w:val="0"/>
      <w:marBottom w:val="0"/>
      <w:divBdr>
        <w:top w:val="none" w:sz="0" w:space="0" w:color="auto"/>
        <w:left w:val="none" w:sz="0" w:space="0" w:color="auto"/>
        <w:bottom w:val="none" w:sz="0" w:space="0" w:color="auto"/>
        <w:right w:val="none" w:sz="0" w:space="0" w:color="auto"/>
      </w:divBdr>
    </w:div>
    <w:div w:id="985932527">
      <w:bodyDiv w:val="1"/>
      <w:marLeft w:val="0"/>
      <w:marRight w:val="0"/>
      <w:marTop w:val="0"/>
      <w:marBottom w:val="0"/>
      <w:divBdr>
        <w:top w:val="none" w:sz="0" w:space="0" w:color="auto"/>
        <w:left w:val="none" w:sz="0" w:space="0" w:color="auto"/>
        <w:bottom w:val="none" w:sz="0" w:space="0" w:color="auto"/>
        <w:right w:val="none" w:sz="0" w:space="0" w:color="auto"/>
      </w:divBdr>
    </w:div>
    <w:div w:id="997999530">
      <w:bodyDiv w:val="1"/>
      <w:marLeft w:val="0"/>
      <w:marRight w:val="0"/>
      <w:marTop w:val="0"/>
      <w:marBottom w:val="0"/>
      <w:divBdr>
        <w:top w:val="none" w:sz="0" w:space="0" w:color="auto"/>
        <w:left w:val="none" w:sz="0" w:space="0" w:color="auto"/>
        <w:bottom w:val="none" w:sz="0" w:space="0" w:color="auto"/>
        <w:right w:val="none" w:sz="0" w:space="0" w:color="auto"/>
      </w:divBdr>
    </w:div>
    <w:div w:id="1041395340">
      <w:bodyDiv w:val="1"/>
      <w:marLeft w:val="0"/>
      <w:marRight w:val="0"/>
      <w:marTop w:val="0"/>
      <w:marBottom w:val="0"/>
      <w:divBdr>
        <w:top w:val="none" w:sz="0" w:space="0" w:color="auto"/>
        <w:left w:val="none" w:sz="0" w:space="0" w:color="auto"/>
        <w:bottom w:val="none" w:sz="0" w:space="0" w:color="auto"/>
        <w:right w:val="none" w:sz="0" w:space="0" w:color="auto"/>
      </w:divBdr>
    </w:div>
    <w:div w:id="1051882727">
      <w:bodyDiv w:val="1"/>
      <w:marLeft w:val="0"/>
      <w:marRight w:val="0"/>
      <w:marTop w:val="0"/>
      <w:marBottom w:val="0"/>
      <w:divBdr>
        <w:top w:val="none" w:sz="0" w:space="0" w:color="auto"/>
        <w:left w:val="none" w:sz="0" w:space="0" w:color="auto"/>
        <w:bottom w:val="none" w:sz="0" w:space="0" w:color="auto"/>
        <w:right w:val="none" w:sz="0" w:space="0" w:color="auto"/>
      </w:divBdr>
    </w:div>
    <w:div w:id="1172598174">
      <w:bodyDiv w:val="1"/>
      <w:marLeft w:val="0"/>
      <w:marRight w:val="0"/>
      <w:marTop w:val="0"/>
      <w:marBottom w:val="0"/>
      <w:divBdr>
        <w:top w:val="none" w:sz="0" w:space="0" w:color="auto"/>
        <w:left w:val="none" w:sz="0" w:space="0" w:color="auto"/>
        <w:bottom w:val="none" w:sz="0" w:space="0" w:color="auto"/>
        <w:right w:val="none" w:sz="0" w:space="0" w:color="auto"/>
      </w:divBdr>
    </w:div>
    <w:div w:id="1190752124">
      <w:bodyDiv w:val="1"/>
      <w:marLeft w:val="0"/>
      <w:marRight w:val="0"/>
      <w:marTop w:val="0"/>
      <w:marBottom w:val="0"/>
      <w:divBdr>
        <w:top w:val="none" w:sz="0" w:space="0" w:color="auto"/>
        <w:left w:val="none" w:sz="0" w:space="0" w:color="auto"/>
        <w:bottom w:val="none" w:sz="0" w:space="0" w:color="auto"/>
        <w:right w:val="none" w:sz="0" w:space="0" w:color="auto"/>
      </w:divBdr>
    </w:div>
    <w:div w:id="1287154657">
      <w:bodyDiv w:val="1"/>
      <w:marLeft w:val="0"/>
      <w:marRight w:val="0"/>
      <w:marTop w:val="0"/>
      <w:marBottom w:val="0"/>
      <w:divBdr>
        <w:top w:val="none" w:sz="0" w:space="0" w:color="auto"/>
        <w:left w:val="none" w:sz="0" w:space="0" w:color="auto"/>
        <w:bottom w:val="none" w:sz="0" w:space="0" w:color="auto"/>
        <w:right w:val="none" w:sz="0" w:space="0" w:color="auto"/>
      </w:divBdr>
    </w:div>
    <w:div w:id="1301375080">
      <w:bodyDiv w:val="1"/>
      <w:marLeft w:val="0"/>
      <w:marRight w:val="0"/>
      <w:marTop w:val="0"/>
      <w:marBottom w:val="0"/>
      <w:divBdr>
        <w:top w:val="none" w:sz="0" w:space="0" w:color="auto"/>
        <w:left w:val="none" w:sz="0" w:space="0" w:color="auto"/>
        <w:bottom w:val="none" w:sz="0" w:space="0" w:color="auto"/>
        <w:right w:val="none" w:sz="0" w:space="0" w:color="auto"/>
      </w:divBdr>
    </w:div>
    <w:div w:id="1398089102">
      <w:bodyDiv w:val="1"/>
      <w:marLeft w:val="0"/>
      <w:marRight w:val="0"/>
      <w:marTop w:val="0"/>
      <w:marBottom w:val="0"/>
      <w:divBdr>
        <w:top w:val="none" w:sz="0" w:space="0" w:color="auto"/>
        <w:left w:val="none" w:sz="0" w:space="0" w:color="auto"/>
        <w:bottom w:val="none" w:sz="0" w:space="0" w:color="auto"/>
        <w:right w:val="none" w:sz="0" w:space="0" w:color="auto"/>
      </w:divBdr>
    </w:div>
    <w:div w:id="1444883725">
      <w:bodyDiv w:val="1"/>
      <w:marLeft w:val="0"/>
      <w:marRight w:val="0"/>
      <w:marTop w:val="0"/>
      <w:marBottom w:val="0"/>
      <w:divBdr>
        <w:top w:val="none" w:sz="0" w:space="0" w:color="auto"/>
        <w:left w:val="none" w:sz="0" w:space="0" w:color="auto"/>
        <w:bottom w:val="none" w:sz="0" w:space="0" w:color="auto"/>
        <w:right w:val="none" w:sz="0" w:space="0" w:color="auto"/>
      </w:divBdr>
    </w:div>
    <w:div w:id="1479882691">
      <w:bodyDiv w:val="1"/>
      <w:marLeft w:val="0"/>
      <w:marRight w:val="0"/>
      <w:marTop w:val="0"/>
      <w:marBottom w:val="0"/>
      <w:divBdr>
        <w:top w:val="none" w:sz="0" w:space="0" w:color="auto"/>
        <w:left w:val="none" w:sz="0" w:space="0" w:color="auto"/>
        <w:bottom w:val="none" w:sz="0" w:space="0" w:color="auto"/>
        <w:right w:val="none" w:sz="0" w:space="0" w:color="auto"/>
      </w:divBdr>
    </w:div>
    <w:div w:id="178122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hyperlink" Target="https://scikit-learn.org/stable/modules/tree.html" TargetMode="External"/><Relationship Id="rId23" Type="http://schemas.openxmlformats.org/officeDocument/2006/relationships/image" Target="media/image11.png"/><Relationship Id="rId28" Type="http://schemas.openxmlformats.org/officeDocument/2006/relationships/hyperlink" Target="http://hilite.me/"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kano\Downloads\Report-Name-Yea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MU Serif">
      <a:majorFont>
        <a:latin typeface="CMU Serif"/>
        <a:ea typeface=""/>
        <a:cs typeface=""/>
      </a:majorFont>
      <a:minorFont>
        <a:latin typeface="CMU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Luc20</b:Tag>
    <b:SourceType>JournalArticle</b:SourceType>
    <b:Guid>{24C360A2-425B-43A3-A501-D2ABF5BD6C48}</b:Guid>
    <b:Author>
      <b:Author>
        <b:NameList>
          <b:Person>
            <b:Last>Arnaboldi</b:Last>
            <b:First>L.</b:First>
          </b:Person>
          <b:Person>
            <b:Last>Czekster</b:Last>
            <b:First>R. M.</b:First>
          </b:Person>
          <b:Person>
            <b:Last>Morisset</b:Last>
            <b:First>C.</b:First>
          </b:Person>
          <b:Person>
            <b:Last>Metere</b:Last>
            <b:First>R.</b:First>
          </b:Person>
        </b:NameList>
      </b:Author>
    </b:Author>
    <b:Title>Modelling load-changing attacks in cyber-physical systems</b:Title>
    <b:Year>2020</b:Year>
    <b:JournalName>Electronic Notes in Theoretical Computer Science, 353.</b:JournalName>
    <b:Pages>39-60</b:Pages>
    <b:LCID>en-GB</b:LCID>
    <b:RefOrder>1</b:RefOrder>
  </b:Source>
  <b:Source>
    <b:Tag>Nma22</b:Tag>
    <b:SourceType>DocumentFromInternetSite</b:SourceType>
    <b:Guid>{BFEDCE26-3C0D-42B0-9D34-8D00B48799FB}</b:Guid>
    <b:Author>
      <b:Author>
        <b:NameList>
          <b:Person>
            <b:Last>Nmap</b:Last>
          </b:Person>
        </b:NameList>
      </b:Author>
    </b:Author>
    <b:Title>Nmap. Nmap: the Network Mapper - Free Security Scanner</b:Title>
    <b:Year>2022</b:Year>
    <b:Month>October</b:Month>
    <b:Day>30</b:Day>
    <b:URL>https://nmap.org/</b:URL>
    <b:LCID>en-GB</b:LCID>
    <b:RefOrder>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405dc8eb-deaf-4ae6-98eb-99826ebe5c3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77FC0A5BBA9A64CB4246635E1710720" ma:contentTypeVersion="13" ma:contentTypeDescription="Create a new document." ma:contentTypeScope="" ma:versionID="e4f382d4f2d09adae404ca9d7f784631">
  <xsd:schema xmlns:xsd="http://www.w3.org/2001/XMLSchema" xmlns:xs="http://www.w3.org/2001/XMLSchema" xmlns:p="http://schemas.microsoft.com/office/2006/metadata/properties" xmlns:ns3="405dc8eb-deaf-4ae6-98eb-99826ebe5c3a" xmlns:ns4="75b0e2f8-cfa2-431e-878b-989afde4780b" targetNamespace="http://schemas.microsoft.com/office/2006/metadata/properties" ma:root="true" ma:fieldsID="7d3a0f5ed5dae7ec54640f413a1ee09a" ns3:_="" ns4:_="">
    <xsd:import namespace="405dc8eb-deaf-4ae6-98eb-99826ebe5c3a"/>
    <xsd:import namespace="75b0e2f8-cfa2-431e-878b-989afde4780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5dc8eb-deaf-4ae6-98eb-99826ebe5c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b0e2f8-cfa2-431e-878b-989afde4780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7CB509-7844-4CB8-884E-6A5A4F76E719}">
  <ds:schemaRefs>
    <ds:schemaRef ds:uri="http://schemas.openxmlformats.org/officeDocument/2006/bibliography"/>
  </ds:schemaRefs>
</ds:datastoreItem>
</file>

<file path=customXml/itemProps2.xml><?xml version="1.0" encoding="utf-8"?>
<ds:datastoreItem xmlns:ds="http://schemas.openxmlformats.org/officeDocument/2006/customXml" ds:itemID="{7171B211-697F-4AA3-97DD-7372E6433F5F}">
  <ds:schemaRefs>
    <ds:schemaRef ds:uri="http://schemas.microsoft.com/office/2006/metadata/properties"/>
    <ds:schemaRef ds:uri="http://schemas.microsoft.com/office/infopath/2007/PartnerControls"/>
    <ds:schemaRef ds:uri="405dc8eb-deaf-4ae6-98eb-99826ebe5c3a"/>
  </ds:schemaRefs>
</ds:datastoreItem>
</file>

<file path=customXml/itemProps3.xml><?xml version="1.0" encoding="utf-8"?>
<ds:datastoreItem xmlns:ds="http://schemas.openxmlformats.org/officeDocument/2006/customXml" ds:itemID="{9B1F732A-0622-4239-92E2-95E6DACCB4AF}">
  <ds:schemaRefs>
    <ds:schemaRef ds:uri="http://schemas.microsoft.com/sharepoint/v3/contenttype/forms"/>
  </ds:schemaRefs>
</ds:datastoreItem>
</file>

<file path=customXml/itemProps4.xml><?xml version="1.0" encoding="utf-8"?>
<ds:datastoreItem xmlns:ds="http://schemas.openxmlformats.org/officeDocument/2006/customXml" ds:itemID="{0DE9D4D8-7584-47A2-99A9-6421B4611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5dc8eb-deaf-4ae6-98eb-99826ebe5c3a"/>
    <ds:schemaRef ds:uri="75b0e2f8-cfa2-431e-878b-989afde47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Report-Name-Year.dotx</Template>
  <TotalTime>460</TotalTime>
  <Pages>37</Pages>
  <Words>9023</Words>
  <Characters>51434</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heba k</dc:creator>
  <cp:keywords/>
  <dc:description/>
  <cp:lastModifiedBy>Heba Kanouni (Student)</cp:lastModifiedBy>
  <cp:revision>39</cp:revision>
  <cp:lastPrinted>2026-04-21T20:25:00Z</cp:lastPrinted>
  <dcterms:created xsi:type="dcterms:W3CDTF">2026-04-21T20:26:00Z</dcterms:created>
  <dcterms:modified xsi:type="dcterms:W3CDTF">2026-04-22T04:49:00Z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78c1ab6a-73e9-457a-9bd2-e1cfe80542d3</vt:lpwstr>
  </property>
  <property fmtid="{D5CDD505-2E9C-101B-9397-08002B2CF9AE}" pid="3" name="ContentTypeId">
    <vt:lpwstr>0x010100577FC0A5BBA9A64CB4246635E1710720</vt:lpwstr>
  </property>
</Properties>
</file>